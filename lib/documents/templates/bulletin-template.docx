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9442" w14:textId="1BC14F28" w:rsidR="008206F0" w:rsidRPr="005B2A5C" w:rsidRDefault="008206F0" w:rsidP="00B51600">
      <w:pPr>
        <w:pStyle w:val="Title"/>
        <w:pBdr>
          <w:top w:val="double" w:sz="4" w:space="1" w:color="auto"/>
          <w:left w:val="double" w:sz="4" w:space="4" w:color="auto"/>
          <w:bottom w:val="double" w:sz="4" w:space="1" w:color="auto"/>
          <w:right w:val="double" w:sz="4" w:space="4" w:color="auto"/>
        </w:pBdr>
        <w:shd w:val="clear" w:color="auto" w:fill="FFFFFF" w:themeFill="background1"/>
        <w:ind w:firstLine="720"/>
        <w:rPr>
          <w:rFonts w:ascii="Bodoni MT" w:hAnsi="Bodoni MT"/>
          <w:b w:val="0"/>
          <w:bCs/>
          <w:i w:val="0"/>
          <w:iCs w:val="0"/>
          <w:sz w:val="60"/>
          <w:szCs w:val="60"/>
        </w:rPr>
      </w:pPr>
      <w:r w:rsidRPr="005B2A5C">
        <w:rPr>
          <w:rFonts w:ascii="Bodoni MT" w:hAnsi="Bodoni MT"/>
          <w:b w:val="0"/>
          <w:bCs/>
          <w:i w:val="0"/>
          <w:iCs w:val="0"/>
          <w:sz w:val="60"/>
          <w:szCs w:val="60"/>
        </w:rPr>
        <w:t>First</w:t>
      </w:r>
      <w:r>
        <w:rPr>
          <w:rFonts w:ascii="Bodoni MT" w:hAnsi="Bodoni MT"/>
          <w:b w:val="0"/>
          <w:bCs/>
          <w:i w:val="0"/>
          <w:iCs w:val="0"/>
          <w:sz w:val="60"/>
          <w:szCs w:val="60"/>
        </w:rPr>
        <w:t xml:space="preserve"> </w:t>
      </w:r>
      <w:r w:rsidRPr="005B2A5C">
        <w:rPr>
          <w:rFonts w:ascii="Bodoni MT" w:hAnsi="Bodoni MT"/>
          <w:b w:val="0"/>
          <w:bCs/>
          <w:i w:val="0"/>
          <w:iCs w:val="0"/>
          <w:sz w:val="60"/>
          <w:szCs w:val="60"/>
        </w:rPr>
        <w:t>Methodist Church</w:t>
      </w:r>
    </w:p>
    <w:p w14:paraId="1DF28078" w14:textId="77777777" w:rsidR="008206F0" w:rsidRPr="005B2A5C" w:rsidRDefault="008206F0" w:rsidP="008206F0">
      <w:pPr>
        <w:pStyle w:val="Title"/>
        <w:pBdr>
          <w:top w:val="double" w:sz="4" w:space="1" w:color="auto"/>
          <w:left w:val="double" w:sz="4" w:space="4" w:color="auto"/>
          <w:bottom w:val="double" w:sz="4" w:space="1" w:color="auto"/>
          <w:right w:val="double" w:sz="4" w:space="4" w:color="auto"/>
        </w:pBdr>
        <w:shd w:val="clear" w:color="auto" w:fill="FFFFFF" w:themeFill="background1"/>
        <w:rPr>
          <w:rFonts w:ascii="Bodoni MT" w:hAnsi="Bodoni MT"/>
          <w:b w:val="0"/>
          <w:bCs/>
          <w:sz w:val="32"/>
          <w:szCs w:val="32"/>
        </w:rPr>
      </w:pPr>
      <w:r w:rsidRPr="005B2A5C">
        <w:rPr>
          <w:rFonts w:ascii="Bodoni MT" w:hAnsi="Bodoni MT"/>
          <w:b w:val="0"/>
          <w:bCs/>
          <w:i w:val="0"/>
          <w:iCs w:val="0"/>
          <w:sz w:val="32"/>
          <w:szCs w:val="32"/>
        </w:rPr>
        <w:t xml:space="preserve">Our Mission: </w:t>
      </w:r>
      <w:r w:rsidRPr="005B2A5C">
        <w:rPr>
          <w:rFonts w:ascii="Bodoni MT" w:hAnsi="Bodoni MT"/>
          <w:b w:val="0"/>
          <w:bCs/>
          <w:sz w:val="32"/>
          <w:szCs w:val="32"/>
        </w:rPr>
        <w:t>“Together, we’re reaching up to God,</w:t>
      </w:r>
    </w:p>
    <w:p w14:paraId="7B3742EC" w14:textId="77777777" w:rsidR="008206F0" w:rsidRPr="005B2A5C" w:rsidRDefault="008206F0" w:rsidP="008206F0">
      <w:pPr>
        <w:pStyle w:val="Title"/>
        <w:pBdr>
          <w:top w:val="double" w:sz="4" w:space="1" w:color="auto"/>
          <w:left w:val="double" w:sz="4" w:space="4" w:color="auto"/>
          <w:bottom w:val="double" w:sz="4" w:space="1" w:color="auto"/>
          <w:right w:val="double" w:sz="4" w:space="4" w:color="auto"/>
        </w:pBdr>
        <w:shd w:val="clear" w:color="auto" w:fill="FFFFFF" w:themeFill="background1"/>
        <w:rPr>
          <w:rFonts w:ascii="Bodoni MT" w:hAnsi="Bodoni MT"/>
          <w:b w:val="0"/>
          <w:bCs/>
          <w:i w:val="0"/>
          <w:iCs w:val="0"/>
          <w:sz w:val="32"/>
          <w:szCs w:val="32"/>
        </w:rPr>
      </w:pPr>
      <w:r w:rsidRPr="005B2A5C">
        <w:rPr>
          <w:rFonts w:ascii="Bodoni MT" w:hAnsi="Bodoni MT"/>
          <w:b w:val="0"/>
          <w:bCs/>
          <w:sz w:val="32"/>
          <w:szCs w:val="32"/>
        </w:rPr>
        <w:t>within to each other, and beyond to others.”</w:t>
      </w:r>
    </w:p>
    <w:p w14:paraId="7C473100" w14:textId="2689C779" w:rsidR="007E1771" w:rsidRPr="005B2A5C" w:rsidRDefault="00A218C8" w:rsidP="007E1771">
      <w:pPr>
        <w:pStyle w:val="Title"/>
        <w:pBdr>
          <w:top w:val="double" w:sz="4" w:space="1" w:color="auto"/>
          <w:left w:val="double" w:sz="4" w:space="4" w:color="auto"/>
          <w:bottom w:val="double" w:sz="4" w:space="1" w:color="auto"/>
          <w:right w:val="double" w:sz="4" w:space="4" w:color="auto"/>
        </w:pBdr>
        <w:shd w:val="clear" w:color="auto" w:fill="FFFFFF" w:themeFill="background1"/>
        <w:rPr>
          <w:rFonts w:ascii="Bodoni MT" w:hAnsi="Bodoni MT"/>
          <w:i w:val="0"/>
          <w:iCs w:val="0"/>
          <w:sz w:val="36"/>
          <w:szCs w:val="32"/>
        </w:rPr>
      </w:pPr>
      <w:r>
        <w:rPr>
          <w:rFonts w:ascii="Bodoni MT" w:hAnsi="Bodoni MT"/>
          <w:i w:val="0"/>
          <w:iCs w:val="0"/>
          <w:sz w:val="36"/>
          <w:szCs w:val="32"/>
        </w:rPr>
        <w:t xml:space="preserve">September </w:t>
      </w:r>
      <w:r w:rsidR="00237EC6">
        <w:rPr>
          <w:rFonts w:ascii="Bodoni MT" w:hAnsi="Bodoni MT"/>
          <w:i w:val="0"/>
          <w:iCs w:val="0"/>
          <w:sz w:val="36"/>
          <w:szCs w:val="32"/>
        </w:rPr>
        <w:t>2</w:t>
      </w:r>
      <w:r w:rsidR="0044437B">
        <w:rPr>
          <w:rFonts w:ascii="Bodoni MT" w:hAnsi="Bodoni MT"/>
          <w:i w:val="0"/>
          <w:iCs w:val="0"/>
          <w:sz w:val="36"/>
          <w:szCs w:val="32"/>
        </w:rPr>
        <w:t>7</w:t>
      </w:r>
      <w:r w:rsidRPr="00A218C8">
        <w:rPr>
          <w:rFonts w:ascii="Bodoni MT" w:hAnsi="Bodoni MT"/>
          <w:i w:val="0"/>
          <w:iCs w:val="0"/>
          <w:sz w:val="36"/>
          <w:szCs w:val="32"/>
          <w:vertAlign w:val="superscript"/>
        </w:rPr>
        <w:t>th</w:t>
      </w:r>
      <w:r>
        <w:rPr>
          <w:rFonts w:ascii="Bodoni MT" w:hAnsi="Bodoni MT"/>
          <w:i w:val="0"/>
          <w:iCs w:val="0"/>
          <w:sz w:val="36"/>
          <w:szCs w:val="32"/>
        </w:rPr>
        <w:t xml:space="preserve"> -</w:t>
      </w:r>
      <w:r w:rsidR="008A7D49">
        <w:rPr>
          <w:rFonts w:ascii="Bodoni MT" w:hAnsi="Bodoni MT"/>
          <w:i w:val="0"/>
          <w:iCs w:val="0"/>
          <w:sz w:val="36"/>
          <w:szCs w:val="32"/>
        </w:rPr>
        <w:t xml:space="preserve"> </w:t>
      </w:r>
      <w:r w:rsidR="00E45B41">
        <w:rPr>
          <w:rFonts w:ascii="Bodoni MT" w:hAnsi="Bodoni MT"/>
          <w:i w:val="0"/>
          <w:iCs w:val="0"/>
          <w:sz w:val="36"/>
          <w:szCs w:val="32"/>
        </w:rPr>
        <w:t>1</w:t>
      </w:r>
      <w:r w:rsidR="0044437B">
        <w:rPr>
          <w:rFonts w:ascii="Bodoni MT" w:hAnsi="Bodoni MT"/>
          <w:i w:val="0"/>
          <w:iCs w:val="0"/>
          <w:sz w:val="36"/>
          <w:szCs w:val="32"/>
        </w:rPr>
        <w:t>8</w:t>
      </w:r>
      <w:r w:rsidR="008A7D49" w:rsidRPr="008A7D49">
        <w:rPr>
          <w:rFonts w:ascii="Bodoni MT" w:hAnsi="Bodoni MT"/>
          <w:i w:val="0"/>
          <w:iCs w:val="0"/>
          <w:sz w:val="36"/>
          <w:szCs w:val="32"/>
          <w:vertAlign w:val="superscript"/>
        </w:rPr>
        <w:t>th</w:t>
      </w:r>
      <w:r w:rsidR="008A7D49">
        <w:rPr>
          <w:rFonts w:ascii="Bodoni MT" w:hAnsi="Bodoni MT"/>
          <w:i w:val="0"/>
          <w:iCs w:val="0"/>
          <w:sz w:val="36"/>
          <w:szCs w:val="32"/>
        </w:rPr>
        <w:t xml:space="preserve"> Sunday</w:t>
      </w:r>
      <w:r w:rsidR="00BB368F">
        <w:rPr>
          <w:rFonts w:ascii="Bodoni MT" w:hAnsi="Bodoni MT"/>
          <w:i w:val="0"/>
          <w:iCs w:val="0"/>
          <w:sz w:val="36"/>
          <w:szCs w:val="32"/>
        </w:rPr>
        <w:t xml:space="preserve"> after Pentecost</w:t>
      </w:r>
    </w:p>
    <w:p w14:paraId="7333A31D" w14:textId="713A691B" w:rsidR="00E919C2" w:rsidRPr="005B2A5C" w:rsidRDefault="00830426" w:rsidP="008206F0">
      <w:pPr>
        <w:pStyle w:val="Title"/>
        <w:pBdr>
          <w:top w:val="none" w:sz="0" w:space="0" w:color="auto"/>
          <w:left w:val="none" w:sz="0" w:space="0" w:color="auto"/>
          <w:bottom w:val="none" w:sz="0" w:space="0" w:color="auto"/>
          <w:right w:val="none" w:sz="0" w:space="0" w:color="auto"/>
        </w:pBdr>
        <w:shd w:val="clear" w:color="auto" w:fill="FFFFFF" w:themeFill="background1"/>
        <w:jc w:val="left"/>
        <w:rPr>
          <w:rFonts w:ascii="Bodoni MT" w:hAnsi="Bodoni MT"/>
          <w:i w:val="0"/>
          <w:iCs w:val="0"/>
          <w:sz w:val="36"/>
          <w:szCs w:val="32"/>
        </w:rPr>
      </w:pPr>
      <w:r>
        <w:rPr>
          <w:rFonts w:ascii="Bodoni MT" w:hAnsi="Bodoni MT"/>
          <w:b w:val="0"/>
          <w:bCs/>
          <w:i w:val="0"/>
          <w:iCs w:val="0"/>
          <w:sz w:val="60"/>
          <w:szCs w:val="60"/>
        </w:rPr>
        <w:t xml:space="preserve">                                                                                                                                                                                                                                                                                                                                                                                                                                                                                                                                                                                                                                                                                                          </w:t>
      </w:r>
    </w:p>
    <w:p w14:paraId="604E4607" w14:textId="77777777" w:rsidR="00DD61D0" w:rsidRDefault="00C32D68" w:rsidP="00856EC8">
      <w:pPr>
        <w:tabs>
          <w:tab w:val="right" w:leader="dot" w:pos="8640"/>
        </w:tabs>
        <w:rPr>
          <w:b/>
          <w:spacing w:val="-4"/>
          <w:sz w:val="28"/>
          <w:szCs w:val="28"/>
        </w:rPr>
      </w:pPr>
      <w:r w:rsidRPr="005B2A5C">
        <w:rPr>
          <w:b/>
          <w:spacing w:val="-4"/>
          <w:sz w:val="28"/>
          <w:szCs w:val="28"/>
        </w:rPr>
        <w:t>Prelude</w:t>
      </w:r>
    </w:p>
    <w:p w14:paraId="35E1623F" w14:textId="0B73C9A2" w:rsidR="00DD61D0" w:rsidRPr="008B2376" w:rsidRDefault="00DD61D0" w:rsidP="00DD61D0">
      <w:pPr>
        <w:tabs>
          <w:tab w:val="right" w:leader="dot" w:pos="8640"/>
        </w:tabs>
        <w:ind w:right="-306"/>
        <w:rPr>
          <w:sz w:val="28"/>
          <w:szCs w:val="28"/>
        </w:rPr>
      </w:pPr>
      <w:r w:rsidRPr="005B2A5C">
        <w:rPr>
          <w:sz w:val="28"/>
          <w:szCs w:val="28"/>
        </w:rPr>
        <w:t xml:space="preserve"> </w:t>
      </w:r>
      <w:r w:rsidRPr="004350BE">
        <w:rPr>
          <w:spacing w:val="-4"/>
          <w:sz w:val="28"/>
          <w:szCs w:val="28"/>
        </w:rPr>
        <w:t>“</w:t>
      </w:r>
      <w:r w:rsidR="00B852CE">
        <w:rPr>
          <w:spacing w:val="-4"/>
          <w:sz w:val="28"/>
          <w:szCs w:val="28"/>
        </w:rPr>
        <w:t>I Will Stand</w:t>
      </w:r>
      <w:r w:rsidR="00E33A0E">
        <w:rPr>
          <w:spacing w:val="-4"/>
          <w:sz w:val="28"/>
          <w:szCs w:val="28"/>
        </w:rPr>
        <w:t>”</w:t>
      </w:r>
      <w:r w:rsidRPr="004350BE">
        <w:rPr>
          <w:spacing w:val="-4"/>
          <w:sz w:val="28"/>
          <w:szCs w:val="28"/>
        </w:rPr>
        <w:tab/>
      </w:r>
      <w:r w:rsidR="00C638FE">
        <w:rPr>
          <w:spacing w:val="-4"/>
          <w:sz w:val="28"/>
          <w:szCs w:val="28"/>
        </w:rPr>
        <w:t>Screen</w:t>
      </w:r>
    </w:p>
    <w:p w14:paraId="7C1E4B1E" w14:textId="77777777" w:rsidR="004B5F80" w:rsidRPr="005B2A5C" w:rsidRDefault="004B5F80" w:rsidP="00C32D68">
      <w:pPr>
        <w:tabs>
          <w:tab w:val="right" w:leader="dot" w:pos="8640"/>
        </w:tabs>
        <w:ind w:right="-324"/>
        <w:rPr>
          <w:bCs/>
          <w:spacing w:val="-4"/>
          <w:sz w:val="28"/>
          <w:szCs w:val="28"/>
        </w:rPr>
      </w:pPr>
    </w:p>
    <w:p w14:paraId="04135969" w14:textId="2EB8459A" w:rsidR="00C32D68" w:rsidRPr="00D7197D" w:rsidRDefault="008643E4" w:rsidP="00EE384A">
      <w:pPr>
        <w:tabs>
          <w:tab w:val="right" w:leader="dot" w:pos="8640"/>
        </w:tabs>
        <w:rPr>
          <w:b/>
          <w:spacing w:val="-4"/>
          <w:sz w:val="28"/>
          <w:szCs w:val="28"/>
        </w:rPr>
      </w:pPr>
      <w:r w:rsidRPr="005B2A5C">
        <w:rPr>
          <w:b/>
          <w:spacing w:val="-4"/>
          <w:sz w:val="28"/>
          <w:szCs w:val="28"/>
        </w:rPr>
        <w:t>Welcome &amp;</w:t>
      </w:r>
      <w:r w:rsidR="00C32D68" w:rsidRPr="005B2A5C">
        <w:rPr>
          <w:b/>
          <w:spacing w:val="-4"/>
          <w:sz w:val="28"/>
          <w:szCs w:val="28"/>
        </w:rPr>
        <w:t xml:space="preserve"> Announcements</w:t>
      </w:r>
      <w:r w:rsidR="00C32D68" w:rsidRPr="005B2A5C">
        <w:rPr>
          <w:spacing w:val="-4"/>
          <w:sz w:val="28"/>
          <w:szCs w:val="28"/>
        </w:rPr>
        <w:tab/>
      </w:r>
      <w:r w:rsidR="00174032" w:rsidRPr="005B2A5C">
        <w:rPr>
          <w:spacing w:val="-4"/>
          <w:sz w:val="28"/>
          <w:szCs w:val="24"/>
        </w:rPr>
        <w:t>Associate Pastor Mara Garrido</w:t>
      </w:r>
    </w:p>
    <w:p w14:paraId="42CD6487" w14:textId="77777777" w:rsidR="005E36D4" w:rsidRPr="005B2A5C" w:rsidRDefault="005E36D4" w:rsidP="00C32D68">
      <w:pPr>
        <w:tabs>
          <w:tab w:val="right" w:leader="dot" w:pos="8640"/>
        </w:tabs>
        <w:rPr>
          <w:bCs/>
          <w:sz w:val="28"/>
          <w:szCs w:val="28"/>
        </w:rPr>
      </w:pPr>
      <w:bookmarkStart w:id="0" w:name="_Hlk6919046"/>
      <w:bookmarkStart w:id="1" w:name="_Hlk34155007"/>
    </w:p>
    <w:p w14:paraId="64B79F54" w14:textId="45A4016A" w:rsidR="00585A70" w:rsidRPr="005B2A5C" w:rsidRDefault="00C32D68" w:rsidP="00DC0965">
      <w:pPr>
        <w:tabs>
          <w:tab w:val="right" w:leader="dot" w:pos="8640"/>
        </w:tabs>
        <w:ind w:right="-324"/>
        <w:rPr>
          <w:spacing w:val="-4"/>
          <w:sz w:val="28"/>
          <w:szCs w:val="24"/>
        </w:rPr>
      </w:pPr>
      <w:bookmarkStart w:id="2" w:name="_Hlk45100192"/>
      <w:r w:rsidRPr="005B2A5C">
        <w:rPr>
          <w:b/>
          <w:sz w:val="28"/>
          <w:szCs w:val="28"/>
        </w:rPr>
        <w:t>Prayer of Invocation</w:t>
      </w:r>
      <w:r w:rsidRPr="005B2A5C">
        <w:rPr>
          <w:sz w:val="28"/>
          <w:szCs w:val="28"/>
        </w:rPr>
        <w:tab/>
      </w:r>
      <w:bookmarkEnd w:id="0"/>
      <w:bookmarkEnd w:id="2"/>
      <w:r w:rsidR="00174032" w:rsidRPr="005B2A5C">
        <w:rPr>
          <w:spacing w:val="-4"/>
          <w:sz w:val="28"/>
          <w:szCs w:val="24"/>
        </w:rPr>
        <w:t>Associate Pastor Mara Garrido</w:t>
      </w:r>
    </w:p>
    <w:p w14:paraId="69CBD6C8" w14:textId="77777777" w:rsidR="00520C68" w:rsidRPr="005B2A5C" w:rsidRDefault="00520C68" w:rsidP="00DC0965">
      <w:pPr>
        <w:tabs>
          <w:tab w:val="right" w:leader="dot" w:pos="8640"/>
        </w:tabs>
        <w:ind w:right="-324"/>
        <w:rPr>
          <w:sz w:val="28"/>
          <w:szCs w:val="28"/>
        </w:rPr>
      </w:pPr>
    </w:p>
    <w:p w14:paraId="7173FCC8" w14:textId="7ED20EF1" w:rsidR="00813956" w:rsidRPr="005B2A5C" w:rsidRDefault="00813956" w:rsidP="00813956">
      <w:pPr>
        <w:tabs>
          <w:tab w:val="right" w:leader="dot" w:pos="8640"/>
        </w:tabs>
        <w:rPr>
          <w:sz w:val="28"/>
          <w:szCs w:val="28"/>
        </w:rPr>
      </w:pPr>
      <w:r w:rsidRPr="005B2A5C">
        <w:rPr>
          <w:b/>
          <w:sz w:val="28"/>
          <w:szCs w:val="28"/>
        </w:rPr>
        <w:t xml:space="preserve">Children’s </w:t>
      </w:r>
      <w:r w:rsidR="00281394" w:rsidRPr="005B2A5C">
        <w:rPr>
          <w:b/>
          <w:sz w:val="28"/>
          <w:szCs w:val="28"/>
        </w:rPr>
        <w:t>Time</w:t>
      </w:r>
      <w:bookmarkStart w:id="3" w:name="_Hlk89176402"/>
      <w:r w:rsidRPr="005B2A5C">
        <w:rPr>
          <w:sz w:val="28"/>
          <w:szCs w:val="28"/>
        </w:rPr>
        <w:tab/>
      </w:r>
      <w:bookmarkEnd w:id="3"/>
      <w:r w:rsidR="00C378F2" w:rsidRPr="005B2A5C">
        <w:rPr>
          <w:sz w:val="28"/>
          <w:szCs w:val="28"/>
        </w:rPr>
        <w:t>“</w:t>
      </w:r>
      <w:r w:rsidR="008C3706" w:rsidRPr="005B2A5C">
        <w:rPr>
          <w:sz w:val="28"/>
          <w:szCs w:val="28"/>
        </w:rPr>
        <w:t>Jesus Loves Me”</w:t>
      </w:r>
      <w:r w:rsidR="00C378F2" w:rsidRPr="005B2A5C">
        <w:rPr>
          <w:sz w:val="28"/>
          <w:szCs w:val="28"/>
        </w:rPr>
        <w:t xml:space="preserve"> MH #191</w:t>
      </w:r>
    </w:p>
    <w:p w14:paraId="07F0CA9D" w14:textId="4713FB44" w:rsidR="007C5705" w:rsidRPr="005B2A5C" w:rsidRDefault="007C5705" w:rsidP="00813956">
      <w:pPr>
        <w:tabs>
          <w:tab w:val="right" w:leader="dot" w:pos="8640"/>
        </w:tabs>
        <w:rPr>
          <w:b/>
          <w:bCs/>
          <w:sz w:val="28"/>
          <w:szCs w:val="28"/>
        </w:rPr>
      </w:pPr>
    </w:p>
    <w:p w14:paraId="10F57F77" w14:textId="27A56E1A" w:rsidR="006D56EB" w:rsidRPr="005B2A5C" w:rsidRDefault="00433273" w:rsidP="006D56EB">
      <w:pPr>
        <w:rPr>
          <w:bCs/>
          <w:spacing w:val="-4"/>
          <w:sz w:val="28"/>
          <w:szCs w:val="28"/>
        </w:rPr>
      </w:pPr>
      <w:r w:rsidRPr="005B2A5C">
        <w:rPr>
          <w:b/>
          <w:color w:val="FF0000"/>
          <w:spacing w:val="-4"/>
          <w:sz w:val="28"/>
          <w:szCs w:val="28"/>
        </w:rPr>
        <w:t>*</w:t>
      </w:r>
      <w:r w:rsidR="006D56EB" w:rsidRPr="005B2A5C">
        <w:rPr>
          <w:b/>
          <w:spacing w:val="-4"/>
          <w:sz w:val="28"/>
          <w:szCs w:val="28"/>
        </w:rPr>
        <w:t xml:space="preserve">Call to Worship </w:t>
      </w:r>
      <w:r w:rsidR="00E5721A" w:rsidRPr="005B2A5C">
        <w:rPr>
          <w:b/>
          <w:spacing w:val="-4"/>
          <w:sz w:val="28"/>
          <w:szCs w:val="28"/>
        </w:rPr>
        <w:t>Music</w:t>
      </w:r>
    </w:p>
    <w:p w14:paraId="142A9BC8" w14:textId="3CFA47E4" w:rsidR="00E16F67" w:rsidRDefault="00D739F1" w:rsidP="00E16F67">
      <w:pPr>
        <w:tabs>
          <w:tab w:val="right" w:leader="dot" w:pos="8640"/>
        </w:tabs>
        <w:ind w:right="-306"/>
        <w:rPr>
          <w:spacing w:val="-4"/>
          <w:sz w:val="28"/>
          <w:szCs w:val="28"/>
        </w:rPr>
      </w:pPr>
      <w:bookmarkStart w:id="4" w:name="_Hlk8743396"/>
      <w:bookmarkEnd w:id="1"/>
      <w:r w:rsidRPr="005B2A5C">
        <w:rPr>
          <w:spacing w:val="-4"/>
          <w:sz w:val="28"/>
          <w:szCs w:val="28"/>
        </w:rPr>
        <w:t xml:space="preserve">   </w:t>
      </w:r>
      <w:bookmarkStart w:id="5" w:name="_Hlk126661332"/>
      <w:r w:rsidRPr="005B2A5C">
        <w:rPr>
          <w:spacing w:val="-4"/>
          <w:sz w:val="28"/>
          <w:szCs w:val="28"/>
        </w:rPr>
        <w:t xml:space="preserve"> </w:t>
      </w:r>
      <w:r w:rsidRPr="002A58B1">
        <w:rPr>
          <w:spacing w:val="-4"/>
          <w:sz w:val="28"/>
          <w:szCs w:val="28"/>
        </w:rPr>
        <w:t>“</w:t>
      </w:r>
      <w:bookmarkStart w:id="6" w:name="_Hlk126661320"/>
      <w:r w:rsidR="00B852CE">
        <w:rPr>
          <w:spacing w:val="-4"/>
          <w:sz w:val="28"/>
          <w:szCs w:val="28"/>
        </w:rPr>
        <w:t>I Choose to Praise You</w:t>
      </w:r>
      <w:r w:rsidR="008A7D49">
        <w:rPr>
          <w:spacing w:val="-4"/>
          <w:sz w:val="28"/>
          <w:szCs w:val="28"/>
        </w:rPr>
        <w:t>”</w:t>
      </w:r>
      <w:r w:rsidRPr="002A58B1">
        <w:rPr>
          <w:spacing w:val="-4"/>
          <w:sz w:val="28"/>
          <w:szCs w:val="28"/>
        </w:rPr>
        <w:tab/>
      </w:r>
      <w:bookmarkEnd w:id="5"/>
      <w:bookmarkEnd w:id="6"/>
      <w:r w:rsidR="00540A2D">
        <w:rPr>
          <w:spacing w:val="-4"/>
          <w:sz w:val="28"/>
          <w:szCs w:val="28"/>
        </w:rPr>
        <w:t>Screen</w:t>
      </w:r>
    </w:p>
    <w:p w14:paraId="4CF2526E" w14:textId="77777777" w:rsidR="00E93B9D" w:rsidRPr="00E16F67" w:rsidRDefault="00E93B9D" w:rsidP="00E16F67">
      <w:pPr>
        <w:tabs>
          <w:tab w:val="right" w:leader="dot" w:pos="8640"/>
        </w:tabs>
        <w:ind w:right="-306"/>
        <w:rPr>
          <w:spacing w:val="-4"/>
          <w:sz w:val="28"/>
          <w:szCs w:val="28"/>
        </w:rPr>
      </w:pPr>
    </w:p>
    <w:p w14:paraId="40B9D460" w14:textId="6669419A" w:rsidR="002C0DAF" w:rsidRPr="005B2A5C" w:rsidRDefault="002C0DAF" w:rsidP="002C0DAF">
      <w:pPr>
        <w:tabs>
          <w:tab w:val="right" w:leader="dot" w:pos="8640"/>
        </w:tabs>
        <w:rPr>
          <w:b/>
          <w:sz w:val="28"/>
          <w:szCs w:val="28"/>
        </w:rPr>
      </w:pPr>
      <w:r w:rsidRPr="005B2A5C">
        <w:rPr>
          <w:b/>
          <w:sz w:val="28"/>
          <w:szCs w:val="28"/>
        </w:rPr>
        <w:t>First Scripture Lesson</w:t>
      </w:r>
    </w:p>
    <w:p w14:paraId="1DCE770D" w14:textId="4D0CDDAB" w:rsidR="00DC3021" w:rsidRPr="00BB2434" w:rsidRDefault="00A944FF" w:rsidP="002C0DAF">
      <w:pPr>
        <w:tabs>
          <w:tab w:val="right" w:leader="dot" w:pos="8640"/>
        </w:tabs>
        <w:rPr>
          <w:sz w:val="28"/>
          <w:szCs w:val="28"/>
        </w:rPr>
      </w:pPr>
      <w:r w:rsidRPr="00BB2434">
        <w:rPr>
          <w:sz w:val="28"/>
          <w:szCs w:val="28"/>
        </w:rPr>
        <w:t xml:space="preserve">    </w:t>
      </w:r>
      <w:r w:rsidR="00B852CE" w:rsidRPr="00BB2434">
        <w:rPr>
          <w:sz w:val="28"/>
          <w:szCs w:val="28"/>
        </w:rPr>
        <w:t>Philippians 2:1-11</w:t>
      </w:r>
      <w:r w:rsidR="00AF3D0A" w:rsidRPr="00BB2434">
        <w:rPr>
          <w:sz w:val="28"/>
          <w:szCs w:val="28"/>
        </w:rPr>
        <w:tab/>
      </w:r>
      <w:r w:rsidR="00B26907" w:rsidRPr="00BB2434">
        <w:rPr>
          <w:spacing w:val="-4"/>
          <w:sz w:val="28"/>
          <w:szCs w:val="24"/>
        </w:rPr>
        <w:t>Associate Pastor Mara Garrido</w:t>
      </w:r>
    </w:p>
    <w:p w14:paraId="212DF630" w14:textId="77777777" w:rsidR="00200CE2" w:rsidRPr="00BB2434" w:rsidRDefault="00200CE2" w:rsidP="00C32D68">
      <w:pPr>
        <w:tabs>
          <w:tab w:val="right" w:leader="dot" w:pos="8640"/>
        </w:tabs>
        <w:rPr>
          <w:b/>
          <w:sz w:val="28"/>
          <w:szCs w:val="28"/>
        </w:rPr>
      </w:pPr>
    </w:p>
    <w:p w14:paraId="2998F1DE" w14:textId="51B17DA5" w:rsidR="00C32D68" w:rsidRPr="005B2A5C" w:rsidRDefault="00C32D68" w:rsidP="00C32D68">
      <w:pPr>
        <w:tabs>
          <w:tab w:val="right" w:leader="dot" w:pos="8640"/>
        </w:tabs>
        <w:rPr>
          <w:b/>
          <w:sz w:val="28"/>
          <w:szCs w:val="28"/>
        </w:rPr>
      </w:pPr>
      <w:r w:rsidRPr="005B2A5C">
        <w:rPr>
          <w:b/>
          <w:sz w:val="28"/>
          <w:szCs w:val="28"/>
        </w:rPr>
        <w:t>Preparation for Prayer</w:t>
      </w:r>
    </w:p>
    <w:p w14:paraId="6B83A950" w14:textId="393DFC20" w:rsidR="00C32D68" w:rsidRPr="005B2A5C" w:rsidRDefault="0092729D" w:rsidP="00C32D68">
      <w:pPr>
        <w:tabs>
          <w:tab w:val="right" w:leader="dot" w:pos="8640"/>
        </w:tabs>
        <w:rPr>
          <w:sz w:val="28"/>
          <w:szCs w:val="28"/>
        </w:rPr>
      </w:pPr>
      <w:r w:rsidRPr="005B2A5C">
        <w:rPr>
          <w:b/>
          <w:sz w:val="28"/>
          <w:szCs w:val="28"/>
        </w:rPr>
        <w:t xml:space="preserve">   </w:t>
      </w:r>
      <w:r w:rsidR="00C32D68" w:rsidRPr="005B2A5C">
        <w:rPr>
          <w:b/>
          <w:sz w:val="28"/>
          <w:szCs w:val="28"/>
        </w:rPr>
        <w:t xml:space="preserve"> </w:t>
      </w:r>
      <w:r w:rsidR="00C32D68" w:rsidRPr="005B2A5C">
        <w:rPr>
          <w:sz w:val="28"/>
          <w:szCs w:val="28"/>
        </w:rPr>
        <w:t>“</w:t>
      </w:r>
      <w:r w:rsidR="00F661AE">
        <w:rPr>
          <w:sz w:val="28"/>
          <w:szCs w:val="28"/>
        </w:rPr>
        <w:t>Lord, Listen to Your Children Praying</w:t>
      </w:r>
      <w:r w:rsidR="00C32D68" w:rsidRPr="005B2A5C">
        <w:rPr>
          <w:sz w:val="28"/>
          <w:szCs w:val="28"/>
        </w:rPr>
        <w:t>”</w:t>
      </w:r>
      <w:r w:rsidR="00C32D68" w:rsidRPr="005B2A5C">
        <w:rPr>
          <w:sz w:val="28"/>
          <w:szCs w:val="28"/>
        </w:rPr>
        <w:tab/>
      </w:r>
      <w:r w:rsidR="00ED7F33">
        <w:rPr>
          <w:sz w:val="28"/>
          <w:szCs w:val="28"/>
        </w:rPr>
        <w:t>Screen</w:t>
      </w:r>
    </w:p>
    <w:bookmarkEnd w:id="4"/>
    <w:p w14:paraId="35034FD5" w14:textId="77777777" w:rsidR="00C32D68" w:rsidRPr="005B2A5C" w:rsidRDefault="00C32D68" w:rsidP="00C32D68">
      <w:pPr>
        <w:rPr>
          <w:sz w:val="28"/>
          <w:szCs w:val="28"/>
        </w:rPr>
      </w:pPr>
    </w:p>
    <w:p w14:paraId="5B1A7C43" w14:textId="67BD6AC6" w:rsidR="00C32D68" w:rsidRPr="009D7EEE" w:rsidRDefault="00C32D68" w:rsidP="00C32D68">
      <w:pPr>
        <w:tabs>
          <w:tab w:val="right" w:leader="dot" w:pos="8640"/>
        </w:tabs>
        <w:rPr>
          <w:sz w:val="28"/>
          <w:szCs w:val="28"/>
          <w:lang w:val="es-ES"/>
        </w:rPr>
      </w:pPr>
      <w:r w:rsidRPr="009D7EEE">
        <w:rPr>
          <w:b/>
          <w:sz w:val="28"/>
          <w:szCs w:val="28"/>
          <w:lang w:val="es-ES"/>
        </w:rPr>
        <w:t xml:space="preserve">Pastoral </w:t>
      </w:r>
      <w:r w:rsidR="00494723" w:rsidRPr="009D7EEE">
        <w:rPr>
          <w:b/>
          <w:sz w:val="28"/>
          <w:szCs w:val="28"/>
          <w:lang w:val="es-ES"/>
        </w:rPr>
        <w:t>P</w:t>
      </w:r>
      <w:r w:rsidRPr="009D7EEE">
        <w:rPr>
          <w:b/>
          <w:sz w:val="28"/>
          <w:szCs w:val="28"/>
          <w:lang w:val="es-ES"/>
        </w:rPr>
        <w:t>rayer</w:t>
      </w:r>
      <w:r w:rsidRPr="009D7EEE">
        <w:rPr>
          <w:sz w:val="28"/>
          <w:szCs w:val="28"/>
          <w:lang w:val="es-ES"/>
        </w:rPr>
        <w:tab/>
      </w:r>
      <w:proofErr w:type="spellStart"/>
      <w:r w:rsidR="00615D7D" w:rsidRPr="009D7EEE">
        <w:rPr>
          <w:spacing w:val="-4"/>
          <w:sz w:val="28"/>
          <w:szCs w:val="24"/>
          <w:lang w:val="es-ES"/>
        </w:rPr>
        <w:t>Associate</w:t>
      </w:r>
      <w:proofErr w:type="spellEnd"/>
      <w:r w:rsidR="00615D7D" w:rsidRPr="009D7EEE">
        <w:rPr>
          <w:spacing w:val="-4"/>
          <w:sz w:val="28"/>
          <w:szCs w:val="24"/>
          <w:lang w:val="es-ES"/>
        </w:rPr>
        <w:t xml:space="preserve"> Pastor Mara Garrido</w:t>
      </w:r>
    </w:p>
    <w:p w14:paraId="221E0709" w14:textId="3D95EC3C" w:rsidR="00C32D68" w:rsidRPr="009D7EEE" w:rsidRDefault="00C32D68" w:rsidP="00C32D68">
      <w:pPr>
        <w:tabs>
          <w:tab w:val="right" w:leader="dot" w:pos="8640"/>
        </w:tabs>
        <w:rPr>
          <w:sz w:val="28"/>
          <w:szCs w:val="28"/>
          <w:lang w:val="es-ES"/>
        </w:rPr>
      </w:pPr>
    </w:p>
    <w:p w14:paraId="75009EEF" w14:textId="7CC69213" w:rsidR="00C32D68" w:rsidRPr="005B2A5C" w:rsidRDefault="00C32D68" w:rsidP="00C32D68">
      <w:pPr>
        <w:tabs>
          <w:tab w:val="left" w:pos="9090"/>
        </w:tabs>
        <w:outlineLvl w:val="0"/>
        <w:rPr>
          <w:b/>
          <w:sz w:val="28"/>
          <w:szCs w:val="28"/>
        </w:rPr>
      </w:pPr>
      <w:r w:rsidRPr="005B2A5C">
        <w:rPr>
          <w:b/>
          <w:sz w:val="28"/>
          <w:szCs w:val="28"/>
        </w:rPr>
        <w:t xml:space="preserve">Response Giving of Ourselves and Substance </w:t>
      </w:r>
    </w:p>
    <w:p w14:paraId="0F48B83C" w14:textId="24605F78" w:rsidR="00A83AEA" w:rsidRPr="00D62628" w:rsidRDefault="00C61B7F" w:rsidP="000F2404">
      <w:pPr>
        <w:pStyle w:val="BodyText2"/>
        <w:tabs>
          <w:tab w:val="right" w:leader="dot" w:pos="8640"/>
        </w:tabs>
        <w:rPr>
          <w:rFonts w:ascii="Times New Roman" w:hAnsi="Times New Roman"/>
          <w:sz w:val="24"/>
          <w:szCs w:val="24"/>
        </w:rPr>
      </w:pPr>
      <w:r>
        <w:rPr>
          <w:rFonts w:ascii="Times New Roman" w:hAnsi="Times New Roman"/>
          <w:sz w:val="28"/>
          <w:szCs w:val="28"/>
        </w:rPr>
        <w:t xml:space="preserve">     </w:t>
      </w:r>
      <w:r w:rsidR="007E3E63">
        <w:rPr>
          <w:rFonts w:ascii="Times New Roman" w:hAnsi="Times New Roman"/>
          <w:sz w:val="28"/>
          <w:szCs w:val="28"/>
        </w:rPr>
        <w:t xml:space="preserve">  Special</w:t>
      </w:r>
      <w:r w:rsidR="00A142F4" w:rsidRPr="002A58B1">
        <w:rPr>
          <w:rFonts w:ascii="Times New Roman" w:hAnsi="Times New Roman"/>
          <w:sz w:val="28"/>
          <w:szCs w:val="28"/>
        </w:rPr>
        <w:t xml:space="preserve"> </w:t>
      </w:r>
      <w:r w:rsidR="0010242A" w:rsidRPr="00D62628">
        <w:rPr>
          <w:rFonts w:ascii="Times New Roman" w:hAnsi="Times New Roman"/>
          <w:sz w:val="24"/>
          <w:szCs w:val="24"/>
        </w:rPr>
        <w:tab/>
      </w:r>
      <w:r w:rsidR="00C70B50" w:rsidRPr="0048319B">
        <w:rPr>
          <w:rFonts w:ascii="Times New Roman" w:hAnsi="Times New Roman"/>
          <w:sz w:val="28"/>
          <w:szCs w:val="28"/>
        </w:rPr>
        <w:t>“</w:t>
      </w:r>
      <w:r w:rsidR="00B852CE">
        <w:rPr>
          <w:rFonts w:ascii="Times New Roman" w:hAnsi="Times New Roman"/>
          <w:sz w:val="28"/>
          <w:szCs w:val="28"/>
        </w:rPr>
        <w:t xml:space="preserve">In </w:t>
      </w:r>
      <w:r w:rsidR="009D600D">
        <w:rPr>
          <w:rFonts w:ascii="Times New Roman" w:hAnsi="Times New Roman"/>
          <w:sz w:val="28"/>
          <w:szCs w:val="28"/>
        </w:rPr>
        <w:t>the</w:t>
      </w:r>
      <w:r w:rsidR="00B852CE">
        <w:rPr>
          <w:rFonts w:ascii="Times New Roman" w:hAnsi="Times New Roman"/>
          <w:sz w:val="28"/>
          <w:szCs w:val="28"/>
        </w:rPr>
        <w:t xml:space="preserve"> Beauty of Holiness</w:t>
      </w:r>
      <w:r w:rsidR="00237EC6">
        <w:rPr>
          <w:rFonts w:ascii="Times New Roman" w:hAnsi="Times New Roman"/>
          <w:sz w:val="28"/>
          <w:szCs w:val="28"/>
        </w:rPr>
        <w:t>”</w:t>
      </w:r>
    </w:p>
    <w:p w14:paraId="5BCDC476" w14:textId="77777777" w:rsidR="00252452" w:rsidRDefault="00F94534" w:rsidP="001B5AD4">
      <w:pPr>
        <w:pStyle w:val="BodyText2"/>
        <w:tabs>
          <w:tab w:val="right" w:leader="dot" w:pos="8640"/>
        </w:tabs>
        <w:rPr>
          <w:rFonts w:ascii="Times New Roman" w:hAnsi="Times New Roman"/>
          <w:sz w:val="28"/>
          <w:szCs w:val="28"/>
        </w:rPr>
      </w:pPr>
      <w:r w:rsidRPr="005B2A5C">
        <w:rPr>
          <w:rFonts w:ascii="Times New Roman" w:hAnsi="Times New Roman"/>
          <w:sz w:val="28"/>
          <w:szCs w:val="28"/>
        </w:rPr>
        <w:t xml:space="preserve">     </w:t>
      </w:r>
      <w:r w:rsidR="00C32D68" w:rsidRPr="005B2A5C">
        <w:rPr>
          <w:rFonts w:ascii="Times New Roman" w:hAnsi="Times New Roman"/>
          <w:b/>
          <w:color w:val="FF0000"/>
          <w:sz w:val="28"/>
          <w:szCs w:val="28"/>
        </w:rPr>
        <w:t>*</w:t>
      </w:r>
      <w:bookmarkStart w:id="7" w:name="_Hlk68681738"/>
      <w:r w:rsidR="00C32D68" w:rsidRPr="005B2A5C">
        <w:rPr>
          <w:rFonts w:ascii="Times New Roman" w:hAnsi="Times New Roman"/>
          <w:sz w:val="28"/>
          <w:szCs w:val="28"/>
        </w:rPr>
        <w:t>Doxology</w:t>
      </w:r>
      <w:r w:rsidR="00C32D68" w:rsidRPr="005B2A5C">
        <w:rPr>
          <w:rFonts w:ascii="Times New Roman" w:hAnsi="Times New Roman"/>
          <w:sz w:val="28"/>
          <w:szCs w:val="28"/>
        </w:rPr>
        <w:tab/>
      </w:r>
      <w:r w:rsidR="002B6FCE" w:rsidRPr="005B2A5C">
        <w:rPr>
          <w:rFonts w:ascii="Times New Roman" w:hAnsi="Times New Roman"/>
          <w:sz w:val="28"/>
          <w:szCs w:val="28"/>
        </w:rPr>
        <w:t>“</w:t>
      </w:r>
      <w:r w:rsidR="0048319B">
        <w:rPr>
          <w:rFonts w:ascii="Times New Roman" w:hAnsi="Times New Roman"/>
          <w:sz w:val="28"/>
          <w:szCs w:val="28"/>
        </w:rPr>
        <w:t>Praise God, from Whom All Blessings</w:t>
      </w:r>
      <w:r w:rsidR="003C2CE6" w:rsidRPr="005B2A5C">
        <w:rPr>
          <w:rFonts w:ascii="Times New Roman" w:hAnsi="Times New Roman"/>
          <w:sz w:val="28"/>
          <w:szCs w:val="28"/>
        </w:rPr>
        <w:t>”</w:t>
      </w:r>
    </w:p>
    <w:p w14:paraId="6CD3B970" w14:textId="062F3340" w:rsidR="00023595" w:rsidRDefault="003C2CE6" w:rsidP="001B5AD4">
      <w:pPr>
        <w:pStyle w:val="BodyText2"/>
        <w:tabs>
          <w:tab w:val="right" w:leader="dot" w:pos="8640"/>
        </w:tabs>
        <w:rPr>
          <w:rFonts w:ascii="Times New Roman" w:hAnsi="Times New Roman"/>
          <w:sz w:val="28"/>
          <w:szCs w:val="28"/>
        </w:rPr>
      </w:pPr>
      <w:r w:rsidRPr="005B2A5C">
        <w:rPr>
          <w:rFonts w:ascii="Times New Roman" w:hAnsi="Times New Roman"/>
          <w:sz w:val="28"/>
          <w:szCs w:val="28"/>
        </w:rPr>
        <w:t xml:space="preserve"> </w:t>
      </w:r>
      <w:bookmarkEnd w:id="7"/>
    </w:p>
    <w:p w14:paraId="5A81F27C" w14:textId="77777777" w:rsidR="003861D7" w:rsidRDefault="003861D7" w:rsidP="001B5AD4">
      <w:pPr>
        <w:pStyle w:val="BodyText2"/>
        <w:tabs>
          <w:tab w:val="right" w:leader="dot" w:pos="8640"/>
        </w:tabs>
        <w:rPr>
          <w:spacing w:val="-4"/>
          <w:sz w:val="28"/>
          <w:szCs w:val="24"/>
        </w:rPr>
      </w:pPr>
    </w:p>
    <w:p w14:paraId="55CB833D" w14:textId="59A3EE15" w:rsidR="000F2404" w:rsidRPr="005B2A5C" w:rsidRDefault="00433273" w:rsidP="000F2404">
      <w:pPr>
        <w:pStyle w:val="BodyText2"/>
        <w:tabs>
          <w:tab w:val="right" w:leader="dot" w:pos="8640"/>
        </w:tabs>
        <w:rPr>
          <w:rFonts w:ascii="Times New Roman" w:hAnsi="Times New Roman"/>
          <w:b/>
          <w:sz w:val="28"/>
          <w:szCs w:val="28"/>
        </w:rPr>
      </w:pPr>
      <w:r w:rsidRPr="005B2A5C">
        <w:rPr>
          <w:rFonts w:ascii="Times New Roman" w:hAnsi="Times New Roman"/>
          <w:b/>
          <w:color w:val="FF0000"/>
          <w:sz w:val="28"/>
          <w:szCs w:val="28"/>
        </w:rPr>
        <w:t>*</w:t>
      </w:r>
      <w:r w:rsidR="007E3E63">
        <w:rPr>
          <w:rFonts w:ascii="Times New Roman" w:hAnsi="Times New Roman"/>
          <w:b/>
          <w:sz w:val="28"/>
          <w:szCs w:val="28"/>
        </w:rPr>
        <w:t>Praise and Worship</w:t>
      </w:r>
    </w:p>
    <w:p w14:paraId="1B120949" w14:textId="41CE20C3" w:rsidR="00C71639" w:rsidRDefault="00C71639" w:rsidP="00C71639">
      <w:pPr>
        <w:pStyle w:val="BodyText2"/>
        <w:tabs>
          <w:tab w:val="right" w:leader="dot" w:pos="8640"/>
        </w:tabs>
        <w:rPr>
          <w:rFonts w:ascii="Times New Roman" w:hAnsi="Times New Roman"/>
          <w:sz w:val="28"/>
          <w:szCs w:val="28"/>
        </w:rPr>
      </w:pPr>
      <w:r>
        <w:rPr>
          <w:rFonts w:ascii="Times New Roman" w:hAnsi="Times New Roman"/>
          <w:sz w:val="28"/>
          <w:szCs w:val="28"/>
        </w:rPr>
        <w:t xml:space="preserve">    “</w:t>
      </w:r>
      <w:r w:rsidR="00B852CE">
        <w:rPr>
          <w:rFonts w:ascii="Times New Roman" w:hAnsi="Times New Roman"/>
          <w:sz w:val="28"/>
          <w:szCs w:val="28"/>
        </w:rPr>
        <w:t>In Jesus Name</w:t>
      </w:r>
      <w:r>
        <w:rPr>
          <w:rFonts w:ascii="Times New Roman" w:hAnsi="Times New Roman"/>
          <w:sz w:val="28"/>
          <w:szCs w:val="28"/>
        </w:rPr>
        <w:t>”</w:t>
      </w:r>
      <w:r>
        <w:rPr>
          <w:rFonts w:ascii="Times New Roman" w:hAnsi="Times New Roman"/>
          <w:sz w:val="28"/>
          <w:szCs w:val="28"/>
        </w:rPr>
        <w:tab/>
        <w:t>Screen</w:t>
      </w:r>
    </w:p>
    <w:p w14:paraId="546C19D3" w14:textId="6EA704FF" w:rsidR="005E19FA" w:rsidRDefault="00E14BEA" w:rsidP="00B852CE">
      <w:pPr>
        <w:tabs>
          <w:tab w:val="right" w:leader="dot" w:pos="8640"/>
        </w:tabs>
        <w:ind w:right="-306"/>
        <w:rPr>
          <w:b/>
          <w:bCs/>
          <w:color w:val="FF0000"/>
          <w:sz w:val="28"/>
          <w:szCs w:val="28"/>
        </w:rPr>
      </w:pPr>
      <w:r w:rsidRPr="005B2A5C">
        <w:rPr>
          <w:spacing w:val="-4"/>
          <w:sz w:val="28"/>
          <w:szCs w:val="28"/>
        </w:rPr>
        <w:t xml:space="preserve">  </w:t>
      </w:r>
      <w:r w:rsidR="00C71639">
        <w:rPr>
          <w:spacing w:val="-4"/>
          <w:sz w:val="28"/>
          <w:szCs w:val="28"/>
        </w:rPr>
        <w:t xml:space="preserve"> </w:t>
      </w:r>
    </w:p>
    <w:p w14:paraId="487EF668" w14:textId="5870A800" w:rsidR="00D429AB" w:rsidRPr="005B2A5C" w:rsidRDefault="00433273" w:rsidP="00D429AB">
      <w:pPr>
        <w:pStyle w:val="BodyText2"/>
        <w:tabs>
          <w:tab w:val="right" w:leader="dot" w:pos="8640"/>
        </w:tabs>
        <w:rPr>
          <w:rFonts w:ascii="Times New Roman" w:hAnsi="Times New Roman"/>
          <w:b/>
          <w:bCs/>
          <w:sz w:val="28"/>
          <w:szCs w:val="28"/>
        </w:rPr>
      </w:pPr>
      <w:r w:rsidRPr="00B7406A">
        <w:rPr>
          <w:rFonts w:ascii="Times New Roman" w:hAnsi="Times New Roman"/>
          <w:b/>
          <w:bCs/>
          <w:color w:val="FF0000"/>
          <w:sz w:val="28"/>
          <w:szCs w:val="28"/>
        </w:rPr>
        <w:t>*</w:t>
      </w:r>
      <w:r w:rsidR="00D429AB" w:rsidRPr="00B7406A">
        <w:rPr>
          <w:rFonts w:ascii="Times New Roman" w:hAnsi="Times New Roman"/>
          <w:b/>
          <w:bCs/>
          <w:sz w:val="28"/>
          <w:szCs w:val="28"/>
        </w:rPr>
        <w:t>Second S</w:t>
      </w:r>
      <w:r w:rsidR="00A27F19" w:rsidRPr="00B7406A">
        <w:rPr>
          <w:rFonts w:ascii="Times New Roman" w:hAnsi="Times New Roman"/>
          <w:b/>
          <w:bCs/>
          <w:sz w:val="28"/>
          <w:szCs w:val="28"/>
        </w:rPr>
        <w:t>cripture Lesson</w:t>
      </w:r>
    </w:p>
    <w:p w14:paraId="094490C3" w14:textId="63C8C96B" w:rsidR="00DC3021" w:rsidRPr="00F31A2B" w:rsidRDefault="00D736C4" w:rsidP="00DC3021">
      <w:pPr>
        <w:tabs>
          <w:tab w:val="right" w:leader="dot" w:pos="8640"/>
        </w:tabs>
        <w:rPr>
          <w:sz w:val="28"/>
          <w:szCs w:val="28"/>
        </w:rPr>
      </w:pPr>
      <w:r>
        <w:rPr>
          <w:sz w:val="28"/>
          <w:szCs w:val="28"/>
        </w:rPr>
        <w:t xml:space="preserve">   </w:t>
      </w:r>
      <w:r w:rsidR="006954B4">
        <w:rPr>
          <w:sz w:val="28"/>
          <w:szCs w:val="28"/>
        </w:rPr>
        <w:t>John 13:3-15</w:t>
      </w:r>
      <w:r>
        <w:rPr>
          <w:sz w:val="28"/>
          <w:szCs w:val="28"/>
        </w:rPr>
        <w:tab/>
      </w:r>
      <w:r w:rsidR="00B26907" w:rsidRPr="00BA612A">
        <w:rPr>
          <w:spacing w:val="-4"/>
          <w:sz w:val="28"/>
          <w:szCs w:val="24"/>
        </w:rPr>
        <w:t>Pastor Eliezer Garrido</w:t>
      </w:r>
    </w:p>
    <w:p w14:paraId="1A4CA47C" w14:textId="77777777" w:rsidR="004679C9" w:rsidRPr="00BA612A" w:rsidRDefault="004679C9" w:rsidP="00DC3021">
      <w:pPr>
        <w:tabs>
          <w:tab w:val="right" w:leader="dot" w:pos="8640"/>
        </w:tabs>
        <w:rPr>
          <w:spacing w:val="-4"/>
          <w:sz w:val="28"/>
          <w:szCs w:val="24"/>
        </w:rPr>
      </w:pPr>
    </w:p>
    <w:p w14:paraId="0150DA89" w14:textId="77777777" w:rsidR="00C00AEB" w:rsidRPr="00BA612A" w:rsidRDefault="00C00AEB" w:rsidP="00C00AEB">
      <w:pPr>
        <w:pStyle w:val="BodyText2"/>
        <w:tabs>
          <w:tab w:val="right" w:leader="dot" w:pos="8640"/>
        </w:tabs>
        <w:rPr>
          <w:rFonts w:ascii="Times New Roman" w:hAnsi="Times New Roman"/>
          <w:b/>
          <w:sz w:val="28"/>
          <w:szCs w:val="28"/>
        </w:rPr>
      </w:pPr>
      <w:r w:rsidRPr="00A55BFB">
        <w:rPr>
          <w:rFonts w:ascii="Times New Roman" w:hAnsi="Times New Roman"/>
          <w:b/>
          <w:sz w:val="28"/>
          <w:szCs w:val="28"/>
        </w:rPr>
        <w:t>Sermon</w:t>
      </w:r>
    </w:p>
    <w:p w14:paraId="1CE83D21" w14:textId="63A7B74F" w:rsidR="00D87534" w:rsidRDefault="003340F2" w:rsidP="00390D90">
      <w:pPr>
        <w:tabs>
          <w:tab w:val="right" w:leader="dot" w:pos="8640"/>
        </w:tabs>
        <w:rPr>
          <w:spacing w:val="-4"/>
          <w:sz w:val="28"/>
          <w:szCs w:val="24"/>
        </w:rPr>
      </w:pPr>
      <w:r w:rsidRPr="00D736C4">
        <w:rPr>
          <w:sz w:val="28"/>
          <w:szCs w:val="28"/>
        </w:rPr>
        <w:t xml:space="preserve">   </w:t>
      </w:r>
      <w:r w:rsidR="00D736C4" w:rsidRPr="00D736C4">
        <w:rPr>
          <w:sz w:val="28"/>
          <w:szCs w:val="28"/>
        </w:rPr>
        <w:t>“</w:t>
      </w:r>
      <w:r w:rsidR="006954B4">
        <w:rPr>
          <w:sz w:val="28"/>
          <w:szCs w:val="28"/>
        </w:rPr>
        <w:t>The Last Supper Lesson</w:t>
      </w:r>
      <w:r w:rsidR="00D736C4">
        <w:rPr>
          <w:sz w:val="28"/>
          <w:szCs w:val="28"/>
        </w:rPr>
        <w:t>"</w:t>
      </w:r>
      <w:r w:rsidR="00307412">
        <w:rPr>
          <w:sz w:val="28"/>
          <w:szCs w:val="28"/>
        </w:rPr>
        <w:tab/>
      </w:r>
      <w:r w:rsidR="00E347A0" w:rsidRPr="00D736C4">
        <w:rPr>
          <w:spacing w:val="-4"/>
          <w:sz w:val="28"/>
          <w:szCs w:val="24"/>
        </w:rPr>
        <w:t>Pastor Eliezer Garrido</w:t>
      </w:r>
    </w:p>
    <w:p w14:paraId="01460E86" w14:textId="77777777" w:rsidR="00D7004E" w:rsidRPr="00D736C4" w:rsidRDefault="00D7004E" w:rsidP="00390D90">
      <w:pPr>
        <w:tabs>
          <w:tab w:val="right" w:leader="dot" w:pos="8640"/>
        </w:tabs>
        <w:rPr>
          <w:spacing w:val="-4"/>
          <w:sz w:val="28"/>
          <w:szCs w:val="24"/>
        </w:rPr>
      </w:pPr>
    </w:p>
    <w:p w14:paraId="509854A3" w14:textId="5F65B0D6" w:rsidR="00436B4C" w:rsidRDefault="00E92893" w:rsidP="00E92893">
      <w:pPr>
        <w:tabs>
          <w:tab w:val="right" w:leader="dot" w:pos="8640"/>
        </w:tabs>
        <w:rPr>
          <w:spacing w:val="-4"/>
          <w:sz w:val="28"/>
          <w:szCs w:val="24"/>
        </w:rPr>
      </w:pPr>
      <w:bookmarkStart w:id="8" w:name="_Hlk109379642"/>
      <w:r w:rsidRPr="00693290">
        <w:rPr>
          <w:b/>
          <w:bCs/>
          <w:color w:val="FF0000"/>
          <w:sz w:val="28"/>
          <w:szCs w:val="28"/>
        </w:rPr>
        <w:t>*</w:t>
      </w:r>
      <w:r w:rsidRPr="00693290">
        <w:rPr>
          <w:b/>
          <w:bCs/>
          <w:sz w:val="28"/>
          <w:szCs w:val="28"/>
        </w:rPr>
        <w:t>Benedictio</w:t>
      </w:r>
      <w:r w:rsidR="00B14F61" w:rsidRPr="00693290">
        <w:rPr>
          <w:b/>
          <w:bCs/>
          <w:sz w:val="28"/>
          <w:szCs w:val="28"/>
        </w:rPr>
        <w:t>n</w:t>
      </w:r>
      <w:r w:rsidRPr="00693290">
        <w:rPr>
          <w:bCs/>
          <w:sz w:val="28"/>
          <w:szCs w:val="28"/>
        </w:rPr>
        <w:tab/>
      </w:r>
      <w:bookmarkEnd w:id="8"/>
      <w:r w:rsidR="00E347A0" w:rsidRPr="00693290">
        <w:rPr>
          <w:spacing w:val="-4"/>
          <w:sz w:val="28"/>
          <w:szCs w:val="24"/>
        </w:rPr>
        <w:t>Pastor Eliezer Garrido</w:t>
      </w:r>
    </w:p>
    <w:p w14:paraId="29A66949" w14:textId="585547DC" w:rsidR="00E347A0" w:rsidRPr="00693290" w:rsidRDefault="00E347A0" w:rsidP="00E92893">
      <w:pPr>
        <w:tabs>
          <w:tab w:val="right" w:leader="dot" w:pos="8640"/>
        </w:tabs>
        <w:rPr>
          <w:bCs/>
          <w:spacing w:val="-4"/>
          <w:sz w:val="28"/>
          <w:szCs w:val="28"/>
        </w:rPr>
      </w:pPr>
    </w:p>
    <w:p w14:paraId="4635C571" w14:textId="742DB4E3" w:rsidR="003B0898" w:rsidRPr="005B2A5C" w:rsidRDefault="003B0898" w:rsidP="003B0898">
      <w:pPr>
        <w:rPr>
          <w:bCs/>
          <w:spacing w:val="-4"/>
          <w:sz w:val="28"/>
          <w:szCs w:val="28"/>
        </w:rPr>
      </w:pPr>
      <w:r w:rsidRPr="005B2A5C">
        <w:rPr>
          <w:b/>
          <w:color w:val="FF0000"/>
          <w:spacing w:val="-4"/>
          <w:sz w:val="28"/>
          <w:szCs w:val="28"/>
        </w:rPr>
        <w:t>*</w:t>
      </w:r>
      <w:r w:rsidR="00411FBA" w:rsidRPr="005B2A5C">
        <w:rPr>
          <w:b/>
          <w:spacing w:val="-4"/>
          <w:sz w:val="28"/>
          <w:szCs w:val="28"/>
        </w:rPr>
        <w:t xml:space="preserve">Music of Response </w:t>
      </w:r>
    </w:p>
    <w:p w14:paraId="04805D06" w14:textId="0F531FB4" w:rsidR="008B7C1F" w:rsidRPr="001D0A69" w:rsidRDefault="003B0898" w:rsidP="001D0A69">
      <w:pPr>
        <w:tabs>
          <w:tab w:val="right" w:leader="dot" w:pos="8640"/>
        </w:tabs>
        <w:ind w:right="-306"/>
        <w:rPr>
          <w:spacing w:val="-4"/>
          <w:sz w:val="28"/>
          <w:szCs w:val="28"/>
        </w:rPr>
      </w:pPr>
      <w:r w:rsidRPr="005B2A5C">
        <w:rPr>
          <w:spacing w:val="-4"/>
          <w:sz w:val="28"/>
          <w:szCs w:val="28"/>
        </w:rPr>
        <w:t xml:space="preserve">     </w:t>
      </w:r>
      <w:r w:rsidR="0040192A">
        <w:rPr>
          <w:spacing w:val="-4"/>
          <w:sz w:val="28"/>
          <w:szCs w:val="28"/>
        </w:rPr>
        <w:t>“</w:t>
      </w:r>
      <w:r w:rsidR="006954B4">
        <w:rPr>
          <w:spacing w:val="-4"/>
          <w:sz w:val="28"/>
          <w:szCs w:val="28"/>
        </w:rPr>
        <w:t>I Give You My Heart</w:t>
      </w:r>
      <w:r w:rsidR="008A7D49">
        <w:rPr>
          <w:spacing w:val="-4"/>
          <w:sz w:val="28"/>
          <w:szCs w:val="28"/>
        </w:rPr>
        <w:t>”</w:t>
      </w:r>
      <w:r w:rsidRPr="0036015F">
        <w:rPr>
          <w:spacing w:val="-4"/>
          <w:sz w:val="28"/>
          <w:szCs w:val="28"/>
        </w:rPr>
        <w:tab/>
      </w:r>
      <w:r w:rsidR="0048319B">
        <w:rPr>
          <w:spacing w:val="-4"/>
          <w:sz w:val="28"/>
          <w:szCs w:val="28"/>
        </w:rPr>
        <w:t>Screen</w:t>
      </w:r>
    </w:p>
    <w:p w14:paraId="7BACC37E" w14:textId="77777777" w:rsidR="0018410E" w:rsidRDefault="0018410E" w:rsidP="00D026A7">
      <w:pPr>
        <w:pStyle w:val="BodyText2"/>
        <w:rPr>
          <w:rFonts w:ascii="Times New Roman" w:hAnsi="Times New Roman"/>
          <w:bCs/>
          <w:color w:val="FF0000"/>
          <w:sz w:val="28"/>
          <w:szCs w:val="28"/>
        </w:rPr>
      </w:pPr>
    </w:p>
    <w:p w14:paraId="0B311D33" w14:textId="77777777" w:rsidR="00F86AB1" w:rsidRDefault="00F86AB1" w:rsidP="00D026A7">
      <w:pPr>
        <w:pStyle w:val="BodyText2"/>
        <w:rPr>
          <w:rFonts w:ascii="Times New Roman" w:hAnsi="Times New Roman"/>
          <w:bCs/>
          <w:color w:val="FF0000"/>
          <w:sz w:val="28"/>
          <w:szCs w:val="28"/>
        </w:rPr>
      </w:pPr>
    </w:p>
    <w:p w14:paraId="6437305D" w14:textId="77777777" w:rsidR="004A6EB6" w:rsidRDefault="004A6EB6" w:rsidP="00D026A7">
      <w:pPr>
        <w:pStyle w:val="BodyText2"/>
        <w:rPr>
          <w:rFonts w:ascii="Times New Roman" w:hAnsi="Times New Roman"/>
          <w:bCs/>
          <w:color w:val="FF0000"/>
          <w:sz w:val="28"/>
          <w:szCs w:val="28"/>
        </w:rPr>
      </w:pPr>
    </w:p>
    <w:p w14:paraId="1933C1B3" w14:textId="77777777" w:rsidR="005F2A7E" w:rsidRDefault="005F2A7E" w:rsidP="00D026A7">
      <w:pPr>
        <w:pStyle w:val="BodyText2"/>
        <w:rPr>
          <w:rFonts w:ascii="Times New Roman" w:hAnsi="Times New Roman"/>
          <w:bCs/>
          <w:color w:val="FF0000"/>
          <w:sz w:val="28"/>
          <w:szCs w:val="28"/>
        </w:rPr>
      </w:pPr>
    </w:p>
    <w:p w14:paraId="57A9F910" w14:textId="77777777" w:rsidR="005F2A7E" w:rsidRDefault="005F2A7E" w:rsidP="00D026A7">
      <w:pPr>
        <w:pStyle w:val="BodyText2"/>
        <w:rPr>
          <w:rFonts w:ascii="Times New Roman" w:hAnsi="Times New Roman"/>
          <w:bCs/>
          <w:color w:val="FF0000"/>
          <w:sz w:val="28"/>
          <w:szCs w:val="28"/>
        </w:rPr>
      </w:pPr>
    </w:p>
    <w:p w14:paraId="2BF8FB1C" w14:textId="4B9F9851" w:rsidR="004A6EB6" w:rsidRDefault="00D9473C" w:rsidP="00D026A7">
      <w:pPr>
        <w:pStyle w:val="BodyText2"/>
        <w:rPr>
          <w:rFonts w:ascii="Times New Roman" w:hAnsi="Times New Roman"/>
          <w:bCs/>
          <w:color w:val="FF0000"/>
          <w:sz w:val="28"/>
          <w:szCs w:val="28"/>
        </w:rPr>
      </w:pPr>
      <w:r>
        <w:rPr>
          <w:rFonts w:ascii="Times New Roman" w:hAnsi="Times New Roman"/>
          <w:bCs/>
          <w:color w:val="FF0000"/>
          <w:sz w:val="28"/>
          <w:szCs w:val="28"/>
        </w:rPr>
        <w:t xml:space="preserve"> </w:t>
      </w:r>
    </w:p>
    <w:p w14:paraId="4C028BD7" w14:textId="77777777" w:rsidR="006E069B" w:rsidRPr="009701FE" w:rsidRDefault="006E069B" w:rsidP="00D026A7">
      <w:pPr>
        <w:pStyle w:val="BodyText2"/>
        <w:rPr>
          <w:rFonts w:ascii="Times New Roman" w:hAnsi="Times New Roman"/>
          <w:bCs/>
          <w:color w:val="FF0000"/>
          <w:sz w:val="28"/>
          <w:szCs w:val="28"/>
          <w:u w:val="single"/>
        </w:rPr>
      </w:pPr>
    </w:p>
    <w:p w14:paraId="075BA33E" w14:textId="77777777" w:rsidR="00E963EA" w:rsidRDefault="00E963EA" w:rsidP="00D026A7">
      <w:pPr>
        <w:pStyle w:val="BodyText2"/>
        <w:rPr>
          <w:rFonts w:ascii="Times New Roman" w:hAnsi="Times New Roman"/>
          <w:bCs/>
          <w:color w:val="FF0000"/>
          <w:sz w:val="28"/>
          <w:szCs w:val="28"/>
        </w:rPr>
      </w:pPr>
    </w:p>
    <w:p w14:paraId="16E2A049" w14:textId="101817F4" w:rsidR="0052548A" w:rsidRPr="005B2A5C" w:rsidRDefault="00E33618" w:rsidP="00D026A7">
      <w:pPr>
        <w:pStyle w:val="BodyText2"/>
        <w:rPr>
          <w:rFonts w:ascii="Times New Roman" w:hAnsi="Times New Roman"/>
          <w:b/>
          <w:color w:val="FF0000"/>
          <w:spacing w:val="-4"/>
          <w:sz w:val="28"/>
          <w:szCs w:val="28"/>
        </w:rPr>
      </w:pPr>
      <w:r w:rsidRPr="005B2A5C">
        <w:rPr>
          <w:rFonts w:ascii="Times New Roman" w:hAnsi="Times New Roman"/>
          <w:bCs/>
          <w:color w:val="FF0000"/>
          <w:sz w:val="28"/>
          <w:szCs w:val="28"/>
        </w:rPr>
        <w:t>*</w:t>
      </w:r>
      <w:r w:rsidR="000F2404" w:rsidRPr="005B2A5C">
        <w:rPr>
          <w:rFonts w:ascii="Times New Roman" w:hAnsi="Times New Roman"/>
          <w:b/>
          <w:color w:val="FF0000"/>
          <w:spacing w:val="-4"/>
          <w:sz w:val="28"/>
          <w:szCs w:val="28"/>
        </w:rPr>
        <w:t xml:space="preserve"> Please stand as you are </w:t>
      </w:r>
      <w:r w:rsidR="00E005B6" w:rsidRPr="005B2A5C">
        <w:rPr>
          <w:rFonts w:ascii="Times New Roman" w:hAnsi="Times New Roman"/>
          <w:b/>
          <w:color w:val="FF0000"/>
          <w:spacing w:val="-4"/>
          <w:sz w:val="28"/>
          <w:szCs w:val="28"/>
        </w:rPr>
        <w:t>able.</w:t>
      </w:r>
    </w:p>
    <w:p w14:paraId="50A5FBBE" w14:textId="12256C75" w:rsidR="00CB49D9" w:rsidRPr="005B2A5C" w:rsidRDefault="00B7298F" w:rsidP="00474953">
      <w:pPr>
        <w:tabs>
          <w:tab w:val="left" w:pos="360"/>
          <w:tab w:val="left" w:pos="3960"/>
        </w:tabs>
        <w:spacing w:before="120"/>
        <w:rPr>
          <w:color w:val="0000FF"/>
          <w:sz w:val="20"/>
        </w:rPr>
      </w:pPr>
      <w:r w:rsidRPr="005B2A5C">
        <w:rPr>
          <w:sz w:val="20"/>
          <w:szCs w:val="16"/>
        </w:rPr>
        <w:t>Our World Wide Web address is:</w:t>
      </w:r>
      <w:r w:rsidR="000C35D3" w:rsidRPr="005B2A5C">
        <w:t xml:space="preserve"> </w:t>
      </w:r>
      <w:hyperlink r:id="rId11" w:history="1">
        <w:r w:rsidR="000C35D3" w:rsidRPr="005B2A5C">
          <w:rPr>
            <w:rStyle w:val="Hyperlink"/>
            <w:sz w:val="20"/>
            <w:szCs w:val="16"/>
          </w:rPr>
          <w:t>https://www.dimmittearthmethodistchurch.com/</w:t>
        </w:r>
      </w:hyperlink>
      <w:r w:rsidR="000C35D3" w:rsidRPr="005B2A5C">
        <w:rPr>
          <w:sz w:val="20"/>
          <w:szCs w:val="16"/>
        </w:rPr>
        <w:t xml:space="preserve"> </w:t>
      </w:r>
    </w:p>
    <w:p w14:paraId="07FE6203" w14:textId="1406C35C" w:rsidR="00FA6DB6" w:rsidRDefault="00FA6DB6" w:rsidP="00CB49D9">
      <w:pPr>
        <w:spacing w:before="120"/>
        <w:jc w:val="right"/>
        <w:rPr>
          <w:color w:val="0000FF"/>
          <w:sz w:val="20"/>
        </w:rPr>
      </w:pPr>
      <w:r w:rsidRPr="005B2A5C">
        <w:rPr>
          <w:color w:val="0000FF"/>
          <w:sz w:val="20"/>
        </w:rPr>
        <w:t>CCLI# 62959</w:t>
      </w:r>
    </w:p>
    <w:p w14:paraId="7652A489" w14:textId="77777777" w:rsidR="000C3368" w:rsidRDefault="000C3368" w:rsidP="00CB49D9">
      <w:pPr>
        <w:spacing w:before="120"/>
        <w:jc w:val="right"/>
        <w:rPr>
          <w:color w:val="0000FF"/>
          <w:sz w:val="20"/>
        </w:rPr>
      </w:pPr>
    </w:p>
    <w:p w14:paraId="2D49739F" w14:textId="77777777" w:rsidR="00A2384E" w:rsidRPr="005B2A5C" w:rsidRDefault="00A2384E" w:rsidP="00CB49D9">
      <w:pPr>
        <w:spacing w:before="120"/>
        <w:jc w:val="right"/>
        <w:rPr>
          <w:color w:val="0000FF"/>
          <w:sz w:val="20"/>
        </w:rPr>
      </w:pPr>
    </w:p>
    <w:p w14:paraId="34EEA8AC" w14:textId="21A37BF8" w:rsidR="0089663F" w:rsidRPr="005B2A5C" w:rsidRDefault="0089663F" w:rsidP="0089663F">
      <w:pPr>
        <w:pBdr>
          <w:top w:val="thickThinLargeGap" w:sz="24" w:space="1" w:color="auto"/>
          <w:left w:val="thickThinLargeGap" w:sz="24" w:space="4" w:color="auto"/>
          <w:bottom w:val="thinThickLargeGap" w:sz="24" w:space="1" w:color="auto"/>
          <w:right w:val="thinThickLargeGap" w:sz="24" w:space="4" w:color="auto"/>
        </w:pBdr>
        <w:jc w:val="center"/>
        <w:rPr>
          <w:b/>
          <w:bCs/>
          <w:iCs/>
          <w:szCs w:val="24"/>
        </w:rPr>
      </w:pPr>
      <w:r w:rsidRPr="005B2A5C">
        <w:rPr>
          <w:b/>
          <w:bCs/>
          <w:iCs/>
          <w:szCs w:val="24"/>
        </w:rPr>
        <w:t>Church Staf</w:t>
      </w:r>
      <w:r w:rsidR="00014B94" w:rsidRPr="005B2A5C">
        <w:rPr>
          <w:b/>
          <w:bCs/>
          <w:iCs/>
          <w:szCs w:val="24"/>
        </w:rPr>
        <w:t>f</w:t>
      </w:r>
    </w:p>
    <w:p w14:paraId="42C9ACF8" w14:textId="3A2A55DE" w:rsidR="0089663F" w:rsidRPr="005B2A5C" w:rsidRDefault="0089663F" w:rsidP="0089663F">
      <w:pPr>
        <w:pBdr>
          <w:top w:val="thickThinLargeGap" w:sz="24" w:space="1" w:color="auto"/>
          <w:left w:val="thickThinLargeGap" w:sz="24" w:space="4" w:color="auto"/>
          <w:bottom w:val="thinThickLargeGap" w:sz="24" w:space="1" w:color="auto"/>
          <w:right w:val="thinThickLargeGap" w:sz="24" w:space="4" w:color="auto"/>
        </w:pBdr>
        <w:jc w:val="center"/>
        <w:rPr>
          <w:iCs/>
          <w:szCs w:val="24"/>
        </w:rPr>
      </w:pPr>
      <w:r w:rsidRPr="005B2A5C">
        <w:rPr>
          <w:iCs/>
          <w:szCs w:val="24"/>
        </w:rPr>
        <w:t xml:space="preserve">Sr. Pastor ~ Eliezer Garrido </w:t>
      </w:r>
    </w:p>
    <w:p w14:paraId="4DFD81CE" w14:textId="6CEC9694" w:rsidR="0089663F" w:rsidRPr="005B2A5C" w:rsidRDefault="0089663F" w:rsidP="0089663F">
      <w:pPr>
        <w:pBdr>
          <w:top w:val="thickThinLargeGap" w:sz="24" w:space="1" w:color="auto"/>
          <w:left w:val="thickThinLargeGap" w:sz="24" w:space="4" w:color="auto"/>
          <w:bottom w:val="thinThickLargeGap" w:sz="24" w:space="1" w:color="auto"/>
          <w:right w:val="thinThickLargeGap" w:sz="24" w:space="4" w:color="auto"/>
        </w:pBdr>
        <w:jc w:val="center"/>
        <w:rPr>
          <w:iCs/>
          <w:szCs w:val="24"/>
          <w:lang w:val="es-ES"/>
        </w:rPr>
      </w:pPr>
      <w:proofErr w:type="spellStart"/>
      <w:r w:rsidRPr="005B2A5C">
        <w:rPr>
          <w:iCs/>
          <w:szCs w:val="24"/>
          <w:lang w:val="es-ES"/>
        </w:rPr>
        <w:t>Associate</w:t>
      </w:r>
      <w:proofErr w:type="spellEnd"/>
      <w:r w:rsidRPr="005B2A5C">
        <w:rPr>
          <w:iCs/>
          <w:szCs w:val="24"/>
          <w:lang w:val="es-ES"/>
        </w:rPr>
        <w:t xml:space="preserve"> Pastor ~ Mara Garrido</w:t>
      </w:r>
    </w:p>
    <w:p w14:paraId="1169A244" w14:textId="3CDE99E9" w:rsidR="0089663F" w:rsidRPr="005B2A5C" w:rsidRDefault="0089663F" w:rsidP="0089663F">
      <w:pPr>
        <w:pBdr>
          <w:top w:val="thickThinLargeGap" w:sz="24" w:space="1" w:color="auto"/>
          <w:left w:val="thickThinLargeGap" w:sz="24" w:space="4" w:color="auto"/>
          <w:bottom w:val="thinThickLargeGap" w:sz="24" w:space="1" w:color="auto"/>
          <w:right w:val="thinThickLargeGap" w:sz="24" w:space="4" w:color="auto"/>
        </w:pBdr>
        <w:jc w:val="center"/>
        <w:rPr>
          <w:iCs/>
          <w:szCs w:val="24"/>
          <w:lang w:val="es-ES"/>
        </w:rPr>
      </w:pPr>
      <w:r w:rsidRPr="005B2A5C">
        <w:rPr>
          <w:iCs/>
          <w:szCs w:val="24"/>
          <w:lang w:val="es-ES"/>
        </w:rPr>
        <w:t xml:space="preserve">Rosalia </w:t>
      </w:r>
      <w:proofErr w:type="spellStart"/>
      <w:r w:rsidRPr="005B2A5C">
        <w:rPr>
          <w:iCs/>
          <w:szCs w:val="24"/>
          <w:lang w:val="es-ES"/>
        </w:rPr>
        <w:t>Saenz</w:t>
      </w:r>
      <w:proofErr w:type="spellEnd"/>
      <w:r w:rsidRPr="005B2A5C">
        <w:rPr>
          <w:iCs/>
          <w:szCs w:val="24"/>
          <w:lang w:val="es-ES"/>
        </w:rPr>
        <w:t xml:space="preserve"> ~ </w:t>
      </w:r>
      <w:proofErr w:type="spellStart"/>
      <w:r w:rsidRPr="005B2A5C">
        <w:rPr>
          <w:iCs/>
          <w:szCs w:val="24"/>
          <w:lang w:val="es-ES"/>
        </w:rPr>
        <w:t>Secretary</w:t>
      </w:r>
      <w:proofErr w:type="spellEnd"/>
    </w:p>
    <w:p w14:paraId="60844856" w14:textId="235C1599" w:rsidR="0089663F" w:rsidRPr="005B2A5C" w:rsidRDefault="0089663F" w:rsidP="0089663F">
      <w:pPr>
        <w:pBdr>
          <w:top w:val="thickThinLargeGap" w:sz="24" w:space="1" w:color="auto"/>
          <w:left w:val="thickThinLargeGap" w:sz="24" w:space="4" w:color="auto"/>
          <w:bottom w:val="thinThickLargeGap" w:sz="24" w:space="1" w:color="auto"/>
          <w:right w:val="thinThickLargeGap" w:sz="24" w:space="4" w:color="auto"/>
        </w:pBdr>
        <w:jc w:val="center"/>
        <w:rPr>
          <w:b/>
          <w:bCs/>
          <w:iCs/>
          <w:szCs w:val="24"/>
          <w:u w:val="single"/>
        </w:rPr>
      </w:pPr>
      <w:r w:rsidRPr="005B2A5C">
        <w:rPr>
          <w:b/>
          <w:bCs/>
          <w:iCs/>
          <w:szCs w:val="24"/>
          <w:u w:val="single"/>
        </w:rPr>
        <w:t>Worship Leaders</w:t>
      </w:r>
    </w:p>
    <w:p w14:paraId="5361F73D" w14:textId="58743FE8" w:rsidR="00D073E1" w:rsidRPr="005B2A5C" w:rsidRDefault="0089663F" w:rsidP="00D073E1">
      <w:pPr>
        <w:pBdr>
          <w:top w:val="thickThinLargeGap" w:sz="24" w:space="1" w:color="auto"/>
          <w:left w:val="thickThinLargeGap" w:sz="24" w:space="4" w:color="auto"/>
          <w:bottom w:val="thinThickLargeGap" w:sz="24" w:space="1" w:color="auto"/>
          <w:right w:val="thinThickLargeGap" w:sz="24" w:space="4" w:color="auto"/>
        </w:pBdr>
        <w:jc w:val="center"/>
        <w:rPr>
          <w:b/>
          <w:bCs/>
          <w:iCs/>
          <w:szCs w:val="24"/>
          <w:u w:val="single"/>
        </w:rPr>
      </w:pPr>
      <w:r w:rsidRPr="005B2A5C">
        <w:rPr>
          <w:iCs/>
          <w:szCs w:val="24"/>
        </w:rPr>
        <w:t>Dr</w:t>
      </w:r>
      <w:r w:rsidR="00330EB7" w:rsidRPr="005B2A5C">
        <w:rPr>
          <w:iCs/>
          <w:szCs w:val="24"/>
        </w:rPr>
        <w:t>.</w:t>
      </w:r>
      <w:r w:rsidRPr="005B2A5C">
        <w:rPr>
          <w:iCs/>
          <w:szCs w:val="24"/>
        </w:rPr>
        <w:t xml:space="preserve"> Daniel “Skip” Skinner – Music Minister</w:t>
      </w:r>
      <w:r w:rsidRPr="005B2A5C">
        <w:rPr>
          <w:b/>
          <w:bCs/>
          <w:iCs/>
          <w:szCs w:val="24"/>
          <w:u w:val="single"/>
        </w:rPr>
        <w:t xml:space="preserve">  </w:t>
      </w:r>
    </w:p>
    <w:p w14:paraId="6BC1BEE4" w14:textId="6156EA02" w:rsidR="003C6D4B" w:rsidRPr="005B2A5C" w:rsidRDefault="003C6D4B" w:rsidP="004044ED">
      <w:pPr>
        <w:rPr>
          <w:rFonts w:ascii="Bodoni MT" w:hAnsi="Bodoni MT"/>
          <w:iCs/>
          <w:sz w:val="4"/>
          <w:szCs w:val="4"/>
        </w:rPr>
      </w:pPr>
    </w:p>
    <w:p w14:paraId="165B6BBF" w14:textId="183904E5" w:rsidR="007D4959" w:rsidRDefault="007D4959" w:rsidP="00E6467C">
      <w:pPr>
        <w:rPr>
          <w:iCs/>
          <w:noProof/>
          <w:sz w:val="6"/>
          <w:szCs w:val="6"/>
        </w:rPr>
      </w:pPr>
    </w:p>
    <w:p w14:paraId="5A4DA2BF" w14:textId="7777777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jc w:val="center"/>
        <w:rPr>
          <w:b/>
          <w:bCs/>
          <w:iCs/>
          <w:sz w:val="22"/>
          <w:szCs w:val="22"/>
          <w:u w:val="single"/>
        </w:rPr>
      </w:pPr>
      <w:r w:rsidRPr="00C643E7">
        <w:rPr>
          <w:b/>
          <w:bCs/>
          <w:iCs/>
          <w:sz w:val="22"/>
          <w:szCs w:val="22"/>
          <w:u w:val="single"/>
        </w:rPr>
        <w:lastRenderedPageBreak/>
        <w:t>Opportunities for Worship, Ministry, and Fellowship</w:t>
      </w:r>
    </w:p>
    <w:p w14:paraId="6F696C40" w14:textId="7777777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tabs>
          <w:tab w:val="left" w:pos="360"/>
          <w:tab w:val="left" w:leader="dot" w:pos="4050"/>
          <w:tab w:val="right" w:leader="dot" w:pos="7200"/>
        </w:tabs>
        <w:jc w:val="center"/>
        <w:rPr>
          <w:sz w:val="22"/>
          <w:szCs w:val="22"/>
        </w:rPr>
      </w:pPr>
      <w:r w:rsidRPr="00C643E7">
        <w:rPr>
          <w:sz w:val="22"/>
          <w:szCs w:val="22"/>
        </w:rPr>
        <w:t>Morning Worship</w:t>
      </w:r>
      <w:r w:rsidRPr="00C643E7">
        <w:rPr>
          <w:sz w:val="22"/>
          <w:szCs w:val="22"/>
        </w:rPr>
        <w:tab/>
        <w:t>Sundays</w:t>
      </w:r>
      <w:r w:rsidRPr="00C643E7">
        <w:rPr>
          <w:sz w:val="22"/>
          <w:szCs w:val="22"/>
        </w:rPr>
        <w:tab/>
        <w:t>10:45 a.m.</w:t>
      </w:r>
    </w:p>
    <w:p w14:paraId="3A6ABE8C" w14:textId="298FD225"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tabs>
          <w:tab w:val="left" w:pos="360"/>
          <w:tab w:val="left" w:leader="dot" w:pos="4050"/>
          <w:tab w:val="right" w:leader="dot" w:pos="7200"/>
        </w:tabs>
        <w:jc w:val="center"/>
        <w:rPr>
          <w:sz w:val="22"/>
          <w:szCs w:val="22"/>
        </w:rPr>
      </w:pPr>
      <w:r w:rsidRPr="00C643E7">
        <w:rPr>
          <w:sz w:val="22"/>
          <w:szCs w:val="22"/>
        </w:rPr>
        <w:t>Church School</w:t>
      </w:r>
      <w:r w:rsidRPr="00C643E7">
        <w:rPr>
          <w:sz w:val="22"/>
          <w:szCs w:val="22"/>
        </w:rPr>
        <w:tab/>
        <w:t>Sundays</w:t>
      </w:r>
      <w:r w:rsidRPr="00C643E7">
        <w:rPr>
          <w:sz w:val="22"/>
          <w:szCs w:val="22"/>
        </w:rPr>
        <w:tab/>
        <w:t>9:45 a.m.</w:t>
      </w:r>
    </w:p>
    <w:p w14:paraId="2C1CDEE5" w14:textId="7777777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tabs>
          <w:tab w:val="left" w:pos="360"/>
          <w:tab w:val="left" w:leader="dot" w:pos="4050"/>
          <w:tab w:val="right" w:leader="dot" w:pos="7200"/>
        </w:tabs>
        <w:jc w:val="center"/>
        <w:rPr>
          <w:sz w:val="22"/>
          <w:szCs w:val="22"/>
        </w:rPr>
      </w:pPr>
      <w:r w:rsidRPr="00C643E7">
        <w:rPr>
          <w:sz w:val="22"/>
          <w:szCs w:val="22"/>
        </w:rPr>
        <w:t>Children &amp; Youth Fellowship</w:t>
      </w:r>
      <w:r w:rsidRPr="00C643E7">
        <w:rPr>
          <w:sz w:val="22"/>
          <w:szCs w:val="22"/>
        </w:rPr>
        <w:tab/>
        <w:t>Wednesdays</w:t>
      </w:r>
      <w:r w:rsidRPr="00C643E7">
        <w:rPr>
          <w:sz w:val="22"/>
          <w:szCs w:val="22"/>
        </w:rPr>
        <w:tab/>
        <w:t>6:00 p.m.</w:t>
      </w:r>
    </w:p>
    <w:p w14:paraId="6A9FCF74" w14:textId="7777777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tabs>
          <w:tab w:val="left" w:pos="360"/>
          <w:tab w:val="left" w:leader="dot" w:pos="4050"/>
          <w:tab w:val="right" w:leader="dot" w:pos="7200"/>
        </w:tabs>
        <w:jc w:val="center"/>
        <w:rPr>
          <w:sz w:val="22"/>
          <w:szCs w:val="22"/>
        </w:rPr>
      </w:pPr>
      <w:r w:rsidRPr="00C643E7">
        <w:rPr>
          <w:sz w:val="22"/>
          <w:szCs w:val="22"/>
        </w:rPr>
        <w:t>Methodist Women</w:t>
      </w:r>
      <w:r w:rsidRPr="00C643E7">
        <w:rPr>
          <w:sz w:val="22"/>
          <w:szCs w:val="22"/>
        </w:rPr>
        <w:tab/>
        <w:t>1</w:t>
      </w:r>
      <w:r w:rsidRPr="00C643E7">
        <w:rPr>
          <w:sz w:val="22"/>
          <w:szCs w:val="22"/>
          <w:vertAlign w:val="superscript"/>
        </w:rPr>
        <w:t>st</w:t>
      </w:r>
      <w:r w:rsidRPr="00C643E7">
        <w:rPr>
          <w:sz w:val="22"/>
          <w:szCs w:val="22"/>
        </w:rPr>
        <w:t xml:space="preserve"> Wednesday</w:t>
      </w:r>
      <w:r w:rsidRPr="00C643E7">
        <w:rPr>
          <w:sz w:val="22"/>
          <w:szCs w:val="22"/>
        </w:rPr>
        <w:tab/>
        <w:t>9:30 a.m.</w:t>
      </w:r>
    </w:p>
    <w:p w14:paraId="0FE6944C" w14:textId="09F51C3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tabs>
          <w:tab w:val="left" w:pos="360"/>
          <w:tab w:val="left" w:leader="dot" w:pos="4050"/>
          <w:tab w:val="right" w:leader="dot" w:pos="7200"/>
        </w:tabs>
        <w:jc w:val="center"/>
        <w:rPr>
          <w:sz w:val="22"/>
          <w:szCs w:val="22"/>
        </w:rPr>
      </w:pPr>
      <w:r w:rsidRPr="00C643E7">
        <w:rPr>
          <w:sz w:val="22"/>
          <w:szCs w:val="22"/>
        </w:rPr>
        <w:t>Methodist Men</w:t>
      </w:r>
      <w:r w:rsidRPr="00C643E7">
        <w:rPr>
          <w:sz w:val="22"/>
          <w:szCs w:val="22"/>
        </w:rPr>
        <w:tab/>
        <w:t>Tuesdays</w:t>
      </w:r>
      <w:r w:rsidRPr="00C643E7">
        <w:rPr>
          <w:sz w:val="22"/>
          <w:szCs w:val="22"/>
        </w:rPr>
        <w:tab/>
        <w:t>6:00 a.m.</w:t>
      </w:r>
    </w:p>
    <w:p w14:paraId="1BD3E474" w14:textId="77777777" w:rsidR="004166F0" w:rsidRPr="00C643E7" w:rsidRDefault="004166F0" w:rsidP="004166F0">
      <w:pPr>
        <w:rPr>
          <w:iCs/>
          <w:noProof/>
          <w:sz w:val="2"/>
          <w:szCs w:val="2"/>
        </w:rPr>
      </w:pPr>
    </w:p>
    <w:p w14:paraId="2AEFFC80" w14:textId="77777777" w:rsidR="004166F0" w:rsidRPr="00C643E7" w:rsidRDefault="004166F0" w:rsidP="004166F0">
      <w:pPr>
        <w:pBdr>
          <w:top w:val="thickThinLargeGap" w:sz="24" w:space="1" w:color="auto"/>
          <w:left w:val="thickThinLargeGap" w:sz="24" w:space="4" w:color="auto"/>
          <w:bottom w:val="thinThickLargeGap" w:sz="24" w:space="1" w:color="auto"/>
          <w:right w:val="thinThickLargeGap" w:sz="24" w:space="4" w:color="auto"/>
        </w:pBdr>
        <w:jc w:val="center"/>
        <w:rPr>
          <w:b/>
          <w:bCs/>
          <w:iCs/>
          <w:sz w:val="22"/>
          <w:szCs w:val="22"/>
          <w:u w:val="single"/>
        </w:rPr>
      </w:pPr>
      <w:r w:rsidRPr="00C643E7">
        <w:rPr>
          <w:b/>
          <w:bCs/>
          <w:iCs/>
          <w:sz w:val="22"/>
          <w:szCs w:val="22"/>
          <w:u w:val="single"/>
        </w:rPr>
        <w:t>Opportunities to Give</w:t>
      </w:r>
    </w:p>
    <w:p w14:paraId="4098B05E" w14:textId="7F84F4D8" w:rsidR="004860B2" w:rsidRPr="00C54FA3" w:rsidRDefault="004166F0" w:rsidP="00C54FA3">
      <w:pPr>
        <w:pBdr>
          <w:top w:val="thickThinLargeGap" w:sz="24" w:space="1" w:color="auto"/>
          <w:left w:val="thickThinLargeGap" w:sz="24" w:space="4" w:color="auto"/>
          <w:bottom w:val="thinThickLargeGap" w:sz="24" w:space="1" w:color="auto"/>
          <w:right w:val="thinThickLargeGap" w:sz="24" w:space="4" w:color="auto"/>
        </w:pBdr>
        <w:jc w:val="center"/>
        <w:rPr>
          <w:sz w:val="22"/>
          <w:szCs w:val="22"/>
        </w:rPr>
      </w:pPr>
      <w:r w:rsidRPr="00C643E7">
        <w:rPr>
          <w:iCs/>
          <w:sz w:val="22"/>
          <w:szCs w:val="22"/>
        </w:rPr>
        <w:t>FMC Budget Fund, FMC Youth, FMC Outreach, and FMC Worship</w:t>
      </w:r>
    </w:p>
    <w:p w14:paraId="487F812E" w14:textId="77777777" w:rsidR="00F21920" w:rsidRPr="00F21920" w:rsidRDefault="00F21920" w:rsidP="0019247F">
      <w:pPr>
        <w:rPr>
          <w:b/>
          <w:noProof/>
          <w:sz w:val="2"/>
          <w:szCs w:val="2"/>
        </w:rPr>
      </w:pPr>
    </w:p>
    <w:p w14:paraId="2D8A9A02" w14:textId="26D21A1F" w:rsidR="00F21920" w:rsidRPr="00DC45BF" w:rsidRDefault="00F21920" w:rsidP="0019247F">
      <w:pPr>
        <w:rPr>
          <w:b/>
          <w:noProof/>
          <w:sz w:val="2"/>
          <w:szCs w:val="2"/>
        </w:rPr>
      </w:pPr>
    </w:p>
    <w:p w14:paraId="766BD0AA" w14:textId="31B24381" w:rsidR="00DC45BF"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b/>
          <w:bCs/>
          <w:iCs/>
          <w:sz w:val="22"/>
          <w:szCs w:val="22"/>
        </w:rPr>
      </w:pPr>
      <w:r>
        <w:rPr>
          <w:b/>
          <w:bCs/>
          <w:iCs/>
          <w:sz w:val="22"/>
          <w:szCs w:val="22"/>
        </w:rPr>
        <w:t xml:space="preserve">Grace and Hope Groups </w:t>
      </w:r>
    </w:p>
    <w:p w14:paraId="4D069ACA" w14:textId="22D8B9B2" w:rsidR="00DC45BF" w:rsidRPr="00BA2D29" w:rsidRDefault="00DC45BF" w:rsidP="00733B46">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r w:rsidRPr="00BA2D29">
        <w:rPr>
          <w:iCs/>
          <w:sz w:val="22"/>
          <w:szCs w:val="22"/>
        </w:rPr>
        <w:t>Monday, October 5</w:t>
      </w:r>
      <w:r w:rsidRPr="00BA2D29">
        <w:rPr>
          <w:iCs/>
          <w:sz w:val="22"/>
          <w:szCs w:val="22"/>
          <w:vertAlign w:val="superscript"/>
        </w:rPr>
        <w:t>th</w:t>
      </w:r>
    </w:p>
    <w:p w14:paraId="44E5E825" w14:textId="67012BC7"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r w:rsidRPr="00BA2D29">
        <w:rPr>
          <w:iCs/>
          <w:sz w:val="22"/>
          <w:szCs w:val="22"/>
        </w:rPr>
        <w:t xml:space="preserve">Sandy Baker’s Home -Women </w:t>
      </w:r>
    </w:p>
    <w:p w14:paraId="68F11F6A" w14:textId="77777777"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p>
    <w:p w14:paraId="355E4DCB" w14:textId="538CFAB2"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r w:rsidRPr="00BA2D29">
        <w:rPr>
          <w:iCs/>
          <w:sz w:val="22"/>
          <w:szCs w:val="22"/>
        </w:rPr>
        <w:t>Tuesday, October 20</w:t>
      </w:r>
      <w:r w:rsidRPr="00BA2D29">
        <w:rPr>
          <w:iCs/>
          <w:sz w:val="22"/>
          <w:szCs w:val="22"/>
          <w:vertAlign w:val="superscript"/>
        </w:rPr>
        <w:t>th</w:t>
      </w:r>
    </w:p>
    <w:p w14:paraId="0FB26F50" w14:textId="78CC5FC9"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r w:rsidRPr="00BA2D29">
        <w:rPr>
          <w:iCs/>
          <w:sz w:val="22"/>
          <w:szCs w:val="22"/>
        </w:rPr>
        <w:t xml:space="preserve">Fellowship Hall-Women </w:t>
      </w:r>
    </w:p>
    <w:p w14:paraId="46A33D18" w14:textId="77777777"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p>
    <w:p w14:paraId="37E8AE6D" w14:textId="6AFCC2FD" w:rsidR="00DC45BF" w:rsidRPr="00BA2D29" w:rsidRDefault="00DC45BF" w:rsidP="00DC45BF">
      <w:pPr>
        <w:pBdr>
          <w:top w:val="thickThinLargeGap" w:sz="24" w:space="1" w:color="auto"/>
          <w:left w:val="thickThinLargeGap" w:sz="24" w:space="4" w:color="auto"/>
          <w:bottom w:val="thinThickLargeGap" w:sz="24" w:space="1" w:color="auto"/>
          <w:right w:val="thinThickLargeGap" w:sz="24" w:space="4" w:color="auto"/>
        </w:pBdr>
        <w:jc w:val="center"/>
        <w:rPr>
          <w:iCs/>
          <w:sz w:val="22"/>
          <w:szCs w:val="22"/>
        </w:rPr>
      </w:pPr>
      <w:r w:rsidRPr="00BA2D29">
        <w:rPr>
          <w:iCs/>
          <w:sz w:val="22"/>
          <w:szCs w:val="22"/>
        </w:rPr>
        <w:t>Wednesday, October 21</w:t>
      </w:r>
      <w:r w:rsidRPr="00BA2D29">
        <w:rPr>
          <w:iCs/>
          <w:sz w:val="22"/>
          <w:szCs w:val="22"/>
          <w:vertAlign w:val="superscript"/>
        </w:rPr>
        <w:t>st</w:t>
      </w:r>
      <w:r w:rsidRPr="00BA2D29">
        <w:rPr>
          <w:iCs/>
          <w:sz w:val="22"/>
          <w:szCs w:val="22"/>
        </w:rPr>
        <w:t xml:space="preserve"> </w:t>
      </w:r>
    </w:p>
    <w:p w14:paraId="27B6E83E" w14:textId="06F755CE" w:rsidR="00DC45BF" w:rsidRPr="00ED1224" w:rsidRDefault="00DC45BF" w:rsidP="00ED1224">
      <w:pPr>
        <w:pBdr>
          <w:top w:val="thickThinLargeGap" w:sz="24" w:space="1" w:color="auto"/>
          <w:left w:val="thickThinLargeGap" w:sz="24" w:space="4" w:color="auto"/>
          <w:bottom w:val="thinThickLargeGap" w:sz="24" w:space="1" w:color="auto"/>
          <w:right w:val="thinThickLargeGap" w:sz="24" w:space="4" w:color="auto"/>
        </w:pBdr>
        <w:jc w:val="center"/>
        <w:rPr>
          <w:b/>
          <w:bCs/>
          <w:iCs/>
          <w:sz w:val="22"/>
          <w:szCs w:val="22"/>
        </w:rPr>
      </w:pPr>
      <w:r w:rsidRPr="00BA2D29">
        <w:rPr>
          <w:iCs/>
          <w:sz w:val="22"/>
          <w:szCs w:val="22"/>
        </w:rPr>
        <w:t>Parlor-Men</w:t>
      </w:r>
      <w:r>
        <w:rPr>
          <w:b/>
          <w:bCs/>
          <w:iCs/>
          <w:sz w:val="22"/>
          <w:szCs w:val="22"/>
        </w:rPr>
        <w:t xml:space="preserve"> </w:t>
      </w:r>
    </w:p>
    <w:p w14:paraId="598B0425" w14:textId="59A36706" w:rsidR="00DC45BF" w:rsidRDefault="001F06A8" w:rsidP="0019247F">
      <w:pPr>
        <w:rPr>
          <w:b/>
          <w:noProof/>
          <w:sz w:val="52"/>
          <w:szCs w:val="52"/>
        </w:rPr>
      </w:pPr>
      <w:r>
        <w:rPr>
          <w:b/>
          <w:noProof/>
          <w:sz w:val="52"/>
          <w:szCs w:val="52"/>
        </w:rPr>
        <w:drawing>
          <wp:anchor distT="0" distB="0" distL="114300" distR="114300" simplePos="0" relativeHeight="251671555" behindDoc="1" locked="0" layoutInCell="1" allowOverlap="1" wp14:anchorId="1366F977" wp14:editId="0450C18A">
            <wp:simplePos x="0" y="0"/>
            <wp:positionH relativeFrom="column">
              <wp:posOffset>-120469</wp:posOffset>
            </wp:positionH>
            <wp:positionV relativeFrom="paragraph">
              <wp:posOffset>50800</wp:posOffset>
            </wp:positionV>
            <wp:extent cx="5827486" cy="2755900"/>
            <wp:effectExtent l="0" t="0" r="1905" b="6350"/>
            <wp:wrapNone/>
            <wp:docPr id="1919145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28686" cy="2756468"/>
                    </a:xfrm>
                    <a:prstGeom prst="rect">
                      <a:avLst/>
                    </a:prstGeom>
                    <a:noFill/>
                  </pic:spPr>
                </pic:pic>
              </a:graphicData>
            </a:graphic>
            <wp14:sizeRelH relativeFrom="margin">
              <wp14:pctWidth>0</wp14:pctWidth>
            </wp14:sizeRelH>
          </wp:anchor>
        </w:drawing>
      </w:r>
    </w:p>
    <w:p w14:paraId="04CDD378" w14:textId="7005C30F" w:rsidR="00467E65" w:rsidRDefault="00467E65" w:rsidP="0019247F">
      <w:pPr>
        <w:rPr>
          <w:b/>
          <w:noProof/>
          <w:sz w:val="52"/>
          <w:szCs w:val="52"/>
        </w:rPr>
      </w:pPr>
    </w:p>
    <w:p w14:paraId="2BB8D4E4" w14:textId="31503619" w:rsidR="00467E65" w:rsidRDefault="00467E65" w:rsidP="0019247F">
      <w:pPr>
        <w:rPr>
          <w:b/>
          <w:noProof/>
          <w:sz w:val="52"/>
          <w:szCs w:val="52"/>
        </w:rPr>
      </w:pPr>
    </w:p>
    <w:p w14:paraId="28DB13E1" w14:textId="5D558A8E" w:rsidR="00205B32" w:rsidRDefault="00205B32" w:rsidP="0019247F">
      <w:pPr>
        <w:rPr>
          <w:b/>
          <w:noProof/>
          <w:sz w:val="52"/>
          <w:szCs w:val="52"/>
        </w:rPr>
      </w:pPr>
    </w:p>
    <w:p w14:paraId="4B61C612" w14:textId="77777777" w:rsidR="00E516E3" w:rsidRDefault="0096396A" w:rsidP="0019247F">
      <w:pPr>
        <w:rPr>
          <w:b/>
          <w:noProof/>
          <w:sz w:val="52"/>
          <w:szCs w:val="52"/>
        </w:rPr>
      </w:pPr>
      <w:r>
        <w:rPr>
          <w:b/>
          <w:noProof/>
          <w:sz w:val="52"/>
          <w:szCs w:val="52"/>
        </w:rPr>
        <w:t xml:space="preserve">                               </w:t>
      </w:r>
    </w:p>
    <w:p w14:paraId="3CD3B75A" w14:textId="77777777" w:rsidR="00F21920" w:rsidRDefault="00F21920" w:rsidP="00DC45BF">
      <w:pPr>
        <w:rPr>
          <w:b/>
          <w:noProof/>
          <w:sz w:val="52"/>
          <w:szCs w:val="52"/>
        </w:rPr>
      </w:pPr>
    </w:p>
    <w:p w14:paraId="36B619B2" w14:textId="77777777" w:rsidR="00ED1224" w:rsidRDefault="00ED1224" w:rsidP="00F21920">
      <w:pPr>
        <w:jc w:val="center"/>
        <w:rPr>
          <w:b/>
          <w:noProof/>
          <w:sz w:val="52"/>
          <w:szCs w:val="52"/>
        </w:rPr>
      </w:pPr>
    </w:p>
    <w:p w14:paraId="4152BE7D" w14:textId="77777777" w:rsidR="00237EC6" w:rsidRDefault="00237EC6" w:rsidP="00F21920">
      <w:pPr>
        <w:jc w:val="center"/>
        <w:rPr>
          <w:b/>
          <w:noProof/>
          <w:sz w:val="52"/>
          <w:szCs w:val="52"/>
        </w:rPr>
      </w:pPr>
    </w:p>
    <w:p w14:paraId="6FD73DCF" w14:textId="77777777" w:rsidR="00E05EED" w:rsidRDefault="00E05EED" w:rsidP="00E05EED">
      <w:pPr>
        <w:rPr>
          <w:b/>
          <w:noProof/>
          <w:sz w:val="52"/>
          <w:szCs w:val="52"/>
        </w:rPr>
      </w:pPr>
    </w:p>
    <w:p w14:paraId="2B662724" w14:textId="43810AB0" w:rsidR="006B6DAB" w:rsidRPr="005B2A5C" w:rsidRDefault="004A6EB6" w:rsidP="00F21920">
      <w:pPr>
        <w:jc w:val="center"/>
        <w:rPr>
          <w:b/>
          <w:noProof/>
          <w:sz w:val="52"/>
          <w:szCs w:val="52"/>
        </w:rPr>
      </w:pPr>
      <w:r>
        <w:rPr>
          <w:b/>
          <w:bCs/>
          <w:noProof/>
          <w:sz w:val="40"/>
          <w:szCs w:val="40"/>
        </w:rPr>
        <w:drawing>
          <wp:anchor distT="0" distB="0" distL="114300" distR="114300" simplePos="0" relativeHeight="251663363" behindDoc="1" locked="0" layoutInCell="1" allowOverlap="1" wp14:anchorId="7AB5F681" wp14:editId="7883D473">
            <wp:simplePos x="0" y="0"/>
            <wp:positionH relativeFrom="column">
              <wp:posOffset>171219</wp:posOffset>
            </wp:positionH>
            <wp:positionV relativeFrom="paragraph">
              <wp:posOffset>6235</wp:posOffset>
            </wp:positionV>
            <wp:extent cx="987425" cy="987425"/>
            <wp:effectExtent l="0" t="0" r="0" b="3175"/>
            <wp:wrapNone/>
            <wp:docPr id="68836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pic:spPr>
                </pic:pic>
              </a:graphicData>
            </a:graphic>
          </wp:anchor>
        </w:drawing>
      </w:r>
      <w:r w:rsidR="006B6DAB" w:rsidRPr="005B2A5C">
        <w:rPr>
          <w:b/>
          <w:noProof/>
          <w:sz w:val="52"/>
          <w:szCs w:val="52"/>
        </w:rPr>
        <w:t>First Methodist Church</w:t>
      </w:r>
    </w:p>
    <w:p w14:paraId="1F4C831A" w14:textId="6A8A1EE2" w:rsidR="009C7FA3" w:rsidRPr="005B2A5C" w:rsidRDefault="006B6DAB" w:rsidP="00F21920">
      <w:pPr>
        <w:jc w:val="center"/>
        <w:rPr>
          <w:b/>
          <w:bCs/>
          <w:noProof/>
          <w:sz w:val="40"/>
          <w:szCs w:val="40"/>
        </w:rPr>
      </w:pPr>
      <w:r w:rsidRPr="005B2A5C">
        <w:rPr>
          <w:b/>
          <w:bCs/>
          <w:noProof/>
          <w:sz w:val="40"/>
          <w:szCs w:val="40"/>
        </w:rPr>
        <w:t>110 S.W. 3</w:t>
      </w:r>
      <w:r w:rsidRPr="005B2A5C">
        <w:rPr>
          <w:b/>
          <w:bCs/>
          <w:noProof/>
          <w:sz w:val="40"/>
          <w:szCs w:val="40"/>
          <w:vertAlign w:val="superscript"/>
        </w:rPr>
        <w:t>rd</w:t>
      </w:r>
      <w:r w:rsidRPr="005B2A5C">
        <w:rPr>
          <w:b/>
          <w:bCs/>
          <w:noProof/>
          <w:sz w:val="40"/>
          <w:szCs w:val="40"/>
        </w:rPr>
        <w:t xml:space="preserve"> St.</w:t>
      </w:r>
    </w:p>
    <w:p w14:paraId="3807E777" w14:textId="4FCFBDA2" w:rsidR="006B6DAB" w:rsidRPr="00CB2163" w:rsidRDefault="006B6DAB" w:rsidP="00F21920">
      <w:pPr>
        <w:jc w:val="center"/>
        <w:rPr>
          <w:b/>
          <w:bCs/>
          <w:noProof/>
          <w:sz w:val="40"/>
          <w:szCs w:val="40"/>
        </w:rPr>
      </w:pPr>
      <w:r w:rsidRPr="00CB2163">
        <w:rPr>
          <w:b/>
          <w:bCs/>
          <w:noProof/>
          <w:sz w:val="40"/>
          <w:szCs w:val="40"/>
        </w:rPr>
        <w:t>Dimmitt, TX 79027</w:t>
      </w:r>
    </w:p>
    <w:p w14:paraId="06804B5A" w14:textId="3ADCBC05" w:rsidR="00217E6D" w:rsidRPr="00CB2163" w:rsidRDefault="00350C4A" w:rsidP="00010831">
      <w:pPr>
        <w:rPr>
          <w:rFonts w:ascii="Bodoni MT" w:hAnsi="Bodoni MT" w:cs="Arial"/>
          <w:noProof/>
          <w:sz w:val="34"/>
          <w:szCs w:val="34"/>
        </w:rPr>
      </w:pPr>
      <w:r>
        <w:rPr>
          <w:rFonts w:ascii="Bodoni MT" w:hAnsi="Bodoni MT" w:cs="Arial"/>
          <w:noProof/>
          <w:sz w:val="34"/>
          <w:szCs w:val="34"/>
          <w:lang w:val="es-ES"/>
        </w:rPr>
        <w:drawing>
          <wp:anchor distT="0" distB="0" distL="114300" distR="114300" simplePos="0" relativeHeight="251666435" behindDoc="1" locked="0" layoutInCell="1" allowOverlap="1" wp14:anchorId="216FEDE2" wp14:editId="4C04AAFD">
            <wp:simplePos x="0" y="0"/>
            <wp:positionH relativeFrom="column">
              <wp:posOffset>80010</wp:posOffset>
            </wp:positionH>
            <wp:positionV relativeFrom="paragraph">
              <wp:posOffset>142240</wp:posOffset>
            </wp:positionV>
            <wp:extent cx="5654040" cy="3223260"/>
            <wp:effectExtent l="0" t="0" r="3810" b="0"/>
            <wp:wrapNone/>
            <wp:docPr id="1783704782" name="Picture 1" descr="A building with trees in fron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4782" name="Picture 1" descr="A building with trees in front of it&#10;&#10;Description automatically generated"/>
                    <pic:cNvPicPr/>
                  </pic:nvPicPr>
                  <pic:blipFill rotWithShape="1">
                    <a:blip r:embed="rId15" cstate="print">
                      <a:extLst>
                        <a:ext uri="{BEBA8EAE-BF5A-486C-A8C5-ECC9F3942E4B}">
                          <a14:imgProps xmlns:a14="http://schemas.microsoft.com/office/drawing/2010/main">
                            <a14:imgLayer r:embed="rId16">
                              <a14:imgEffect>
                                <a14:artisticFilmGrain/>
                              </a14:imgEffect>
                              <a14:imgEffect>
                                <a14:brightnessContrast bright="20000" contrast="-40000"/>
                              </a14:imgEffect>
                            </a14:imgLayer>
                          </a14:imgProps>
                        </a:ext>
                        <a:ext uri="{28A0092B-C50C-407E-A947-70E740481C1C}">
                          <a14:useLocalDpi xmlns:a14="http://schemas.microsoft.com/office/drawing/2010/main" val="0"/>
                        </a:ext>
                      </a:extLst>
                    </a:blip>
                    <a:srcRect b="19878"/>
                    <a:stretch/>
                  </pic:blipFill>
                  <pic:spPr bwMode="auto">
                    <a:xfrm>
                      <a:off x="0" y="0"/>
                      <a:ext cx="5654040"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A321D" w14:textId="50409E09" w:rsidR="007362DF" w:rsidRPr="00CB2163" w:rsidRDefault="007362DF" w:rsidP="00CE3777">
      <w:pPr>
        <w:jc w:val="center"/>
        <w:rPr>
          <w:rFonts w:ascii="Bodoni MT" w:hAnsi="Bodoni MT" w:cs="Arial"/>
          <w:noProof/>
          <w:sz w:val="34"/>
          <w:szCs w:val="34"/>
        </w:rPr>
      </w:pPr>
    </w:p>
    <w:p w14:paraId="4208B7C3" w14:textId="77777777" w:rsidR="00350C4A" w:rsidRPr="00CB2163" w:rsidRDefault="00D62AFD" w:rsidP="005B0655">
      <w:pPr>
        <w:jc w:val="center"/>
        <w:rPr>
          <w:rFonts w:ascii="Bodoni MT" w:hAnsi="Bodoni MT" w:cs="Arial"/>
          <w:noProof/>
          <w:sz w:val="34"/>
          <w:szCs w:val="34"/>
        </w:rPr>
      </w:pPr>
      <w:r w:rsidRPr="00CB2163">
        <w:rPr>
          <w:rFonts w:ascii="Bodoni MT" w:hAnsi="Bodoni MT" w:cs="Arial"/>
          <w:noProof/>
          <w:sz w:val="34"/>
          <w:szCs w:val="34"/>
        </w:rPr>
        <w:t xml:space="preserve">                        </w:t>
      </w:r>
    </w:p>
    <w:p w14:paraId="06AF992D" w14:textId="77777777" w:rsidR="00350C4A" w:rsidRPr="00CB2163" w:rsidRDefault="00350C4A" w:rsidP="005B0655">
      <w:pPr>
        <w:jc w:val="center"/>
        <w:rPr>
          <w:rFonts w:ascii="Bodoni MT" w:hAnsi="Bodoni MT" w:cs="Arial"/>
          <w:noProof/>
          <w:sz w:val="34"/>
          <w:szCs w:val="34"/>
        </w:rPr>
      </w:pPr>
    </w:p>
    <w:p w14:paraId="5CD9D537" w14:textId="77777777" w:rsidR="00350C4A" w:rsidRPr="00CB2163" w:rsidRDefault="00350C4A" w:rsidP="005B0655">
      <w:pPr>
        <w:jc w:val="center"/>
        <w:rPr>
          <w:rFonts w:ascii="Bodoni MT" w:hAnsi="Bodoni MT" w:cs="Arial"/>
          <w:noProof/>
          <w:sz w:val="34"/>
          <w:szCs w:val="34"/>
        </w:rPr>
      </w:pPr>
    </w:p>
    <w:p w14:paraId="378BC1D5" w14:textId="77777777" w:rsidR="00350C4A" w:rsidRPr="00CB2163" w:rsidRDefault="00350C4A" w:rsidP="005B0655">
      <w:pPr>
        <w:jc w:val="center"/>
        <w:rPr>
          <w:rFonts w:ascii="Bodoni MT" w:hAnsi="Bodoni MT" w:cs="Arial"/>
          <w:noProof/>
          <w:sz w:val="34"/>
          <w:szCs w:val="34"/>
        </w:rPr>
      </w:pPr>
    </w:p>
    <w:p w14:paraId="681EF7E7" w14:textId="77777777" w:rsidR="00350C4A" w:rsidRPr="00CB2163" w:rsidRDefault="00350C4A" w:rsidP="005B0655">
      <w:pPr>
        <w:jc w:val="center"/>
        <w:rPr>
          <w:rFonts w:ascii="Bodoni MT" w:hAnsi="Bodoni MT" w:cs="Arial"/>
          <w:noProof/>
          <w:sz w:val="34"/>
          <w:szCs w:val="34"/>
        </w:rPr>
      </w:pPr>
    </w:p>
    <w:p w14:paraId="6FD94A53" w14:textId="77777777" w:rsidR="00350C4A" w:rsidRPr="00CB2163" w:rsidRDefault="00350C4A" w:rsidP="005B0655">
      <w:pPr>
        <w:jc w:val="center"/>
        <w:rPr>
          <w:rFonts w:ascii="Bodoni MT" w:hAnsi="Bodoni MT" w:cs="Arial"/>
          <w:noProof/>
          <w:sz w:val="34"/>
          <w:szCs w:val="34"/>
        </w:rPr>
      </w:pPr>
    </w:p>
    <w:p w14:paraId="28CB91B5" w14:textId="77777777" w:rsidR="00350C4A" w:rsidRPr="00CB2163" w:rsidRDefault="00350C4A" w:rsidP="005B0655">
      <w:pPr>
        <w:jc w:val="center"/>
        <w:rPr>
          <w:rFonts w:ascii="Bodoni MT" w:hAnsi="Bodoni MT" w:cs="Arial"/>
          <w:noProof/>
          <w:sz w:val="34"/>
          <w:szCs w:val="34"/>
        </w:rPr>
      </w:pPr>
    </w:p>
    <w:p w14:paraId="66088357" w14:textId="77777777" w:rsidR="00350C4A" w:rsidRPr="00CB2163" w:rsidRDefault="00350C4A" w:rsidP="005B0655">
      <w:pPr>
        <w:jc w:val="center"/>
        <w:rPr>
          <w:rFonts w:ascii="Bodoni MT" w:hAnsi="Bodoni MT" w:cs="Arial"/>
          <w:noProof/>
          <w:sz w:val="34"/>
          <w:szCs w:val="34"/>
        </w:rPr>
      </w:pPr>
    </w:p>
    <w:p w14:paraId="712F4FF5" w14:textId="77777777" w:rsidR="00350C4A" w:rsidRPr="00CB2163" w:rsidRDefault="00350C4A" w:rsidP="005B0655">
      <w:pPr>
        <w:jc w:val="center"/>
        <w:rPr>
          <w:rFonts w:ascii="Bodoni MT" w:hAnsi="Bodoni MT" w:cs="Arial"/>
          <w:noProof/>
          <w:sz w:val="34"/>
          <w:szCs w:val="34"/>
        </w:rPr>
      </w:pPr>
    </w:p>
    <w:p w14:paraId="18C95062" w14:textId="77777777" w:rsidR="00350C4A" w:rsidRPr="00CB2163" w:rsidRDefault="00350C4A" w:rsidP="005B0655">
      <w:pPr>
        <w:jc w:val="center"/>
        <w:rPr>
          <w:rFonts w:ascii="Bodoni MT" w:hAnsi="Bodoni MT" w:cs="Arial"/>
          <w:noProof/>
          <w:sz w:val="34"/>
          <w:szCs w:val="34"/>
        </w:rPr>
      </w:pPr>
    </w:p>
    <w:p w14:paraId="47279F5F" w14:textId="3F1B639D" w:rsidR="0017435B" w:rsidRPr="00CB2163" w:rsidRDefault="00D62AFD" w:rsidP="005B0655">
      <w:pPr>
        <w:jc w:val="center"/>
        <w:rPr>
          <w:rFonts w:ascii="Bodoni MT" w:hAnsi="Bodoni MT" w:cs="Arial"/>
          <w:noProof/>
          <w:sz w:val="34"/>
          <w:szCs w:val="34"/>
        </w:rPr>
      </w:pPr>
      <w:r w:rsidRPr="00CB2163">
        <w:rPr>
          <w:rFonts w:ascii="Bodoni MT" w:hAnsi="Bodoni MT" w:cs="Arial"/>
          <w:noProof/>
          <w:sz w:val="34"/>
          <w:szCs w:val="34"/>
        </w:rPr>
        <w:t xml:space="preserve">                            </w:t>
      </w:r>
    </w:p>
    <w:p w14:paraId="542DA650" w14:textId="77777777" w:rsidR="00E516E3" w:rsidRDefault="00544F36" w:rsidP="00CE3777">
      <w:pPr>
        <w:jc w:val="center"/>
        <w:rPr>
          <w:noProof/>
          <w:sz w:val="34"/>
          <w:szCs w:val="34"/>
        </w:rPr>
      </w:pPr>
      <w:r>
        <w:rPr>
          <w:noProof/>
        </w:rPr>
        <mc:AlternateContent>
          <mc:Choice Requires="wps">
            <w:drawing>
              <wp:inline distT="0" distB="0" distL="0" distR="0" wp14:anchorId="3D565B71" wp14:editId="702469C6">
                <wp:extent cx="304800" cy="304800"/>
                <wp:effectExtent l="0" t="0" r="0" b="0"/>
                <wp:docPr id="957089955" name="Rectangle 2" descr="April Coloring Pages - Cute Coloring Pages For Ki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D3821D4" id="Rectangle 2" o:spid="_x0000_s1026" alt="April Coloring Pages - Cute Coloring Pages For Ki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1E2FC" w14:textId="76A9339B" w:rsidR="004A59EA" w:rsidRPr="004A6EB6" w:rsidRDefault="0052548A" w:rsidP="00CE3777">
      <w:pPr>
        <w:jc w:val="center"/>
        <w:rPr>
          <w:noProof/>
          <w:sz w:val="34"/>
          <w:szCs w:val="34"/>
          <w:lang w:val="es-ES"/>
        </w:rPr>
      </w:pPr>
      <w:r w:rsidRPr="004A6EB6">
        <w:rPr>
          <w:noProof/>
          <w:sz w:val="34"/>
          <w:szCs w:val="34"/>
          <w:lang w:val="es-ES"/>
        </w:rPr>
        <w:t xml:space="preserve">Sr.Pastor: </w:t>
      </w:r>
      <w:r w:rsidR="00794394" w:rsidRPr="004A6EB6">
        <w:rPr>
          <w:noProof/>
          <w:sz w:val="34"/>
          <w:szCs w:val="34"/>
          <w:lang w:val="es-ES"/>
        </w:rPr>
        <w:t xml:space="preserve">Eliezer Garrido </w:t>
      </w:r>
    </w:p>
    <w:p w14:paraId="76B7405C" w14:textId="5E88E4E1" w:rsidR="0052548A" w:rsidRPr="005B2A5C" w:rsidRDefault="0052548A" w:rsidP="00CE3777">
      <w:pPr>
        <w:jc w:val="center"/>
        <w:rPr>
          <w:noProof/>
          <w:sz w:val="34"/>
          <w:szCs w:val="34"/>
          <w:lang w:val="es-ES"/>
        </w:rPr>
      </w:pPr>
      <w:r w:rsidRPr="005B2A5C">
        <w:rPr>
          <w:noProof/>
          <w:sz w:val="34"/>
          <w:szCs w:val="34"/>
          <w:lang w:val="es-ES"/>
        </w:rPr>
        <w:t>Associate Pastor: Mara Garrido</w:t>
      </w:r>
    </w:p>
    <w:p w14:paraId="6F2D05BA" w14:textId="36C71A31" w:rsidR="0052548A" w:rsidRPr="004A6EB6" w:rsidRDefault="0052548A" w:rsidP="0017435B">
      <w:pPr>
        <w:jc w:val="center"/>
        <w:rPr>
          <w:noProof/>
          <w:sz w:val="34"/>
          <w:szCs w:val="34"/>
        </w:rPr>
      </w:pPr>
      <w:r w:rsidRPr="004A6EB6">
        <w:rPr>
          <w:noProof/>
          <w:sz w:val="34"/>
          <w:szCs w:val="34"/>
        </w:rPr>
        <w:t>FMC Dimmitt: (806) 647-4106</w:t>
      </w:r>
    </w:p>
    <w:p w14:paraId="652B62D3" w14:textId="68E1D6E1" w:rsidR="004A59EA" w:rsidRPr="005B2A5C" w:rsidRDefault="0052548A" w:rsidP="00CE3777">
      <w:pPr>
        <w:jc w:val="center"/>
        <w:rPr>
          <w:noProof/>
          <w:sz w:val="34"/>
          <w:szCs w:val="34"/>
        </w:rPr>
      </w:pPr>
      <w:r w:rsidRPr="005B2A5C">
        <w:rPr>
          <w:noProof/>
          <w:sz w:val="34"/>
          <w:szCs w:val="34"/>
        </w:rPr>
        <w:t>Earth Methodist Church: (806) 257-2061</w:t>
      </w:r>
    </w:p>
    <w:p w14:paraId="0E9D61C5" w14:textId="77777777" w:rsidR="0017435B" w:rsidRDefault="0017435B" w:rsidP="002B5183">
      <w:pPr>
        <w:rPr>
          <w:rFonts w:ascii="Bodoni MT" w:hAnsi="Bodoni MT" w:cs="Arial"/>
          <w:b/>
          <w:bCs/>
          <w:noProof/>
          <w:sz w:val="48"/>
          <w:szCs w:val="48"/>
        </w:rPr>
      </w:pPr>
    </w:p>
    <w:p w14:paraId="5AA70629" w14:textId="1CCB4DE2" w:rsidR="00BB656C" w:rsidRDefault="00A218C8" w:rsidP="00C86966">
      <w:pPr>
        <w:ind w:left="2160" w:firstLine="720"/>
        <w:rPr>
          <w:rFonts w:ascii="Bodoni MT" w:hAnsi="Bodoni MT" w:cs="Arial"/>
          <w:b/>
          <w:bCs/>
          <w:noProof/>
          <w:sz w:val="48"/>
          <w:szCs w:val="48"/>
        </w:rPr>
      </w:pPr>
      <w:r>
        <w:rPr>
          <w:rFonts w:ascii="Bodoni MT" w:hAnsi="Bodoni MT" w:cs="Arial"/>
          <w:b/>
          <w:bCs/>
          <w:noProof/>
          <w:sz w:val="48"/>
          <w:szCs w:val="48"/>
        </w:rPr>
        <w:t xml:space="preserve">September </w:t>
      </w:r>
      <w:r w:rsidR="00237EC6">
        <w:rPr>
          <w:rFonts w:ascii="Bodoni MT" w:hAnsi="Bodoni MT" w:cs="Arial"/>
          <w:b/>
          <w:bCs/>
          <w:noProof/>
          <w:sz w:val="48"/>
          <w:szCs w:val="48"/>
        </w:rPr>
        <w:t>2</w:t>
      </w:r>
      <w:r w:rsidR="009D600D">
        <w:rPr>
          <w:rFonts w:ascii="Bodoni MT" w:hAnsi="Bodoni MT" w:cs="Arial"/>
          <w:b/>
          <w:bCs/>
          <w:noProof/>
          <w:sz w:val="48"/>
          <w:szCs w:val="48"/>
        </w:rPr>
        <w:t>7</w:t>
      </w:r>
      <w:r w:rsidR="006A4DB3">
        <w:rPr>
          <w:rFonts w:ascii="Bodoni MT" w:hAnsi="Bodoni MT" w:cs="Arial"/>
          <w:b/>
          <w:bCs/>
          <w:noProof/>
          <w:sz w:val="48"/>
          <w:szCs w:val="48"/>
        </w:rPr>
        <w:t>,</w:t>
      </w:r>
      <w:r w:rsidR="001F474E">
        <w:rPr>
          <w:rFonts w:ascii="Bodoni MT" w:hAnsi="Bodoni MT" w:cs="Arial"/>
          <w:b/>
          <w:bCs/>
          <w:noProof/>
          <w:sz w:val="48"/>
          <w:szCs w:val="48"/>
        </w:rPr>
        <w:t xml:space="preserve"> 2</w:t>
      </w:r>
      <w:r w:rsidR="004166F0">
        <w:rPr>
          <w:rFonts w:ascii="Bodoni MT" w:hAnsi="Bodoni MT" w:cs="Arial"/>
          <w:b/>
          <w:bCs/>
          <w:noProof/>
          <w:sz w:val="48"/>
          <w:szCs w:val="48"/>
        </w:rPr>
        <w:t>026</w:t>
      </w:r>
    </w:p>
    <w:p w14:paraId="47B166ED" w14:textId="77777777" w:rsidR="00860112" w:rsidRDefault="00860112" w:rsidP="00C86966">
      <w:pPr>
        <w:ind w:left="2160" w:firstLine="720"/>
        <w:rPr>
          <w:rFonts w:ascii="Bodoni MT" w:hAnsi="Bodoni MT" w:cs="Arial"/>
          <w:b/>
          <w:bCs/>
          <w:noProof/>
          <w:sz w:val="48"/>
          <w:szCs w:val="48"/>
        </w:rPr>
      </w:pPr>
    </w:p>
    <w:p w14:paraId="07A8ED6D" w14:textId="77777777" w:rsidR="00E516E3" w:rsidRPr="005B2A5C" w:rsidRDefault="00E516E3" w:rsidP="00C86966">
      <w:pPr>
        <w:ind w:left="2160" w:firstLine="720"/>
        <w:rPr>
          <w:rFonts w:ascii="Bodoni MT" w:hAnsi="Bodoni MT" w:cs="Arial"/>
          <w:b/>
          <w:bCs/>
          <w:noProof/>
          <w:sz w:val="48"/>
          <w:szCs w:val="48"/>
        </w:rPr>
      </w:pPr>
    </w:p>
    <w:p w14:paraId="5431701F" w14:textId="0A818B36" w:rsidR="004166F0" w:rsidRDefault="00853615" w:rsidP="004166F0">
      <w:pPr>
        <w:ind w:left="2160" w:firstLine="720"/>
        <w:rPr>
          <w:rFonts w:ascii="Bodoni MT" w:hAnsi="Bodoni MT" w:cs="Arial"/>
          <w:b/>
          <w:bCs/>
          <w:noProof/>
          <w:sz w:val="48"/>
          <w:szCs w:val="48"/>
        </w:rPr>
      </w:pPr>
      <w:r>
        <w:rPr>
          <w:rFonts w:ascii="Bodoni MT" w:hAnsi="Bodoni MT" w:cs="Arial"/>
          <w:b/>
          <w:bCs/>
          <w:noProof/>
          <w:sz w:val="48"/>
          <w:szCs w:val="48"/>
        </w:rPr>
        <w:drawing>
          <wp:anchor distT="0" distB="0" distL="114300" distR="114300" simplePos="0" relativeHeight="251668483" behindDoc="1" locked="0" layoutInCell="1" allowOverlap="1" wp14:anchorId="45462194" wp14:editId="6850075A">
            <wp:simplePos x="0" y="0"/>
            <wp:positionH relativeFrom="column">
              <wp:align>right</wp:align>
            </wp:positionH>
            <wp:positionV relativeFrom="paragraph">
              <wp:posOffset>-304800</wp:posOffset>
            </wp:positionV>
            <wp:extent cx="5562600" cy="1592580"/>
            <wp:effectExtent l="0" t="0" r="0" b="7620"/>
            <wp:wrapNone/>
            <wp:docPr id="1337156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62600" cy="1592580"/>
                    </a:xfrm>
                    <a:prstGeom prst="rect">
                      <a:avLst/>
                    </a:prstGeom>
                    <a:noFill/>
                  </pic:spPr>
                </pic:pic>
              </a:graphicData>
            </a:graphic>
            <wp14:sizeRelH relativeFrom="margin">
              <wp14:pctWidth>0</wp14:pctWidth>
            </wp14:sizeRelH>
            <wp14:sizeRelV relativeFrom="margin">
              <wp14:pctHeight>0</wp14:pctHeight>
            </wp14:sizeRelV>
          </wp:anchor>
        </w:drawing>
      </w:r>
    </w:p>
    <w:p w14:paraId="07A72AAF" w14:textId="404B3EBA" w:rsidR="004166F0" w:rsidRDefault="004166F0" w:rsidP="004166F0">
      <w:pPr>
        <w:ind w:left="2160" w:firstLine="720"/>
        <w:rPr>
          <w:rFonts w:ascii="Bodoni MT" w:hAnsi="Bodoni MT" w:cs="Arial"/>
          <w:b/>
          <w:bCs/>
          <w:noProof/>
          <w:sz w:val="48"/>
          <w:szCs w:val="48"/>
        </w:rPr>
      </w:pPr>
    </w:p>
    <w:p w14:paraId="331D31C0" w14:textId="11AF4AB8" w:rsidR="004166F0" w:rsidRPr="005B2A5C" w:rsidRDefault="004166F0" w:rsidP="004166F0">
      <w:pPr>
        <w:ind w:left="2160" w:firstLine="720"/>
        <w:rPr>
          <w:rFonts w:ascii="Bodoni MT" w:hAnsi="Bodoni MT" w:cs="Arial"/>
          <w:b/>
          <w:bCs/>
          <w:noProof/>
          <w:sz w:val="48"/>
          <w:szCs w:val="48"/>
        </w:rPr>
      </w:pPr>
    </w:p>
    <w:p w14:paraId="020A52BE" w14:textId="380527FB" w:rsidR="004166F0" w:rsidRPr="005B2A5C" w:rsidRDefault="004166F0" w:rsidP="004166F0">
      <w:pPr>
        <w:rPr>
          <w:rFonts w:ascii="Bodoni MT" w:hAnsi="Bodoni MT" w:cs="Arial"/>
          <w:b/>
          <w:bCs/>
          <w:noProof/>
          <w:sz w:val="48"/>
          <w:szCs w:val="48"/>
        </w:rPr>
      </w:pPr>
    </w:p>
    <w:p w14:paraId="6114FB25" w14:textId="655BFF30" w:rsidR="004166F0" w:rsidRPr="005B2A5C" w:rsidRDefault="004166F0" w:rsidP="004166F0">
      <w:pPr>
        <w:rPr>
          <w:rFonts w:ascii="Bodoni MT" w:hAnsi="Bodoni MT" w:cs="Arial"/>
          <w:b/>
          <w:bCs/>
          <w:noProof/>
          <w:sz w:val="28"/>
          <w:szCs w:val="28"/>
          <w:u w:val="single"/>
        </w:rPr>
      </w:pPr>
      <w:r w:rsidRPr="005B2A5C">
        <w:rPr>
          <w:rFonts w:ascii="Bodoni MT" w:hAnsi="Bodoni MT" w:cs="Arial"/>
          <w:b/>
          <w:bCs/>
          <w:noProof/>
          <w:sz w:val="28"/>
          <w:szCs w:val="28"/>
          <w:u w:val="single"/>
        </w:rPr>
        <w:t>Continued Prayers</w:t>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u w:val="single"/>
        </w:rPr>
        <w:t>Prayers Needed</w:t>
      </w:r>
    </w:p>
    <w:p w14:paraId="7CF39627" w14:textId="63EAE898" w:rsidR="004166F0" w:rsidRPr="00853615" w:rsidRDefault="004166F0" w:rsidP="004166F0">
      <w:pPr>
        <w:pStyle w:val="BodyText"/>
        <w:rPr>
          <w:rFonts w:ascii="Bodoni MT" w:hAnsi="Bodoni MT"/>
          <w:b/>
          <w:sz w:val="28"/>
          <w:szCs w:val="28"/>
        </w:rPr>
      </w:pPr>
      <w:r w:rsidRPr="00853615">
        <w:rPr>
          <w:rFonts w:ascii="Bodoni MT" w:hAnsi="Bodoni MT"/>
          <w:bCs/>
          <w:sz w:val="28"/>
          <w:szCs w:val="28"/>
        </w:rPr>
        <w:t>Eliezer Garrido</w:t>
      </w:r>
      <w:r w:rsidRPr="00853615">
        <w:rPr>
          <w:rFonts w:ascii="Bodoni MT" w:hAnsi="Bodoni MT"/>
          <w:sz w:val="28"/>
          <w:szCs w:val="28"/>
        </w:rPr>
        <w:tab/>
      </w:r>
      <w:r w:rsidRPr="00853615">
        <w:rPr>
          <w:rFonts w:ascii="Bodoni MT" w:hAnsi="Bodoni MT"/>
          <w:sz w:val="28"/>
          <w:szCs w:val="28"/>
        </w:rPr>
        <w:tab/>
      </w:r>
      <w:r w:rsidRPr="00853615">
        <w:rPr>
          <w:rFonts w:ascii="Bodoni MT" w:hAnsi="Bodoni MT"/>
          <w:sz w:val="28"/>
          <w:szCs w:val="28"/>
        </w:rPr>
        <w:tab/>
      </w:r>
      <w:r w:rsidRPr="00853615">
        <w:rPr>
          <w:rFonts w:ascii="Bodoni MT" w:hAnsi="Bodoni MT"/>
          <w:sz w:val="28"/>
          <w:szCs w:val="28"/>
        </w:rPr>
        <w:tab/>
      </w:r>
      <w:r w:rsidRPr="00853615">
        <w:rPr>
          <w:rFonts w:ascii="Bodoni MT" w:hAnsi="Bodoni MT"/>
          <w:sz w:val="28"/>
          <w:szCs w:val="28"/>
        </w:rPr>
        <w:tab/>
      </w:r>
      <w:r w:rsidRPr="00853615">
        <w:rPr>
          <w:rFonts w:ascii="Bodoni MT" w:hAnsi="Bodoni MT"/>
          <w:sz w:val="28"/>
          <w:szCs w:val="28"/>
        </w:rPr>
        <w:tab/>
        <w:t xml:space="preserve"> </w:t>
      </w:r>
      <w:r w:rsidR="00F21920">
        <w:rPr>
          <w:rFonts w:ascii="Bodoni MT" w:hAnsi="Bodoni MT"/>
          <w:sz w:val="28"/>
          <w:szCs w:val="28"/>
        </w:rPr>
        <w:t>Michael Swinburn</w:t>
      </w:r>
    </w:p>
    <w:p w14:paraId="27D4539A" w14:textId="3653AC82" w:rsidR="004166F0" w:rsidRPr="0029626E" w:rsidRDefault="004166F0" w:rsidP="004166F0">
      <w:pPr>
        <w:pStyle w:val="BodyText"/>
        <w:rPr>
          <w:rFonts w:ascii="Bodoni MT" w:hAnsi="Bodoni MT"/>
          <w:b/>
          <w:sz w:val="28"/>
          <w:szCs w:val="28"/>
          <w:lang w:val="es-ES"/>
        </w:rPr>
      </w:pPr>
      <w:r w:rsidRPr="004860B2">
        <w:rPr>
          <w:rFonts w:ascii="Bodoni MT" w:hAnsi="Bodoni MT"/>
          <w:bCs/>
          <w:sz w:val="28"/>
          <w:szCs w:val="28"/>
          <w:lang w:val="es-ES"/>
        </w:rPr>
        <w:t xml:space="preserve">Isadro </w:t>
      </w:r>
      <w:proofErr w:type="spellStart"/>
      <w:r w:rsidRPr="004860B2">
        <w:rPr>
          <w:rFonts w:ascii="Bodoni MT" w:hAnsi="Bodoni MT"/>
          <w:bCs/>
          <w:sz w:val="28"/>
          <w:szCs w:val="28"/>
          <w:lang w:val="es-ES"/>
        </w:rPr>
        <w:t>Rodriguez</w:t>
      </w:r>
      <w:proofErr w:type="spellEnd"/>
      <w:r w:rsidRPr="004860B2">
        <w:rPr>
          <w:rFonts w:ascii="Bodoni MT" w:hAnsi="Bodoni MT"/>
          <w:bCs/>
          <w:sz w:val="28"/>
          <w:szCs w:val="28"/>
          <w:lang w:val="es-ES"/>
        </w:rPr>
        <w:t xml:space="preserve"> Jr.</w:t>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r w:rsidR="00B925F3">
        <w:rPr>
          <w:rFonts w:ascii="Bodoni MT" w:hAnsi="Bodoni MT"/>
          <w:bCs/>
          <w:sz w:val="28"/>
          <w:szCs w:val="28"/>
          <w:lang w:val="es-ES"/>
        </w:rPr>
        <w:t xml:space="preserve"> </w:t>
      </w:r>
    </w:p>
    <w:p w14:paraId="1797F11F" w14:textId="77777777" w:rsidR="004166F0" w:rsidRPr="00DC6049" w:rsidRDefault="004166F0" w:rsidP="004166F0">
      <w:pPr>
        <w:pStyle w:val="BodyText"/>
        <w:rPr>
          <w:rFonts w:ascii="Bodoni MT" w:hAnsi="Bodoni MT"/>
          <w:sz w:val="28"/>
          <w:szCs w:val="28"/>
          <w:lang w:val="es-ES"/>
        </w:rPr>
      </w:pPr>
      <w:proofErr w:type="spellStart"/>
      <w:r w:rsidRPr="00DC6049">
        <w:rPr>
          <w:rFonts w:ascii="Bodoni MT" w:hAnsi="Bodoni MT"/>
          <w:sz w:val="28"/>
          <w:szCs w:val="28"/>
          <w:lang w:val="es-ES"/>
        </w:rPr>
        <w:t>Jose</w:t>
      </w:r>
      <w:proofErr w:type="spellEnd"/>
      <w:r w:rsidRPr="00DC6049">
        <w:rPr>
          <w:rFonts w:ascii="Bodoni MT" w:hAnsi="Bodoni MT"/>
          <w:sz w:val="28"/>
          <w:szCs w:val="28"/>
          <w:lang w:val="es-ES"/>
        </w:rPr>
        <w:t xml:space="preserve"> </w:t>
      </w:r>
      <w:proofErr w:type="spellStart"/>
      <w:r w:rsidRPr="00DC6049">
        <w:rPr>
          <w:rFonts w:ascii="Bodoni MT" w:hAnsi="Bodoni MT"/>
          <w:sz w:val="28"/>
          <w:szCs w:val="28"/>
          <w:lang w:val="es-ES"/>
        </w:rPr>
        <w:t>Lopez</w:t>
      </w:r>
      <w:proofErr w:type="spellEnd"/>
      <w:r w:rsidRPr="00DC6049">
        <w:rPr>
          <w:rFonts w:ascii="Bodoni MT" w:hAnsi="Bodoni MT"/>
          <w:sz w:val="28"/>
          <w:szCs w:val="28"/>
          <w:lang w:val="es-ES"/>
        </w:rPr>
        <w:tab/>
      </w:r>
      <w:r w:rsidRPr="00DC6049">
        <w:rPr>
          <w:rFonts w:ascii="Bodoni MT" w:hAnsi="Bodoni MT"/>
          <w:sz w:val="28"/>
          <w:szCs w:val="28"/>
          <w:lang w:val="es-ES"/>
        </w:rPr>
        <w:tab/>
      </w:r>
      <w:r w:rsidRPr="00DC6049">
        <w:rPr>
          <w:rFonts w:ascii="Bodoni MT" w:hAnsi="Bodoni MT"/>
          <w:sz w:val="28"/>
          <w:szCs w:val="28"/>
          <w:lang w:val="es-ES"/>
        </w:rPr>
        <w:tab/>
      </w:r>
      <w:r w:rsidRPr="00DC6049">
        <w:rPr>
          <w:rFonts w:ascii="Bodoni MT" w:hAnsi="Bodoni MT"/>
          <w:sz w:val="28"/>
          <w:szCs w:val="28"/>
          <w:lang w:val="es-ES"/>
        </w:rPr>
        <w:tab/>
      </w:r>
      <w:r w:rsidRPr="00DC6049">
        <w:rPr>
          <w:rFonts w:ascii="Bodoni MT" w:hAnsi="Bodoni MT"/>
          <w:sz w:val="28"/>
          <w:szCs w:val="28"/>
          <w:lang w:val="es-ES"/>
        </w:rPr>
        <w:tab/>
      </w:r>
      <w:r w:rsidRPr="00DC6049">
        <w:rPr>
          <w:rFonts w:ascii="Bodoni MT" w:hAnsi="Bodoni MT"/>
          <w:sz w:val="28"/>
          <w:szCs w:val="28"/>
          <w:lang w:val="es-ES"/>
        </w:rPr>
        <w:tab/>
      </w:r>
      <w:r w:rsidRPr="00DC6049">
        <w:rPr>
          <w:rFonts w:ascii="Bodoni MT" w:hAnsi="Bodoni MT"/>
          <w:sz w:val="28"/>
          <w:szCs w:val="28"/>
          <w:lang w:val="es-ES"/>
        </w:rPr>
        <w:tab/>
      </w:r>
    </w:p>
    <w:p w14:paraId="3B09F240" w14:textId="77777777" w:rsidR="004166F0" w:rsidRDefault="004166F0" w:rsidP="004166F0">
      <w:pPr>
        <w:pStyle w:val="BodyText"/>
        <w:rPr>
          <w:rFonts w:ascii="Bodoni MT" w:hAnsi="Bodoni MT"/>
          <w:bCs/>
          <w:sz w:val="28"/>
          <w:szCs w:val="28"/>
        </w:rPr>
      </w:pPr>
      <w:r>
        <w:rPr>
          <w:rFonts w:ascii="Bodoni MT" w:hAnsi="Bodoni MT"/>
          <w:bCs/>
          <w:sz w:val="28"/>
          <w:szCs w:val="28"/>
        </w:rPr>
        <w:t>Kathy Warren</w:t>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p>
    <w:p w14:paraId="079F5FBD" w14:textId="77777777" w:rsidR="004166F0" w:rsidRDefault="004166F0" w:rsidP="004166F0">
      <w:pPr>
        <w:pStyle w:val="BodyText"/>
        <w:rPr>
          <w:rFonts w:ascii="Bodoni MT" w:hAnsi="Bodoni MT"/>
          <w:bCs/>
          <w:sz w:val="28"/>
          <w:szCs w:val="28"/>
        </w:rPr>
      </w:pPr>
      <w:r w:rsidRPr="004038F4">
        <w:rPr>
          <w:rFonts w:ascii="Bodoni MT" w:hAnsi="Bodoni MT"/>
          <w:bCs/>
          <w:sz w:val="28"/>
          <w:szCs w:val="28"/>
        </w:rPr>
        <w:t>Polly Porter</w:t>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p>
    <w:p w14:paraId="08288B03" w14:textId="77777777" w:rsidR="004166F0" w:rsidRPr="007213FE" w:rsidRDefault="004166F0" w:rsidP="004166F0">
      <w:pPr>
        <w:pStyle w:val="BodyText"/>
        <w:rPr>
          <w:rFonts w:ascii="Bodoni MT" w:hAnsi="Bodoni MT"/>
          <w:bCs/>
          <w:sz w:val="28"/>
          <w:szCs w:val="28"/>
        </w:rPr>
      </w:pPr>
      <w:r>
        <w:rPr>
          <w:rFonts w:ascii="Bodoni MT" w:hAnsi="Bodoni MT"/>
          <w:bCs/>
          <w:sz w:val="28"/>
          <w:szCs w:val="28"/>
        </w:rPr>
        <w:t xml:space="preserve">Ben Sides </w:t>
      </w:r>
      <w:r>
        <w:rPr>
          <w:rFonts w:ascii="Bodoni MT" w:hAnsi="Bodoni MT"/>
          <w:bCs/>
          <w:sz w:val="28"/>
          <w:szCs w:val="28"/>
        </w:rPr>
        <w:tab/>
        <w:t xml:space="preserve"> </w:t>
      </w:r>
    </w:p>
    <w:p w14:paraId="1669B228" w14:textId="77777777" w:rsidR="004166F0" w:rsidRDefault="004166F0" w:rsidP="004166F0">
      <w:pPr>
        <w:pStyle w:val="BodyText"/>
        <w:rPr>
          <w:rFonts w:ascii="Bodoni MT" w:hAnsi="Bodoni MT"/>
          <w:bCs/>
          <w:sz w:val="28"/>
          <w:szCs w:val="28"/>
        </w:rPr>
      </w:pPr>
      <w:r>
        <w:rPr>
          <w:rFonts w:ascii="Bodoni MT" w:hAnsi="Bodoni MT"/>
          <w:bCs/>
          <w:sz w:val="28"/>
          <w:szCs w:val="28"/>
        </w:rPr>
        <w:t>Guy Warren</w:t>
      </w:r>
    </w:p>
    <w:p w14:paraId="2868165B" w14:textId="77777777" w:rsidR="004166F0" w:rsidRPr="00A43B9C" w:rsidRDefault="004166F0" w:rsidP="004166F0">
      <w:pPr>
        <w:pStyle w:val="BodyText"/>
        <w:rPr>
          <w:rFonts w:ascii="Bodoni MT" w:hAnsi="Bodoni MT"/>
          <w:bCs/>
          <w:sz w:val="28"/>
          <w:szCs w:val="28"/>
        </w:rPr>
      </w:pPr>
      <w:r w:rsidRPr="00A43B9C">
        <w:rPr>
          <w:rFonts w:ascii="Bodoni MT" w:hAnsi="Bodoni MT"/>
          <w:bCs/>
          <w:sz w:val="28"/>
          <w:szCs w:val="28"/>
        </w:rPr>
        <w:t>Dan</w:t>
      </w:r>
      <w:r>
        <w:rPr>
          <w:rFonts w:ascii="Bodoni MT" w:hAnsi="Bodoni MT"/>
          <w:bCs/>
          <w:sz w:val="28"/>
          <w:szCs w:val="28"/>
        </w:rPr>
        <w:t>iel</w:t>
      </w:r>
      <w:r w:rsidRPr="00A43B9C">
        <w:rPr>
          <w:rFonts w:ascii="Bodoni MT" w:hAnsi="Bodoni MT"/>
          <w:bCs/>
          <w:sz w:val="28"/>
          <w:szCs w:val="28"/>
        </w:rPr>
        <w:t xml:space="preserve"> Sanchez</w:t>
      </w:r>
    </w:p>
    <w:p w14:paraId="3C2E6193" w14:textId="77777777" w:rsidR="004166F0" w:rsidRPr="00A43B9C" w:rsidRDefault="004166F0" w:rsidP="004166F0">
      <w:pPr>
        <w:pStyle w:val="BodyText"/>
        <w:rPr>
          <w:rFonts w:ascii="Bodoni MT" w:hAnsi="Bodoni MT"/>
          <w:bCs/>
          <w:sz w:val="28"/>
          <w:szCs w:val="28"/>
        </w:rPr>
      </w:pPr>
      <w:r w:rsidRPr="00A43B9C">
        <w:rPr>
          <w:rFonts w:ascii="Bodoni MT" w:hAnsi="Bodoni MT"/>
          <w:bCs/>
          <w:sz w:val="28"/>
          <w:szCs w:val="28"/>
        </w:rPr>
        <w:t>Dorthy Gilbreath</w:t>
      </w:r>
    </w:p>
    <w:p w14:paraId="7DB10A6A" w14:textId="77777777" w:rsidR="004166F0" w:rsidRDefault="004166F0" w:rsidP="004166F0">
      <w:pPr>
        <w:pStyle w:val="BodyText"/>
        <w:rPr>
          <w:rFonts w:ascii="Bodoni MT" w:hAnsi="Bodoni MT"/>
          <w:b/>
          <w:sz w:val="28"/>
          <w:szCs w:val="28"/>
        </w:rPr>
      </w:pPr>
      <w:r w:rsidRPr="00AA2F95">
        <w:rPr>
          <w:rFonts w:ascii="Bodoni MT" w:hAnsi="Bodoni MT"/>
          <w:sz w:val="28"/>
          <w:szCs w:val="28"/>
        </w:rPr>
        <w:t>Becca Stewart</w:t>
      </w:r>
    </w:p>
    <w:p w14:paraId="151CD3E7" w14:textId="72B4DEE5" w:rsidR="004166F0" w:rsidRDefault="004947A4" w:rsidP="004947A4">
      <w:pPr>
        <w:pStyle w:val="BodyText"/>
        <w:rPr>
          <w:rFonts w:ascii="Bodoni MT" w:hAnsi="Bodoni MT"/>
          <w:b/>
          <w:sz w:val="28"/>
          <w:szCs w:val="28"/>
        </w:rPr>
      </w:pPr>
      <w:r w:rsidRPr="002B504A">
        <w:rPr>
          <w:rFonts w:ascii="Bodoni MT" w:hAnsi="Bodoni MT"/>
          <w:bCs/>
          <w:sz w:val="28"/>
          <w:szCs w:val="28"/>
        </w:rPr>
        <w:t>Gene Bradley Family</w:t>
      </w:r>
    </w:p>
    <w:p w14:paraId="0DFA0D4D" w14:textId="77777777" w:rsidR="004166F0" w:rsidRPr="00D93901" w:rsidRDefault="004166F0" w:rsidP="004166F0">
      <w:pPr>
        <w:pStyle w:val="BodyText"/>
        <w:jc w:val="center"/>
        <w:rPr>
          <w:rFonts w:ascii="Bodoni MT" w:hAnsi="Bodoni MT"/>
          <w:b/>
          <w:sz w:val="28"/>
          <w:szCs w:val="28"/>
        </w:rPr>
      </w:pPr>
    </w:p>
    <w:p w14:paraId="4CDD0848" w14:textId="77777777" w:rsidR="004166F0" w:rsidRPr="005B2A5C" w:rsidRDefault="004166F0" w:rsidP="004166F0">
      <w:pPr>
        <w:pStyle w:val="BodyText"/>
        <w:jc w:val="center"/>
        <w:rPr>
          <w:rFonts w:ascii="Bodoni MT" w:hAnsi="Bodoni MT"/>
          <w:b/>
          <w:sz w:val="28"/>
          <w:szCs w:val="28"/>
        </w:rPr>
      </w:pPr>
      <w:r w:rsidRPr="005B2A5C">
        <w:rPr>
          <w:rFonts w:ascii="Bodoni MT" w:hAnsi="Bodoni MT"/>
          <w:b/>
          <w:sz w:val="28"/>
          <w:szCs w:val="28"/>
        </w:rPr>
        <w:t>In care homes: They would love you to visit!!</w:t>
      </w:r>
    </w:p>
    <w:p w14:paraId="56938CAB" w14:textId="77777777" w:rsidR="004166F0" w:rsidRPr="005B2A5C" w:rsidRDefault="004166F0" w:rsidP="004166F0">
      <w:pPr>
        <w:pStyle w:val="BodyText"/>
        <w:jc w:val="center"/>
        <w:rPr>
          <w:rFonts w:ascii="Bodoni MT" w:hAnsi="Bodoni MT"/>
          <w:sz w:val="28"/>
          <w:szCs w:val="28"/>
        </w:rPr>
      </w:pPr>
      <w:r w:rsidRPr="005B2A5C">
        <w:rPr>
          <w:rFonts w:ascii="Bodoni MT" w:hAnsi="Bodoni MT"/>
          <w:sz w:val="28"/>
          <w:szCs w:val="28"/>
        </w:rPr>
        <w:t>Joyce Bolton-Castro County Nursing &amp; Rehab, Dimmitt</w:t>
      </w:r>
    </w:p>
    <w:p w14:paraId="75886624" w14:textId="77777777" w:rsidR="004166F0" w:rsidRDefault="004166F0" w:rsidP="004166F0">
      <w:pPr>
        <w:pStyle w:val="BodyText"/>
        <w:jc w:val="center"/>
        <w:rPr>
          <w:rFonts w:ascii="Bodoni MT" w:hAnsi="Bodoni MT"/>
          <w:sz w:val="28"/>
          <w:szCs w:val="28"/>
        </w:rPr>
      </w:pPr>
      <w:r w:rsidRPr="004910FD">
        <w:rPr>
          <w:rFonts w:ascii="Bodoni MT" w:hAnsi="Bodoni MT"/>
          <w:sz w:val="28"/>
          <w:szCs w:val="28"/>
        </w:rPr>
        <w:t>Mary</w:t>
      </w:r>
      <w:r>
        <w:rPr>
          <w:rFonts w:ascii="Bodoni MT" w:hAnsi="Bodoni MT"/>
          <w:sz w:val="28"/>
          <w:szCs w:val="28"/>
        </w:rPr>
        <w:t>lu</w:t>
      </w:r>
      <w:r w:rsidRPr="004910FD">
        <w:rPr>
          <w:rFonts w:ascii="Bodoni MT" w:hAnsi="Bodoni MT"/>
          <w:sz w:val="28"/>
          <w:szCs w:val="28"/>
        </w:rPr>
        <w:t xml:space="preserve"> Smithson- Homebound, Dimmitt</w:t>
      </w:r>
    </w:p>
    <w:p w14:paraId="0CC3741C" w14:textId="77777777" w:rsidR="004166F0" w:rsidRDefault="004166F0" w:rsidP="004166F0">
      <w:pPr>
        <w:pStyle w:val="BodyText"/>
        <w:jc w:val="center"/>
        <w:rPr>
          <w:rFonts w:ascii="Bodoni MT" w:hAnsi="Bodoni MT"/>
          <w:sz w:val="28"/>
          <w:szCs w:val="28"/>
        </w:rPr>
      </w:pPr>
      <w:r>
        <w:rPr>
          <w:rFonts w:ascii="Bodoni MT" w:hAnsi="Bodoni MT"/>
          <w:sz w:val="28"/>
          <w:szCs w:val="28"/>
        </w:rPr>
        <w:t>Lois Wales-Country View Living</w:t>
      </w:r>
    </w:p>
    <w:p w14:paraId="414A018E" w14:textId="77777777" w:rsidR="004166F0" w:rsidRDefault="004166F0" w:rsidP="004166F0">
      <w:pPr>
        <w:pStyle w:val="BodyText"/>
        <w:jc w:val="center"/>
        <w:rPr>
          <w:rFonts w:ascii="Bodoni MT" w:hAnsi="Bodoni MT"/>
          <w:bCs/>
          <w:sz w:val="28"/>
          <w:szCs w:val="28"/>
        </w:rPr>
      </w:pPr>
      <w:r w:rsidRPr="005D71EE">
        <w:rPr>
          <w:rFonts w:ascii="Bodoni MT" w:hAnsi="Bodoni MT"/>
          <w:bCs/>
          <w:sz w:val="28"/>
          <w:szCs w:val="28"/>
        </w:rPr>
        <w:t>Dorthy Gilbreath- Country View L</w:t>
      </w:r>
      <w:r>
        <w:rPr>
          <w:rFonts w:ascii="Bodoni MT" w:hAnsi="Bodoni MT"/>
          <w:bCs/>
          <w:sz w:val="28"/>
          <w:szCs w:val="28"/>
        </w:rPr>
        <w:t>iving</w:t>
      </w:r>
    </w:p>
    <w:p w14:paraId="7797335F" w14:textId="4F2A84F1" w:rsidR="00C95C87" w:rsidRDefault="00C95C87" w:rsidP="004166F0">
      <w:pPr>
        <w:ind w:left="2160" w:firstLine="720"/>
        <w:rPr>
          <w:b/>
          <w:sz w:val="28"/>
          <w:szCs w:val="28"/>
        </w:rPr>
      </w:pPr>
    </w:p>
    <w:p w14:paraId="1ABDB0AE" w14:textId="77777777" w:rsidR="00B925F3" w:rsidRDefault="00B925F3" w:rsidP="00BB2434">
      <w:pPr>
        <w:rPr>
          <w:b/>
          <w:sz w:val="28"/>
          <w:szCs w:val="28"/>
        </w:rPr>
      </w:pPr>
    </w:p>
    <w:p w14:paraId="3A5F85B3" w14:textId="77777777" w:rsidR="00BB2434" w:rsidRDefault="00BB2434" w:rsidP="00BB2434">
      <w:pPr>
        <w:rPr>
          <w:b/>
          <w:sz w:val="28"/>
          <w:szCs w:val="28"/>
        </w:rPr>
      </w:pPr>
    </w:p>
    <w:p w14:paraId="14C800DF" w14:textId="77777777" w:rsidR="00B925F3" w:rsidRDefault="00B925F3" w:rsidP="004166F0">
      <w:pPr>
        <w:ind w:left="2160" w:firstLine="720"/>
        <w:rPr>
          <w:b/>
          <w:sz w:val="28"/>
          <w:szCs w:val="28"/>
        </w:rPr>
      </w:pPr>
    </w:p>
    <w:p w14:paraId="0F7A497F" w14:textId="7F06C1E4" w:rsidR="00782CCB" w:rsidRDefault="00782CCB" w:rsidP="001F474E">
      <w:pPr>
        <w:rPr>
          <w:b/>
          <w:sz w:val="28"/>
          <w:szCs w:val="28"/>
        </w:rPr>
      </w:pPr>
    </w:p>
    <w:p w14:paraId="18C2C1EB" w14:textId="77777777" w:rsidR="008274F9" w:rsidRPr="005B2A5C" w:rsidRDefault="008274F9" w:rsidP="001F474E">
      <w:pPr>
        <w:rPr>
          <w:b/>
          <w:sz w:val="28"/>
          <w:szCs w:val="28"/>
        </w:rPr>
      </w:pPr>
    </w:p>
    <w:p w14:paraId="7D7CD6FD" w14:textId="77777777" w:rsidR="00F154A8" w:rsidRDefault="00F154A8" w:rsidP="00D53627">
      <w:pPr>
        <w:rPr>
          <w:b/>
          <w:sz w:val="28"/>
          <w:szCs w:val="28"/>
        </w:rPr>
      </w:pPr>
    </w:p>
    <w:p w14:paraId="2127BE4D" w14:textId="533E6852" w:rsidR="000948E5" w:rsidRPr="005B2A5C" w:rsidRDefault="00853615" w:rsidP="00D53627">
      <w:pPr>
        <w:rPr>
          <w:b/>
          <w:sz w:val="28"/>
          <w:szCs w:val="28"/>
        </w:rPr>
      </w:pPr>
      <w:r>
        <w:rPr>
          <w:rFonts w:ascii="Bodoni MT" w:hAnsi="Bodoni MT" w:cs="Arial"/>
          <w:b/>
          <w:bCs/>
          <w:noProof/>
          <w:sz w:val="48"/>
          <w:szCs w:val="48"/>
        </w:rPr>
        <w:drawing>
          <wp:anchor distT="0" distB="0" distL="114300" distR="114300" simplePos="0" relativeHeight="251670531" behindDoc="1" locked="0" layoutInCell="1" allowOverlap="1" wp14:anchorId="3B9DBBDA" wp14:editId="3F7E38A6">
            <wp:simplePos x="0" y="0"/>
            <wp:positionH relativeFrom="margin">
              <wp:align>right</wp:align>
            </wp:positionH>
            <wp:positionV relativeFrom="paragraph">
              <wp:posOffset>-291465</wp:posOffset>
            </wp:positionV>
            <wp:extent cx="5562600" cy="1592580"/>
            <wp:effectExtent l="0" t="0" r="0" b="7620"/>
            <wp:wrapNone/>
            <wp:docPr id="1234154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62600" cy="1592580"/>
                    </a:xfrm>
                    <a:prstGeom prst="rect">
                      <a:avLst/>
                    </a:prstGeom>
                    <a:noFill/>
                  </pic:spPr>
                </pic:pic>
              </a:graphicData>
            </a:graphic>
            <wp14:sizeRelH relativeFrom="margin">
              <wp14:pctWidth>0</wp14:pctWidth>
            </wp14:sizeRelH>
            <wp14:sizeRelV relativeFrom="margin">
              <wp14:pctHeight>0</wp14:pctHeight>
            </wp14:sizeRelV>
          </wp:anchor>
        </w:drawing>
      </w:r>
    </w:p>
    <w:p w14:paraId="401CDFCE" w14:textId="500B0EAA" w:rsidR="00D53627" w:rsidRPr="005B2A5C" w:rsidRDefault="00D53627" w:rsidP="00426C62">
      <w:pPr>
        <w:jc w:val="center"/>
        <w:rPr>
          <w:b/>
          <w:sz w:val="28"/>
          <w:szCs w:val="28"/>
        </w:rPr>
      </w:pPr>
    </w:p>
    <w:p w14:paraId="27C2D6B6" w14:textId="11A1FAC1" w:rsidR="00743495" w:rsidRDefault="00743495" w:rsidP="00743495">
      <w:pPr>
        <w:rPr>
          <w:rFonts w:ascii="Bodoni MT" w:hAnsi="Bodoni MT" w:cs="Arial"/>
          <w:b/>
          <w:bCs/>
          <w:noProof/>
          <w:sz w:val="28"/>
          <w:szCs w:val="28"/>
          <w:u w:val="single"/>
        </w:rPr>
      </w:pPr>
    </w:p>
    <w:p w14:paraId="725C4F94" w14:textId="7D5BBFE3" w:rsidR="00743495" w:rsidRDefault="00743495" w:rsidP="00743495">
      <w:pPr>
        <w:rPr>
          <w:rFonts w:ascii="Bodoni MT" w:hAnsi="Bodoni MT" w:cs="Arial"/>
          <w:b/>
          <w:bCs/>
          <w:noProof/>
          <w:sz w:val="28"/>
          <w:szCs w:val="28"/>
          <w:u w:val="single"/>
        </w:rPr>
      </w:pPr>
    </w:p>
    <w:p w14:paraId="5A72FB9F" w14:textId="460F860E" w:rsidR="000829DB" w:rsidRDefault="000829DB" w:rsidP="0082568A">
      <w:pPr>
        <w:rPr>
          <w:rFonts w:ascii="Bodoni MT" w:hAnsi="Bodoni MT" w:cs="Arial"/>
          <w:b/>
          <w:bCs/>
          <w:noProof/>
          <w:sz w:val="28"/>
          <w:szCs w:val="28"/>
          <w:u w:val="single"/>
        </w:rPr>
      </w:pPr>
    </w:p>
    <w:p w14:paraId="13BCB2B9" w14:textId="77777777" w:rsidR="004166F0" w:rsidRPr="005B2A5C" w:rsidRDefault="004166F0" w:rsidP="004166F0">
      <w:pPr>
        <w:rPr>
          <w:rFonts w:ascii="Bodoni MT" w:hAnsi="Bodoni MT" w:cs="Arial"/>
          <w:b/>
          <w:bCs/>
          <w:noProof/>
          <w:sz w:val="48"/>
          <w:szCs w:val="48"/>
        </w:rPr>
      </w:pPr>
    </w:p>
    <w:p w14:paraId="49212777" w14:textId="77777777" w:rsidR="004166F0" w:rsidRPr="005B2A5C" w:rsidRDefault="004166F0" w:rsidP="004166F0">
      <w:pPr>
        <w:rPr>
          <w:rFonts w:ascii="Bodoni MT" w:hAnsi="Bodoni MT" w:cs="Arial"/>
          <w:b/>
          <w:bCs/>
          <w:noProof/>
          <w:sz w:val="28"/>
          <w:szCs w:val="28"/>
          <w:u w:val="single"/>
        </w:rPr>
      </w:pPr>
      <w:r w:rsidRPr="005B2A5C">
        <w:rPr>
          <w:rFonts w:ascii="Bodoni MT" w:hAnsi="Bodoni MT" w:cs="Arial"/>
          <w:b/>
          <w:bCs/>
          <w:noProof/>
          <w:sz w:val="28"/>
          <w:szCs w:val="28"/>
          <w:u w:val="single"/>
        </w:rPr>
        <w:t>Continued Prayers</w:t>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rPr>
        <w:tab/>
      </w:r>
      <w:r w:rsidRPr="005B2A5C">
        <w:rPr>
          <w:rFonts w:ascii="Bodoni MT" w:hAnsi="Bodoni MT" w:cs="Arial"/>
          <w:b/>
          <w:bCs/>
          <w:noProof/>
          <w:sz w:val="28"/>
          <w:szCs w:val="28"/>
          <w:u w:val="single"/>
        </w:rPr>
        <w:t>Prayers Needed</w:t>
      </w:r>
    </w:p>
    <w:p w14:paraId="17F3EC48" w14:textId="565E420B" w:rsidR="004166F0" w:rsidRPr="004A6EB6" w:rsidRDefault="004166F0" w:rsidP="004166F0">
      <w:pPr>
        <w:pStyle w:val="BodyText"/>
        <w:rPr>
          <w:rFonts w:ascii="Bodoni MT" w:hAnsi="Bodoni MT"/>
          <w:b/>
          <w:sz w:val="28"/>
          <w:szCs w:val="28"/>
          <w:lang w:val="es-ES"/>
        </w:rPr>
      </w:pPr>
      <w:r w:rsidRPr="004A6EB6">
        <w:rPr>
          <w:rFonts w:ascii="Bodoni MT" w:hAnsi="Bodoni MT"/>
          <w:bCs/>
          <w:sz w:val="28"/>
          <w:szCs w:val="28"/>
          <w:lang w:val="es-ES"/>
        </w:rPr>
        <w:t>Eliezer Garrido</w:t>
      </w:r>
      <w:r w:rsidRPr="004A6EB6">
        <w:rPr>
          <w:rFonts w:ascii="Bodoni MT" w:hAnsi="Bodoni MT"/>
          <w:sz w:val="28"/>
          <w:szCs w:val="28"/>
          <w:lang w:val="es-ES"/>
        </w:rPr>
        <w:tab/>
      </w:r>
      <w:r w:rsidRPr="004A6EB6">
        <w:rPr>
          <w:rFonts w:ascii="Bodoni MT" w:hAnsi="Bodoni MT"/>
          <w:sz w:val="28"/>
          <w:szCs w:val="28"/>
          <w:lang w:val="es-ES"/>
        </w:rPr>
        <w:tab/>
      </w:r>
      <w:r w:rsidRPr="004A6EB6">
        <w:rPr>
          <w:rFonts w:ascii="Bodoni MT" w:hAnsi="Bodoni MT"/>
          <w:sz w:val="28"/>
          <w:szCs w:val="28"/>
          <w:lang w:val="es-ES"/>
        </w:rPr>
        <w:tab/>
      </w:r>
      <w:r w:rsidRPr="004A6EB6">
        <w:rPr>
          <w:rFonts w:ascii="Bodoni MT" w:hAnsi="Bodoni MT"/>
          <w:sz w:val="28"/>
          <w:szCs w:val="28"/>
          <w:lang w:val="es-ES"/>
        </w:rPr>
        <w:tab/>
      </w:r>
      <w:r w:rsidRPr="004A6EB6">
        <w:rPr>
          <w:rFonts w:ascii="Bodoni MT" w:hAnsi="Bodoni MT"/>
          <w:sz w:val="28"/>
          <w:szCs w:val="28"/>
          <w:lang w:val="es-ES"/>
        </w:rPr>
        <w:tab/>
      </w:r>
      <w:r w:rsidRPr="004A6EB6">
        <w:rPr>
          <w:rFonts w:ascii="Bodoni MT" w:hAnsi="Bodoni MT"/>
          <w:sz w:val="28"/>
          <w:szCs w:val="28"/>
          <w:lang w:val="es-ES"/>
        </w:rPr>
        <w:tab/>
        <w:t xml:space="preserve"> </w:t>
      </w:r>
      <w:r w:rsidR="00F21920">
        <w:rPr>
          <w:rFonts w:ascii="Bodoni MT" w:hAnsi="Bodoni MT"/>
          <w:sz w:val="28"/>
          <w:szCs w:val="28"/>
          <w:lang w:val="es-ES"/>
        </w:rPr>
        <w:t>Michael Swinburn</w:t>
      </w:r>
    </w:p>
    <w:p w14:paraId="03BC36CA" w14:textId="6B6C207D" w:rsidR="004166F0" w:rsidRPr="0029626E" w:rsidRDefault="004166F0" w:rsidP="004166F0">
      <w:pPr>
        <w:pStyle w:val="BodyText"/>
        <w:rPr>
          <w:rFonts w:ascii="Bodoni MT" w:hAnsi="Bodoni MT"/>
          <w:b/>
          <w:sz w:val="28"/>
          <w:szCs w:val="28"/>
          <w:lang w:val="es-ES"/>
        </w:rPr>
      </w:pPr>
      <w:r w:rsidRPr="004860B2">
        <w:rPr>
          <w:rFonts w:ascii="Bodoni MT" w:hAnsi="Bodoni MT"/>
          <w:bCs/>
          <w:sz w:val="28"/>
          <w:szCs w:val="28"/>
          <w:lang w:val="es-ES"/>
        </w:rPr>
        <w:t xml:space="preserve">Isadro </w:t>
      </w:r>
      <w:proofErr w:type="spellStart"/>
      <w:r w:rsidRPr="004860B2">
        <w:rPr>
          <w:rFonts w:ascii="Bodoni MT" w:hAnsi="Bodoni MT"/>
          <w:bCs/>
          <w:sz w:val="28"/>
          <w:szCs w:val="28"/>
          <w:lang w:val="es-ES"/>
        </w:rPr>
        <w:t>Rodriguez</w:t>
      </w:r>
      <w:proofErr w:type="spellEnd"/>
      <w:r w:rsidRPr="004860B2">
        <w:rPr>
          <w:rFonts w:ascii="Bodoni MT" w:hAnsi="Bodoni MT"/>
          <w:bCs/>
          <w:sz w:val="28"/>
          <w:szCs w:val="28"/>
          <w:lang w:val="es-ES"/>
        </w:rPr>
        <w:t xml:space="preserve"> Jr.</w:t>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r w:rsidRPr="004860B2">
        <w:rPr>
          <w:rFonts w:ascii="Bodoni MT" w:hAnsi="Bodoni MT"/>
          <w:bCs/>
          <w:sz w:val="28"/>
          <w:szCs w:val="28"/>
          <w:lang w:val="es-ES"/>
        </w:rPr>
        <w:tab/>
      </w:r>
    </w:p>
    <w:p w14:paraId="668E9270" w14:textId="77777777" w:rsidR="004166F0" w:rsidRPr="004A6EB6" w:rsidRDefault="004166F0" w:rsidP="004166F0">
      <w:pPr>
        <w:pStyle w:val="BodyText"/>
        <w:rPr>
          <w:rFonts w:ascii="Bodoni MT" w:hAnsi="Bodoni MT"/>
          <w:sz w:val="28"/>
          <w:szCs w:val="28"/>
        </w:rPr>
      </w:pPr>
      <w:r w:rsidRPr="004A6EB6">
        <w:rPr>
          <w:rFonts w:ascii="Bodoni MT" w:hAnsi="Bodoni MT"/>
          <w:sz w:val="28"/>
          <w:szCs w:val="28"/>
        </w:rPr>
        <w:t>Jose Lopez</w:t>
      </w:r>
      <w:r w:rsidRPr="004A6EB6">
        <w:rPr>
          <w:rFonts w:ascii="Bodoni MT" w:hAnsi="Bodoni MT"/>
          <w:sz w:val="28"/>
          <w:szCs w:val="28"/>
        </w:rPr>
        <w:tab/>
      </w:r>
      <w:r w:rsidRPr="004A6EB6">
        <w:rPr>
          <w:rFonts w:ascii="Bodoni MT" w:hAnsi="Bodoni MT"/>
          <w:sz w:val="28"/>
          <w:szCs w:val="28"/>
        </w:rPr>
        <w:tab/>
      </w:r>
      <w:r w:rsidRPr="004A6EB6">
        <w:rPr>
          <w:rFonts w:ascii="Bodoni MT" w:hAnsi="Bodoni MT"/>
          <w:sz w:val="28"/>
          <w:szCs w:val="28"/>
        </w:rPr>
        <w:tab/>
      </w:r>
      <w:r w:rsidRPr="004A6EB6">
        <w:rPr>
          <w:rFonts w:ascii="Bodoni MT" w:hAnsi="Bodoni MT"/>
          <w:sz w:val="28"/>
          <w:szCs w:val="28"/>
        </w:rPr>
        <w:tab/>
      </w:r>
      <w:r w:rsidRPr="004A6EB6">
        <w:rPr>
          <w:rFonts w:ascii="Bodoni MT" w:hAnsi="Bodoni MT"/>
          <w:sz w:val="28"/>
          <w:szCs w:val="28"/>
        </w:rPr>
        <w:tab/>
      </w:r>
      <w:r w:rsidRPr="004A6EB6">
        <w:rPr>
          <w:rFonts w:ascii="Bodoni MT" w:hAnsi="Bodoni MT"/>
          <w:sz w:val="28"/>
          <w:szCs w:val="28"/>
        </w:rPr>
        <w:tab/>
      </w:r>
      <w:r w:rsidRPr="004A6EB6">
        <w:rPr>
          <w:rFonts w:ascii="Bodoni MT" w:hAnsi="Bodoni MT"/>
          <w:sz w:val="28"/>
          <w:szCs w:val="28"/>
        </w:rPr>
        <w:tab/>
      </w:r>
    </w:p>
    <w:p w14:paraId="0694AF3A" w14:textId="3B204B40" w:rsidR="004166F0" w:rsidRDefault="004166F0" w:rsidP="004166F0">
      <w:pPr>
        <w:pStyle w:val="BodyText"/>
        <w:rPr>
          <w:rFonts w:ascii="Bodoni MT" w:hAnsi="Bodoni MT"/>
          <w:bCs/>
          <w:sz w:val="28"/>
          <w:szCs w:val="28"/>
        </w:rPr>
      </w:pPr>
      <w:r>
        <w:rPr>
          <w:rFonts w:ascii="Bodoni MT" w:hAnsi="Bodoni MT"/>
          <w:bCs/>
          <w:sz w:val="28"/>
          <w:szCs w:val="28"/>
        </w:rPr>
        <w:t>Kathy Warren</w:t>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p>
    <w:p w14:paraId="11130410" w14:textId="77777777" w:rsidR="004166F0" w:rsidRDefault="004166F0" w:rsidP="004166F0">
      <w:pPr>
        <w:pStyle w:val="BodyText"/>
        <w:rPr>
          <w:rFonts w:ascii="Bodoni MT" w:hAnsi="Bodoni MT"/>
          <w:bCs/>
          <w:sz w:val="28"/>
          <w:szCs w:val="28"/>
        </w:rPr>
      </w:pPr>
      <w:r w:rsidRPr="004038F4">
        <w:rPr>
          <w:rFonts w:ascii="Bodoni MT" w:hAnsi="Bodoni MT"/>
          <w:bCs/>
          <w:sz w:val="28"/>
          <w:szCs w:val="28"/>
        </w:rPr>
        <w:t>Polly Porter</w:t>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r>
        <w:rPr>
          <w:rFonts w:ascii="Bodoni MT" w:hAnsi="Bodoni MT"/>
          <w:bCs/>
          <w:sz w:val="28"/>
          <w:szCs w:val="28"/>
        </w:rPr>
        <w:tab/>
      </w:r>
    </w:p>
    <w:p w14:paraId="218F91F0" w14:textId="6125CBC8" w:rsidR="004166F0" w:rsidRPr="007213FE" w:rsidRDefault="004166F0" w:rsidP="004166F0">
      <w:pPr>
        <w:pStyle w:val="BodyText"/>
        <w:rPr>
          <w:rFonts w:ascii="Bodoni MT" w:hAnsi="Bodoni MT"/>
          <w:bCs/>
          <w:sz w:val="28"/>
          <w:szCs w:val="28"/>
        </w:rPr>
      </w:pPr>
      <w:r>
        <w:rPr>
          <w:rFonts w:ascii="Bodoni MT" w:hAnsi="Bodoni MT"/>
          <w:bCs/>
          <w:sz w:val="28"/>
          <w:szCs w:val="28"/>
        </w:rPr>
        <w:t xml:space="preserve">Ben Sides </w:t>
      </w:r>
      <w:r>
        <w:rPr>
          <w:rFonts w:ascii="Bodoni MT" w:hAnsi="Bodoni MT"/>
          <w:bCs/>
          <w:sz w:val="28"/>
          <w:szCs w:val="28"/>
        </w:rPr>
        <w:tab/>
        <w:t xml:space="preserve"> </w:t>
      </w:r>
    </w:p>
    <w:p w14:paraId="1BDE598A" w14:textId="77777777" w:rsidR="004166F0" w:rsidRDefault="004166F0" w:rsidP="004166F0">
      <w:pPr>
        <w:pStyle w:val="BodyText"/>
        <w:rPr>
          <w:rFonts w:ascii="Bodoni MT" w:hAnsi="Bodoni MT"/>
          <w:bCs/>
          <w:sz w:val="28"/>
          <w:szCs w:val="28"/>
        </w:rPr>
      </w:pPr>
      <w:r>
        <w:rPr>
          <w:rFonts w:ascii="Bodoni MT" w:hAnsi="Bodoni MT"/>
          <w:bCs/>
          <w:sz w:val="28"/>
          <w:szCs w:val="28"/>
        </w:rPr>
        <w:t>Guy Warren</w:t>
      </w:r>
    </w:p>
    <w:p w14:paraId="5CD63A9E" w14:textId="77777777" w:rsidR="004166F0" w:rsidRPr="00A43B9C" w:rsidRDefault="004166F0" w:rsidP="004166F0">
      <w:pPr>
        <w:pStyle w:val="BodyText"/>
        <w:rPr>
          <w:rFonts w:ascii="Bodoni MT" w:hAnsi="Bodoni MT"/>
          <w:bCs/>
          <w:sz w:val="28"/>
          <w:szCs w:val="28"/>
        </w:rPr>
      </w:pPr>
      <w:r w:rsidRPr="00A43B9C">
        <w:rPr>
          <w:rFonts w:ascii="Bodoni MT" w:hAnsi="Bodoni MT"/>
          <w:bCs/>
          <w:sz w:val="28"/>
          <w:szCs w:val="28"/>
        </w:rPr>
        <w:t>Dan</w:t>
      </w:r>
      <w:r>
        <w:rPr>
          <w:rFonts w:ascii="Bodoni MT" w:hAnsi="Bodoni MT"/>
          <w:bCs/>
          <w:sz w:val="28"/>
          <w:szCs w:val="28"/>
        </w:rPr>
        <w:t>iel</w:t>
      </w:r>
      <w:r w:rsidRPr="00A43B9C">
        <w:rPr>
          <w:rFonts w:ascii="Bodoni MT" w:hAnsi="Bodoni MT"/>
          <w:bCs/>
          <w:sz w:val="28"/>
          <w:szCs w:val="28"/>
        </w:rPr>
        <w:t xml:space="preserve"> Sanchez</w:t>
      </w:r>
    </w:p>
    <w:p w14:paraId="219396FE" w14:textId="77777777" w:rsidR="004166F0" w:rsidRPr="00A43B9C" w:rsidRDefault="004166F0" w:rsidP="004166F0">
      <w:pPr>
        <w:pStyle w:val="BodyText"/>
        <w:rPr>
          <w:rFonts w:ascii="Bodoni MT" w:hAnsi="Bodoni MT"/>
          <w:bCs/>
          <w:sz w:val="28"/>
          <w:szCs w:val="28"/>
        </w:rPr>
      </w:pPr>
      <w:r w:rsidRPr="00A43B9C">
        <w:rPr>
          <w:rFonts w:ascii="Bodoni MT" w:hAnsi="Bodoni MT"/>
          <w:bCs/>
          <w:sz w:val="28"/>
          <w:szCs w:val="28"/>
        </w:rPr>
        <w:t>Dorthy Gilbreath</w:t>
      </w:r>
    </w:p>
    <w:p w14:paraId="441C7E0C" w14:textId="77777777" w:rsidR="004166F0" w:rsidRDefault="004166F0" w:rsidP="004166F0">
      <w:pPr>
        <w:pStyle w:val="BodyText"/>
        <w:rPr>
          <w:rFonts w:ascii="Bodoni MT" w:hAnsi="Bodoni MT"/>
          <w:b/>
          <w:sz w:val="28"/>
          <w:szCs w:val="28"/>
        </w:rPr>
      </w:pPr>
      <w:r w:rsidRPr="00AA2F95">
        <w:rPr>
          <w:rFonts w:ascii="Bodoni MT" w:hAnsi="Bodoni MT"/>
          <w:sz w:val="28"/>
          <w:szCs w:val="28"/>
        </w:rPr>
        <w:t>Becca Stewart</w:t>
      </w:r>
    </w:p>
    <w:p w14:paraId="23C2B76E" w14:textId="0770AF65" w:rsidR="004166F0" w:rsidRDefault="004947A4" w:rsidP="004947A4">
      <w:pPr>
        <w:pStyle w:val="BodyText"/>
        <w:rPr>
          <w:rFonts w:ascii="Bodoni MT" w:hAnsi="Bodoni MT"/>
          <w:b/>
          <w:sz w:val="28"/>
          <w:szCs w:val="28"/>
        </w:rPr>
      </w:pPr>
      <w:r w:rsidRPr="002B504A">
        <w:rPr>
          <w:rFonts w:ascii="Bodoni MT" w:hAnsi="Bodoni MT"/>
          <w:bCs/>
          <w:sz w:val="28"/>
          <w:szCs w:val="28"/>
        </w:rPr>
        <w:t>Gene Bradley Family</w:t>
      </w:r>
    </w:p>
    <w:p w14:paraId="0003C74A" w14:textId="77777777" w:rsidR="004166F0" w:rsidRPr="00D93901" w:rsidRDefault="004166F0" w:rsidP="004166F0">
      <w:pPr>
        <w:pStyle w:val="BodyText"/>
        <w:jc w:val="center"/>
        <w:rPr>
          <w:rFonts w:ascii="Bodoni MT" w:hAnsi="Bodoni MT"/>
          <w:b/>
          <w:sz w:val="28"/>
          <w:szCs w:val="28"/>
        </w:rPr>
      </w:pPr>
    </w:p>
    <w:p w14:paraId="2C010A92" w14:textId="77777777" w:rsidR="004166F0" w:rsidRPr="005B2A5C" w:rsidRDefault="004166F0" w:rsidP="004166F0">
      <w:pPr>
        <w:pStyle w:val="BodyText"/>
        <w:jc w:val="center"/>
        <w:rPr>
          <w:rFonts w:ascii="Bodoni MT" w:hAnsi="Bodoni MT"/>
          <w:b/>
          <w:sz w:val="28"/>
          <w:szCs w:val="28"/>
        </w:rPr>
      </w:pPr>
      <w:r w:rsidRPr="005B2A5C">
        <w:rPr>
          <w:rFonts w:ascii="Bodoni MT" w:hAnsi="Bodoni MT"/>
          <w:b/>
          <w:sz w:val="28"/>
          <w:szCs w:val="28"/>
        </w:rPr>
        <w:t>In care homes: They would love you to visit!!</w:t>
      </w:r>
    </w:p>
    <w:p w14:paraId="3EFF4EB8" w14:textId="77777777" w:rsidR="004166F0" w:rsidRPr="005B2A5C" w:rsidRDefault="004166F0" w:rsidP="004166F0">
      <w:pPr>
        <w:pStyle w:val="BodyText"/>
        <w:jc w:val="center"/>
        <w:rPr>
          <w:rFonts w:ascii="Bodoni MT" w:hAnsi="Bodoni MT"/>
          <w:sz w:val="28"/>
          <w:szCs w:val="28"/>
        </w:rPr>
      </w:pPr>
      <w:r w:rsidRPr="005B2A5C">
        <w:rPr>
          <w:rFonts w:ascii="Bodoni MT" w:hAnsi="Bodoni MT"/>
          <w:sz w:val="28"/>
          <w:szCs w:val="28"/>
        </w:rPr>
        <w:t>Joyce Bolton-Castro County Nursing &amp; Rehab, Dimmitt</w:t>
      </w:r>
    </w:p>
    <w:p w14:paraId="637BBBAD" w14:textId="77777777" w:rsidR="004166F0" w:rsidRDefault="004166F0" w:rsidP="004166F0">
      <w:pPr>
        <w:pStyle w:val="BodyText"/>
        <w:jc w:val="center"/>
        <w:rPr>
          <w:rFonts w:ascii="Bodoni MT" w:hAnsi="Bodoni MT"/>
          <w:sz w:val="28"/>
          <w:szCs w:val="28"/>
        </w:rPr>
      </w:pPr>
      <w:r w:rsidRPr="004910FD">
        <w:rPr>
          <w:rFonts w:ascii="Bodoni MT" w:hAnsi="Bodoni MT"/>
          <w:sz w:val="28"/>
          <w:szCs w:val="28"/>
        </w:rPr>
        <w:t>Mary</w:t>
      </w:r>
      <w:r>
        <w:rPr>
          <w:rFonts w:ascii="Bodoni MT" w:hAnsi="Bodoni MT"/>
          <w:sz w:val="28"/>
          <w:szCs w:val="28"/>
        </w:rPr>
        <w:t>lu</w:t>
      </w:r>
      <w:r w:rsidRPr="004910FD">
        <w:rPr>
          <w:rFonts w:ascii="Bodoni MT" w:hAnsi="Bodoni MT"/>
          <w:sz w:val="28"/>
          <w:szCs w:val="28"/>
        </w:rPr>
        <w:t xml:space="preserve"> Smithson- Homebound, Dimmitt</w:t>
      </w:r>
    </w:p>
    <w:p w14:paraId="1CDBC14E" w14:textId="77777777" w:rsidR="004166F0" w:rsidRDefault="004166F0" w:rsidP="004166F0">
      <w:pPr>
        <w:pStyle w:val="BodyText"/>
        <w:jc w:val="center"/>
        <w:rPr>
          <w:rFonts w:ascii="Bodoni MT" w:hAnsi="Bodoni MT"/>
          <w:sz w:val="28"/>
          <w:szCs w:val="28"/>
        </w:rPr>
      </w:pPr>
      <w:r>
        <w:rPr>
          <w:rFonts w:ascii="Bodoni MT" w:hAnsi="Bodoni MT"/>
          <w:sz w:val="28"/>
          <w:szCs w:val="28"/>
        </w:rPr>
        <w:t>Lois Wales-Country View Living</w:t>
      </w:r>
    </w:p>
    <w:p w14:paraId="35937E91" w14:textId="77777777" w:rsidR="004166F0" w:rsidRDefault="004166F0" w:rsidP="004166F0">
      <w:pPr>
        <w:pStyle w:val="BodyText"/>
        <w:jc w:val="center"/>
        <w:rPr>
          <w:rFonts w:ascii="Bodoni MT" w:hAnsi="Bodoni MT"/>
          <w:bCs/>
          <w:sz w:val="28"/>
          <w:szCs w:val="28"/>
        </w:rPr>
      </w:pPr>
      <w:r w:rsidRPr="005D71EE">
        <w:rPr>
          <w:rFonts w:ascii="Bodoni MT" w:hAnsi="Bodoni MT"/>
          <w:bCs/>
          <w:sz w:val="28"/>
          <w:szCs w:val="28"/>
        </w:rPr>
        <w:t>Dorthy Gilbreath- Country View L</w:t>
      </w:r>
      <w:r>
        <w:rPr>
          <w:rFonts w:ascii="Bodoni MT" w:hAnsi="Bodoni MT"/>
          <w:bCs/>
          <w:sz w:val="28"/>
          <w:szCs w:val="28"/>
        </w:rPr>
        <w:t>iving</w:t>
      </w:r>
    </w:p>
    <w:p w14:paraId="47EB6CEC" w14:textId="77777777" w:rsidR="006F2576" w:rsidRDefault="006F2576" w:rsidP="00E43E44">
      <w:pPr>
        <w:rPr>
          <w:b/>
          <w:sz w:val="28"/>
          <w:szCs w:val="28"/>
        </w:rPr>
      </w:pPr>
    </w:p>
    <w:p w14:paraId="6D9E5554" w14:textId="77777777" w:rsidR="00BB2434" w:rsidRDefault="00BB2434" w:rsidP="00E43E44">
      <w:pPr>
        <w:rPr>
          <w:b/>
          <w:sz w:val="28"/>
          <w:szCs w:val="28"/>
        </w:rPr>
      </w:pPr>
    </w:p>
    <w:p w14:paraId="308E2356" w14:textId="77777777" w:rsidR="00663268" w:rsidRDefault="00663268" w:rsidP="00E43E44">
      <w:pPr>
        <w:rPr>
          <w:b/>
          <w:sz w:val="28"/>
          <w:szCs w:val="28"/>
        </w:rPr>
      </w:pPr>
    </w:p>
    <w:p w14:paraId="24C4F68B" w14:textId="77777777" w:rsidR="00B925F3" w:rsidRDefault="00B925F3" w:rsidP="00E43E44">
      <w:pPr>
        <w:rPr>
          <w:b/>
          <w:sz w:val="28"/>
          <w:szCs w:val="28"/>
        </w:rPr>
      </w:pPr>
    </w:p>
    <w:p w14:paraId="4636CA64" w14:textId="77777777" w:rsidR="00B925F3" w:rsidRDefault="00B925F3" w:rsidP="00E43E44">
      <w:pPr>
        <w:rPr>
          <w:b/>
          <w:sz w:val="28"/>
          <w:szCs w:val="28"/>
        </w:rPr>
      </w:pPr>
    </w:p>
    <w:p w14:paraId="472A7C52" w14:textId="777542A8" w:rsidR="00BB2434" w:rsidRPr="00BB2434" w:rsidRDefault="00BB2434" w:rsidP="00BB2434">
      <w:pPr>
        <w:spacing w:before="100" w:beforeAutospacing="1" w:after="100" w:afterAutospacing="1"/>
        <w:ind w:left="720" w:hanging="720"/>
        <w:jc w:val="center"/>
        <w:rPr>
          <w:b/>
          <w:bCs/>
          <w:kern w:val="36"/>
          <w:sz w:val="22"/>
          <w:szCs w:val="22"/>
        </w:rPr>
      </w:pPr>
      <w:r>
        <w:rPr>
          <w:b/>
          <w:bCs/>
          <w:kern w:val="36"/>
          <w:sz w:val="22"/>
          <w:szCs w:val="22"/>
        </w:rPr>
        <w:lastRenderedPageBreak/>
        <w:t>T</w:t>
      </w:r>
      <w:r w:rsidRPr="00BB2434">
        <w:rPr>
          <w:b/>
          <w:bCs/>
          <w:kern w:val="36"/>
          <w:sz w:val="22"/>
          <w:szCs w:val="22"/>
        </w:rPr>
        <w:t>he Last Supper Lesson</w:t>
      </w:r>
    </w:p>
    <w:p w14:paraId="43F02E0E"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Main Scripture:</w:t>
      </w:r>
      <w:r w:rsidRPr="00BB2434">
        <w:rPr>
          <w:b/>
          <w:bCs/>
          <w:kern w:val="36"/>
          <w:sz w:val="22"/>
          <w:szCs w:val="22"/>
        </w:rPr>
        <w:br/>
        <w:t>John 13:1–17</w:t>
      </w:r>
    </w:p>
    <w:p w14:paraId="7023A7E0"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1. True Greatness Is Found in Humble Service</w:t>
      </w:r>
    </w:p>
    <w:p w14:paraId="22EC1F95"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 xml:space="preserve">On the night before the cross, Jesus did something no one expected. He took a towel, knelt before His disciples, and washed their feet. The </w:t>
      </w:r>
      <w:proofErr w:type="gramStart"/>
      <w:r w:rsidRPr="00BB2434">
        <w:rPr>
          <w:kern w:val="36"/>
          <w:sz w:val="22"/>
          <w:szCs w:val="22"/>
        </w:rPr>
        <w:t>One who was Lord</w:t>
      </w:r>
      <w:proofErr w:type="gramEnd"/>
      <w:r w:rsidRPr="00BB2434">
        <w:rPr>
          <w:kern w:val="36"/>
          <w:sz w:val="22"/>
          <w:szCs w:val="22"/>
        </w:rPr>
        <w:t xml:space="preserve"> became the servant. Jesus shows us that greatness in God's kingdom is not measured by position, recognition, or how many people serve us. It is measured by our willingness to humble ourselves and serve others. Following Jesus means being willing to take the lower place and do what love requires, even when no one notices.</w:t>
      </w:r>
    </w:p>
    <w:p w14:paraId="57845D7C"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13:3–5; Mark 10:43–45; Philippians 2:3–7; 1 Peter 4:10</w:t>
      </w:r>
    </w:p>
    <w:p w14:paraId="0C034D65"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2. Love Expresses Itself Through Sacrificial Action</w:t>
      </w:r>
    </w:p>
    <w:p w14:paraId="75BCCC04"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Jesus did not simply tell His disciples that He loved them—He showed them. Washing their feet was more than a ritual; it was a demonstration of love. Biblical love is more than words or feelings. It serves when serving is inconvenient, gives when giving costs something, and chooses humility over pride. Jesus calls us to a love that moves from what we say to what we do. Washing feet today means choosing to love even when it costs us our pride, comfort, or convenience.</w:t>
      </w:r>
    </w:p>
    <w:p w14:paraId="66EBBBB9"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13:12–15; John 13:34–35; 1 John 3:16–18; Philippians 2:4</w:t>
      </w:r>
    </w:p>
    <w:p w14:paraId="7C8D9539"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3. Washing Feet Today Means Living as a Community of Grace</w:t>
      </w:r>
    </w:p>
    <w:p w14:paraId="5EA2B6EC"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Jesus told His disciples to follow His example. For us, washing feet is not only about the physical act—it is a picture of the kind of community Jesus calls His church to become. We choose grace over pride, service over status, and unity over division. The church should be a place where people serve one another, forgive one another, carry one another's burdens, and extend the same grace they have received from Christ. When we live this way together, we show the world what Jesus is like.</w:t>
      </w:r>
    </w:p>
    <w:p w14:paraId="23506875"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13:14–17; Galatians 5:13; Galatians 6:2; Colossians 3:12–14</w:t>
      </w:r>
    </w:p>
    <w:p w14:paraId="5EC4197C" w14:textId="77777777" w:rsidR="00BB2434" w:rsidRDefault="00BB2434" w:rsidP="00BB2434">
      <w:pPr>
        <w:spacing w:before="100" w:beforeAutospacing="1" w:after="100" w:afterAutospacing="1"/>
        <w:jc w:val="center"/>
        <w:rPr>
          <w:i/>
          <w:iCs/>
          <w:kern w:val="36"/>
          <w:sz w:val="22"/>
          <w:szCs w:val="22"/>
        </w:rPr>
      </w:pPr>
      <w:r w:rsidRPr="00BB2434">
        <w:rPr>
          <w:i/>
          <w:iCs/>
          <w:kern w:val="36"/>
          <w:sz w:val="22"/>
          <w:szCs w:val="22"/>
        </w:rPr>
        <w:t>The Last Supper lesson is this: we find greatness in service, love in sacrifice, and community in grace. Jesus exchanged the throne for a towel and showed us what His kingdom looks like. When we humble ourselves, love when it costs us, and serve one another with grace, we walk as Christ walked.</w:t>
      </w:r>
    </w:p>
    <w:p w14:paraId="65172040" w14:textId="77777777" w:rsidR="00BB2434" w:rsidRPr="00BB2434" w:rsidRDefault="00BB2434" w:rsidP="00BB2434">
      <w:pPr>
        <w:spacing w:before="100" w:beforeAutospacing="1" w:after="100" w:afterAutospacing="1"/>
        <w:ind w:left="720" w:hanging="720"/>
        <w:jc w:val="center"/>
        <w:rPr>
          <w:b/>
          <w:bCs/>
          <w:kern w:val="36"/>
          <w:sz w:val="22"/>
          <w:szCs w:val="22"/>
        </w:rPr>
      </w:pPr>
      <w:r>
        <w:rPr>
          <w:b/>
          <w:bCs/>
          <w:kern w:val="36"/>
          <w:sz w:val="22"/>
          <w:szCs w:val="22"/>
        </w:rPr>
        <w:t>T</w:t>
      </w:r>
      <w:r w:rsidRPr="00BB2434">
        <w:rPr>
          <w:b/>
          <w:bCs/>
          <w:kern w:val="36"/>
          <w:sz w:val="22"/>
          <w:szCs w:val="22"/>
        </w:rPr>
        <w:t>he Last Supper Lesson</w:t>
      </w:r>
    </w:p>
    <w:p w14:paraId="433D2C23"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Main Scripture:</w:t>
      </w:r>
      <w:r w:rsidRPr="00BB2434">
        <w:rPr>
          <w:b/>
          <w:bCs/>
          <w:kern w:val="36"/>
          <w:sz w:val="22"/>
          <w:szCs w:val="22"/>
        </w:rPr>
        <w:br/>
        <w:t>John 13:1–17</w:t>
      </w:r>
    </w:p>
    <w:p w14:paraId="1CD32258"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1. True Greatness Is Found in Humble Service</w:t>
      </w:r>
    </w:p>
    <w:p w14:paraId="6AD94576"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 xml:space="preserve">On the night before the cross, Jesus did something no one expected. He took a towel, knelt before His disciples, and washed their feet. The </w:t>
      </w:r>
      <w:proofErr w:type="gramStart"/>
      <w:r w:rsidRPr="00BB2434">
        <w:rPr>
          <w:kern w:val="36"/>
          <w:sz w:val="22"/>
          <w:szCs w:val="22"/>
        </w:rPr>
        <w:t>One who was Lord</w:t>
      </w:r>
      <w:proofErr w:type="gramEnd"/>
      <w:r w:rsidRPr="00BB2434">
        <w:rPr>
          <w:kern w:val="36"/>
          <w:sz w:val="22"/>
          <w:szCs w:val="22"/>
        </w:rPr>
        <w:t xml:space="preserve"> became the servant. Jesus shows us that greatness in God's kingdom is not measured by position, recognition, or how many people serve us. It is measured by our willingness to humble ourselves and serve others. Following Jesus means being willing to take the lower place and do what love requires, even when no one notices.</w:t>
      </w:r>
    </w:p>
    <w:p w14:paraId="2C4AA240"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13:3–5; Mark 10:43–45; Philippians 2:3–7; 1 Peter 4:10</w:t>
      </w:r>
    </w:p>
    <w:p w14:paraId="463F37C2"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2. Love Expresses Itself Through Sacrificial Action</w:t>
      </w:r>
    </w:p>
    <w:p w14:paraId="024AE466"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Jesus did not simply tell His disciples that He loved them—He showed them. Washing their feet was more than a ritual; it was a demonstration of love. Biblical love is more than words or feelings. It serves when serving is inconvenient, gives when giving costs something, and chooses humility over pride. Jesus calls us to a love that moves from what we say to what we do. Washing feet today means choosing to love even when it costs us our pride, comfort, or convenience.</w:t>
      </w:r>
    </w:p>
    <w:p w14:paraId="0E28C525"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13:12–15; John 13:34–35; 1 John 3:16–18; Philippians 2:4</w:t>
      </w:r>
    </w:p>
    <w:p w14:paraId="4D1FD6BD" w14:textId="77777777" w:rsidR="00BB2434" w:rsidRPr="00BB2434" w:rsidRDefault="00BB2434" w:rsidP="00BB2434">
      <w:pPr>
        <w:spacing w:before="100" w:beforeAutospacing="1" w:after="100" w:afterAutospacing="1"/>
        <w:jc w:val="center"/>
        <w:rPr>
          <w:b/>
          <w:bCs/>
          <w:kern w:val="36"/>
          <w:sz w:val="22"/>
          <w:szCs w:val="22"/>
        </w:rPr>
      </w:pPr>
      <w:r w:rsidRPr="00BB2434">
        <w:rPr>
          <w:b/>
          <w:bCs/>
          <w:kern w:val="36"/>
          <w:sz w:val="22"/>
          <w:szCs w:val="22"/>
        </w:rPr>
        <w:t>3. Washing Feet Today Means Living as a Community of Grace</w:t>
      </w:r>
    </w:p>
    <w:p w14:paraId="597DE747"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Jesus told His disciples to follow His example. For us, washing feet is not only about the physical act—it is a picture of the kind of community Jesus calls His church to become. We choose grace over pride, service over status, and unity over division. The church should be a place where people serve one another, forgive one another, carry one another's burdens, and extend the same grace they have received from Christ. When we live this way together, we show the world what Jesus is like.</w:t>
      </w:r>
    </w:p>
    <w:p w14:paraId="4E1E67BB" w14:textId="77777777" w:rsidR="00BB2434" w:rsidRPr="00BB2434" w:rsidRDefault="00BB2434" w:rsidP="00BB2434">
      <w:pPr>
        <w:spacing w:before="100" w:beforeAutospacing="1" w:after="100" w:afterAutospacing="1"/>
        <w:jc w:val="center"/>
        <w:rPr>
          <w:kern w:val="36"/>
          <w:sz w:val="22"/>
          <w:szCs w:val="22"/>
        </w:rPr>
      </w:pPr>
      <w:r w:rsidRPr="00BB2434">
        <w:rPr>
          <w:kern w:val="36"/>
          <w:sz w:val="22"/>
          <w:szCs w:val="22"/>
        </w:rPr>
        <w:t>Verses: John 13:14–17; Galatians 5:13; Galatians 6:2; Colossians 3:12–14</w:t>
      </w:r>
    </w:p>
    <w:p w14:paraId="7F7E6212" w14:textId="77777777" w:rsidR="00BB2434" w:rsidRPr="00BB2434" w:rsidRDefault="00BB2434" w:rsidP="00BB2434">
      <w:pPr>
        <w:spacing w:before="100" w:beforeAutospacing="1" w:after="100" w:afterAutospacing="1"/>
        <w:jc w:val="center"/>
        <w:rPr>
          <w:kern w:val="36"/>
          <w:sz w:val="22"/>
          <w:szCs w:val="22"/>
        </w:rPr>
      </w:pPr>
      <w:r w:rsidRPr="00BB2434">
        <w:rPr>
          <w:i/>
          <w:iCs/>
          <w:kern w:val="36"/>
          <w:sz w:val="22"/>
          <w:szCs w:val="22"/>
        </w:rPr>
        <w:t>The Last Supper lesson is this: we find greatness in service, love in sacrifice, and community in grace. Jesus exchanged the throne for a towel and showed us what His kingdom looks like. When we humble ourselves, love when it costs us, and serve one another with grace, we walk as Christ walked.</w:t>
      </w:r>
    </w:p>
    <w:p w14:paraId="62C68CB2" w14:textId="77777777" w:rsidR="00BB2434" w:rsidRPr="00BB2434" w:rsidRDefault="00BB2434" w:rsidP="00BB2434">
      <w:pPr>
        <w:spacing w:before="100" w:beforeAutospacing="1" w:after="100" w:afterAutospacing="1"/>
        <w:jc w:val="center"/>
        <w:rPr>
          <w:kern w:val="36"/>
          <w:sz w:val="22"/>
          <w:szCs w:val="22"/>
        </w:rPr>
      </w:pPr>
    </w:p>
    <w:p w14:paraId="75638BA0" w14:textId="77777777" w:rsidR="004A2E1F" w:rsidRDefault="004A2E1F" w:rsidP="00E43E44">
      <w:pPr>
        <w:rPr>
          <w:b/>
          <w:sz w:val="28"/>
          <w:szCs w:val="28"/>
        </w:rPr>
      </w:pPr>
    </w:p>
    <w:p w14:paraId="528AFBEA" w14:textId="77777777" w:rsidR="004A2E1F" w:rsidRDefault="004A2E1F" w:rsidP="00E43E44">
      <w:pPr>
        <w:rPr>
          <w:b/>
          <w:sz w:val="28"/>
          <w:szCs w:val="28"/>
        </w:rPr>
      </w:pPr>
    </w:p>
    <w:p w14:paraId="48B98041" w14:textId="77777777" w:rsidR="004A2E1F" w:rsidRDefault="004A2E1F" w:rsidP="00E43E44">
      <w:pPr>
        <w:rPr>
          <w:b/>
          <w:sz w:val="28"/>
          <w:szCs w:val="28"/>
        </w:rPr>
      </w:pPr>
    </w:p>
    <w:p w14:paraId="57D4867A" w14:textId="77777777" w:rsidR="004A2E1F" w:rsidRDefault="004A2E1F" w:rsidP="00E43E44">
      <w:pPr>
        <w:rPr>
          <w:b/>
          <w:sz w:val="28"/>
          <w:szCs w:val="28"/>
        </w:rPr>
      </w:pPr>
    </w:p>
    <w:p w14:paraId="6EF0FBC2" w14:textId="77777777" w:rsidR="004A2E1F" w:rsidRDefault="004A2E1F" w:rsidP="00E43E44">
      <w:pPr>
        <w:rPr>
          <w:b/>
          <w:sz w:val="28"/>
          <w:szCs w:val="28"/>
        </w:rPr>
      </w:pPr>
    </w:p>
    <w:p w14:paraId="7E5B0783" w14:textId="77777777" w:rsidR="004A2E1F" w:rsidRDefault="004A2E1F" w:rsidP="00E43E44">
      <w:pPr>
        <w:rPr>
          <w:b/>
          <w:sz w:val="28"/>
          <w:szCs w:val="28"/>
        </w:rPr>
      </w:pPr>
    </w:p>
    <w:p w14:paraId="71FC4924" w14:textId="77777777" w:rsidR="004A2E1F" w:rsidRDefault="004A2E1F" w:rsidP="00E43E44">
      <w:pPr>
        <w:rPr>
          <w:b/>
          <w:sz w:val="28"/>
          <w:szCs w:val="28"/>
        </w:rPr>
      </w:pPr>
    </w:p>
    <w:p w14:paraId="6212513F" w14:textId="77777777" w:rsidR="004A2E1F" w:rsidRDefault="004A2E1F" w:rsidP="00E43E44">
      <w:pPr>
        <w:rPr>
          <w:b/>
          <w:sz w:val="28"/>
          <w:szCs w:val="28"/>
        </w:rPr>
      </w:pPr>
    </w:p>
    <w:p w14:paraId="387D1472" w14:textId="77777777" w:rsidR="004A2E1F" w:rsidRDefault="004A2E1F" w:rsidP="00E43E44">
      <w:pPr>
        <w:rPr>
          <w:b/>
          <w:sz w:val="28"/>
          <w:szCs w:val="28"/>
        </w:rPr>
      </w:pPr>
    </w:p>
    <w:p w14:paraId="05B6874A" w14:textId="77777777" w:rsidR="004A2E1F" w:rsidRPr="005B2A5C" w:rsidRDefault="004A2E1F" w:rsidP="00E43E44">
      <w:pPr>
        <w:rPr>
          <w:b/>
          <w:sz w:val="28"/>
          <w:szCs w:val="28"/>
        </w:rPr>
      </w:pPr>
    </w:p>
    <w:sectPr w:rsidR="004A2E1F" w:rsidRPr="005B2A5C" w:rsidSect="00DC63D3">
      <w:type w:val="continuous"/>
      <w:pgSz w:w="20160" w:h="12240" w:orient="landscape" w:code="5"/>
      <w:pgMar w:top="720" w:right="1008" w:bottom="720" w:left="864" w:header="0" w:footer="0" w:gutter="0"/>
      <w:cols w:num="2" w:space="756"/>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89843" w14:textId="77777777" w:rsidR="00407B26" w:rsidRDefault="00407B26" w:rsidP="005F5394">
      <w:r>
        <w:separator/>
      </w:r>
    </w:p>
  </w:endnote>
  <w:endnote w:type="continuationSeparator" w:id="0">
    <w:p w14:paraId="1B887DDC" w14:textId="77777777" w:rsidR="00407B26" w:rsidRDefault="00407B26" w:rsidP="005F5394">
      <w:r>
        <w:continuationSeparator/>
      </w:r>
    </w:p>
  </w:endnote>
  <w:endnote w:type="continuationNotice" w:id="1">
    <w:p w14:paraId="68D8AF98" w14:textId="77777777" w:rsidR="00407B26" w:rsidRDefault="00407B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or Richard">
    <w:panose1 w:val="02080502050505020702"/>
    <w:charset w:val="00"/>
    <w:family w:val="roman"/>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eisureCaligraphic">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F0C6" w14:textId="77777777" w:rsidR="00407B26" w:rsidRDefault="00407B26" w:rsidP="005F5394">
      <w:r>
        <w:separator/>
      </w:r>
    </w:p>
  </w:footnote>
  <w:footnote w:type="continuationSeparator" w:id="0">
    <w:p w14:paraId="7E2E2083" w14:textId="77777777" w:rsidR="00407B26" w:rsidRDefault="00407B26" w:rsidP="005F5394">
      <w:r>
        <w:continuationSeparator/>
      </w:r>
    </w:p>
  </w:footnote>
  <w:footnote w:type="continuationNotice" w:id="1">
    <w:p w14:paraId="4CF9A38C" w14:textId="77777777" w:rsidR="00407B26" w:rsidRDefault="00407B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87192" o:spid="_x0000_i1025" type="#_x0000_t75" alt="Image result for prayer chain" style="width:204pt;height:96pt;visibility:visible;mso-wrap-style:square" o:bullet="t">
        <v:imagedata r:id="rId1" o:title="Image result for prayer chain"/>
      </v:shape>
    </w:pict>
  </w:numPicBullet>
  <w:abstractNum w:abstractNumId="0" w15:restartNumberingAfterBreak="0">
    <w:nsid w:val="018868B9"/>
    <w:multiLevelType w:val="hybridMultilevel"/>
    <w:tmpl w:val="259884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3C18"/>
    <w:multiLevelType w:val="hybridMultilevel"/>
    <w:tmpl w:val="65A6F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DF40B84"/>
    <w:multiLevelType w:val="hybridMultilevel"/>
    <w:tmpl w:val="AAACF7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639B2"/>
    <w:multiLevelType w:val="hybridMultilevel"/>
    <w:tmpl w:val="1C86940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B4AC9"/>
    <w:multiLevelType w:val="hybridMultilevel"/>
    <w:tmpl w:val="7EA8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F4AB0"/>
    <w:multiLevelType w:val="hybridMultilevel"/>
    <w:tmpl w:val="EC3C6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23028"/>
    <w:multiLevelType w:val="hybridMultilevel"/>
    <w:tmpl w:val="59125F3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83312"/>
    <w:multiLevelType w:val="hybridMultilevel"/>
    <w:tmpl w:val="E5AEEBA6"/>
    <w:lvl w:ilvl="0" w:tplc="83D650B0">
      <w:start w:val="1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22CCB"/>
    <w:multiLevelType w:val="hybridMultilevel"/>
    <w:tmpl w:val="495E0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55CB7"/>
    <w:multiLevelType w:val="multilevel"/>
    <w:tmpl w:val="55B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46BFF"/>
    <w:multiLevelType w:val="hybridMultilevel"/>
    <w:tmpl w:val="681ED64A"/>
    <w:lvl w:ilvl="0" w:tplc="8E7CBCE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350C8"/>
    <w:multiLevelType w:val="multilevel"/>
    <w:tmpl w:val="7B1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335F2"/>
    <w:multiLevelType w:val="hybridMultilevel"/>
    <w:tmpl w:val="24EA7A04"/>
    <w:lvl w:ilvl="0" w:tplc="490C9F64">
      <w:numFmt w:val="bullet"/>
      <w:lvlText w:val=""/>
      <w:lvlJc w:val="left"/>
      <w:pPr>
        <w:tabs>
          <w:tab w:val="num" w:pos="720"/>
        </w:tabs>
        <w:ind w:left="720" w:hanging="540"/>
      </w:pPr>
      <w:rPr>
        <w:rFonts w:ascii="Wingdings" w:eastAsia="Times New Roman" w:hAnsi="Wingdings" w:cs="Times New Roman" w:hint="default"/>
        <w:b/>
        <w:sz w:val="32"/>
        <w:szCs w:val="32"/>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ECC232E"/>
    <w:multiLevelType w:val="hybridMultilevel"/>
    <w:tmpl w:val="86E2219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15:restartNumberingAfterBreak="0">
    <w:nsid w:val="529431CF"/>
    <w:multiLevelType w:val="hybridMultilevel"/>
    <w:tmpl w:val="4AC835B8"/>
    <w:lvl w:ilvl="0" w:tplc="DA9873A0">
      <w:start w:val="1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E50A6"/>
    <w:multiLevelType w:val="hybridMultilevel"/>
    <w:tmpl w:val="490E1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FE5B21"/>
    <w:multiLevelType w:val="hybridMultilevel"/>
    <w:tmpl w:val="8DE881F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691E7C"/>
    <w:multiLevelType w:val="hybridMultilevel"/>
    <w:tmpl w:val="7124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98682C"/>
    <w:multiLevelType w:val="hybridMultilevel"/>
    <w:tmpl w:val="1660BF0E"/>
    <w:lvl w:ilvl="0" w:tplc="145C8A5C">
      <w:start w:val="1"/>
      <w:numFmt w:val="bullet"/>
      <w:lvlText w:val=""/>
      <w:lvlJc w:val="left"/>
      <w:pPr>
        <w:ind w:left="720" w:hanging="360"/>
      </w:pPr>
      <w:rPr>
        <w:rFonts w:ascii="Symbol" w:hAnsi="Symbol" w:cs="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1A7655"/>
    <w:multiLevelType w:val="hybridMultilevel"/>
    <w:tmpl w:val="C0CCEA56"/>
    <w:lvl w:ilvl="0" w:tplc="C6289D16">
      <w:start w:val="10"/>
      <w:numFmt w:val="bullet"/>
      <w:lvlText w:val="-"/>
      <w:lvlJc w:val="left"/>
      <w:pPr>
        <w:ind w:left="420" w:hanging="360"/>
      </w:pPr>
      <w:rPr>
        <w:rFonts w:ascii="Calibri" w:eastAsia="Times New Roman" w:hAnsi="Calibri"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57567823">
    <w:abstractNumId w:val="12"/>
  </w:num>
  <w:num w:numId="2" w16cid:durableId="2079015300">
    <w:abstractNumId w:val="10"/>
  </w:num>
  <w:num w:numId="3" w16cid:durableId="1081298048">
    <w:abstractNumId w:val="2"/>
  </w:num>
  <w:num w:numId="4" w16cid:durableId="1003632441">
    <w:abstractNumId w:val="0"/>
  </w:num>
  <w:num w:numId="5" w16cid:durableId="84038508">
    <w:abstractNumId w:val="19"/>
  </w:num>
  <w:num w:numId="6" w16cid:durableId="626591352">
    <w:abstractNumId w:val="14"/>
  </w:num>
  <w:num w:numId="7" w16cid:durableId="525366494">
    <w:abstractNumId w:val="7"/>
  </w:num>
  <w:num w:numId="8" w16cid:durableId="1873687137">
    <w:abstractNumId w:val="4"/>
  </w:num>
  <w:num w:numId="9" w16cid:durableId="48312276">
    <w:abstractNumId w:val="1"/>
  </w:num>
  <w:num w:numId="10" w16cid:durableId="1148322022">
    <w:abstractNumId w:val="3"/>
  </w:num>
  <w:num w:numId="11" w16cid:durableId="275872239">
    <w:abstractNumId w:val="16"/>
  </w:num>
  <w:num w:numId="12" w16cid:durableId="1677030797">
    <w:abstractNumId w:val="6"/>
  </w:num>
  <w:num w:numId="13" w16cid:durableId="252401823">
    <w:abstractNumId w:val="5"/>
  </w:num>
  <w:num w:numId="14" w16cid:durableId="1252012219">
    <w:abstractNumId w:val="18"/>
  </w:num>
  <w:num w:numId="15" w16cid:durableId="377094421">
    <w:abstractNumId w:val="13"/>
  </w:num>
  <w:num w:numId="16" w16cid:durableId="912400173">
    <w:abstractNumId w:val="17"/>
  </w:num>
  <w:num w:numId="17" w16cid:durableId="1700929314">
    <w:abstractNumId w:val="8"/>
  </w:num>
  <w:num w:numId="18" w16cid:durableId="1776904477">
    <w:abstractNumId w:val="9"/>
  </w:num>
  <w:num w:numId="19" w16cid:durableId="1008018726">
    <w:abstractNumId w:val="11"/>
  </w:num>
  <w:num w:numId="20" w16cid:durableId="1436439968">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proofState w:spelling="clean" w:grammar="clean"/>
  <w:attachedTemplate r:id="rId1"/>
  <w:defaultTabStop w:val="720"/>
  <w:drawingGridHorizontalSpacing w:val="12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38"/>
    <w:rsid w:val="00000154"/>
    <w:rsid w:val="00000294"/>
    <w:rsid w:val="0000038E"/>
    <w:rsid w:val="0000041D"/>
    <w:rsid w:val="00000D30"/>
    <w:rsid w:val="00000EDD"/>
    <w:rsid w:val="00000FFC"/>
    <w:rsid w:val="00001003"/>
    <w:rsid w:val="0000118D"/>
    <w:rsid w:val="0000120F"/>
    <w:rsid w:val="000012EA"/>
    <w:rsid w:val="00001323"/>
    <w:rsid w:val="0000140C"/>
    <w:rsid w:val="00001718"/>
    <w:rsid w:val="0000175C"/>
    <w:rsid w:val="0000188A"/>
    <w:rsid w:val="00001897"/>
    <w:rsid w:val="000019F1"/>
    <w:rsid w:val="00001F2A"/>
    <w:rsid w:val="000024FF"/>
    <w:rsid w:val="000025FE"/>
    <w:rsid w:val="00002A4D"/>
    <w:rsid w:val="00002A57"/>
    <w:rsid w:val="00002AE5"/>
    <w:rsid w:val="00002B58"/>
    <w:rsid w:val="00002CD5"/>
    <w:rsid w:val="0000321D"/>
    <w:rsid w:val="0000356B"/>
    <w:rsid w:val="00003620"/>
    <w:rsid w:val="00003641"/>
    <w:rsid w:val="0000396C"/>
    <w:rsid w:val="00003A63"/>
    <w:rsid w:val="00003D71"/>
    <w:rsid w:val="00004506"/>
    <w:rsid w:val="000048A1"/>
    <w:rsid w:val="00004E63"/>
    <w:rsid w:val="000055F2"/>
    <w:rsid w:val="000056C6"/>
    <w:rsid w:val="000056EA"/>
    <w:rsid w:val="00005896"/>
    <w:rsid w:val="00005B80"/>
    <w:rsid w:val="00005EE6"/>
    <w:rsid w:val="00005EF4"/>
    <w:rsid w:val="000062D1"/>
    <w:rsid w:val="00006348"/>
    <w:rsid w:val="0000652C"/>
    <w:rsid w:val="00006801"/>
    <w:rsid w:val="00006EDA"/>
    <w:rsid w:val="000070AE"/>
    <w:rsid w:val="000071F0"/>
    <w:rsid w:val="00007293"/>
    <w:rsid w:val="000073F9"/>
    <w:rsid w:val="00007858"/>
    <w:rsid w:val="000100A1"/>
    <w:rsid w:val="000104A1"/>
    <w:rsid w:val="0001057F"/>
    <w:rsid w:val="0001078A"/>
    <w:rsid w:val="00010831"/>
    <w:rsid w:val="0001083E"/>
    <w:rsid w:val="00010A3F"/>
    <w:rsid w:val="00010FF5"/>
    <w:rsid w:val="00011793"/>
    <w:rsid w:val="0001180E"/>
    <w:rsid w:val="00011EC9"/>
    <w:rsid w:val="00011F0C"/>
    <w:rsid w:val="00012193"/>
    <w:rsid w:val="00012260"/>
    <w:rsid w:val="000124BF"/>
    <w:rsid w:val="00012678"/>
    <w:rsid w:val="000129A4"/>
    <w:rsid w:val="00012CAC"/>
    <w:rsid w:val="00012D62"/>
    <w:rsid w:val="00012E09"/>
    <w:rsid w:val="00012FAF"/>
    <w:rsid w:val="00013B90"/>
    <w:rsid w:val="00013C9B"/>
    <w:rsid w:val="0001435E"/>
    <w:rsid w:val="00014638"/>
    <w:rsid w:val="00014AB2"/>
    <w:rsid w:val="00014ADF"/>
    <w:rsid w:val="00014B94"/>
    <w:rsid w:val="00014E00"/>
    <w:rsid w:val="00015465"/>
    <w:rsid w:val="00015B2E"/>
    <w:rsid w:val="0001638A"/>
    <w:rsid w:val="000165C9"/>
    <w:rsid w:val="00016CBA"/>
    <w:rsid w:val="00016FDF"/>
    <w:rsid w:val="000170C6"/>
    <w:rsid w:val="00017288"/>
    <w:rsid w:val="00017530"/>
    <w:rsid w:val="000176A4"/>
    <w:rsid w:val="00017C7A"/>
    <w:rsid w:val="00017D29"/>
    <w:rsid w:val="00017D86"/>
    <w:rsid w:val="000200FB"/>
    <w:rsid w:val="00020284"/>
    <w:rsid w:val="00020556"/>
    <w:rsid w:val="00020BC7"/>
    <w:rsid w:val="00020BCD"/>
    <w:rsid w:val="00020F60"/>
    <w:rsid w:val="000210D6"/>
    <w:rsid w:val="00021133"/>
    <w:rsid w:val="00021222"/>
    <w:rsid w:val="000212BA"/>
    <w:rsid w:val="000215BB"/>
    <w:rsid w:val="00021662"/>
    <w:rsid w:val="000216DD"/>
    <w:rsid w:val="000218BE"/>
    <w:rsid w:val="00021E70"/>
    <w:rsid w:val="00021FAB"/>
    <w:rsid w:val="000229B0"/>
    <w:rsid w:val="00022F11"/>
    <w:rsid w:val="00022F2A"/>
    <w:rsid w:val="00022FD8"/>
    <w:rsid w:val="00023595"/>
    <w:rsid w:val="00023877"/>
    <w:rsid w:val="00023B30"/>
    <w:rsid w:val="00023CD2"/>
    <w:rsid w:val="000244A4"/>
    <w:rsid w:val="00024653"/>
    <w:rsid w:val="0002469B"/>
    <w:rsid w:val="00024728"/>
    <w:rsid w:val="000248B7"/>
    <w:rsid w:val="0002499B"/>
    <w:rsid w:val="00024BE2"/>
    <w:rsid w:val="000254C1"/>
    <w:rsid w:val="00025525"/>
    <w:rsid w:val="00025629"/>
    <w:rsid w:val="00025DF9"/>
    <w:rsid w:val="000267D0"/>
    <w:rsid w:val="000268B0"/>
    <w:rsid w:val="000269AE"/>
    <w:rsid w:val="00026BEB"/>
    <w:rsid w:val="00026F2C"/>
    <w:rsid w:val="00027B14"/>
    <w:rsid w:val="0003031A"/>
    <w:rsid w:val="000303E0"/>
    <w:rsid w:val="000304FC"/>
    <w:rsid w:val="00030665"/>
    <w:rsid w:val="000307A1"/>
    <w:rsid w:val="000307CF"/>
    <w:rsid w:val="0003094B"/>
    <w:rsid w:val="00030CFF"/>
    <w:rsid w:val="000312AB"/>
    <w:rsid w:val="00031525"/>
    <w:rsid w:val="000315AD"/>
    <w:rsid w:val="00031B2C"/>
    <w:rsid w:val="00032026"/>
    <w:rsid w:val="00032211"/>
    <w:rsid w:val="00032371"/>
    <w:rsid w:val="0003252A"/>
    <w:rsid w:val="00032577"/>
    <w:rsid w:val="00032819"/>
    <w:rsid w:val="00032919"/>
    <w:rsid w:val="000334E4"/>
    <w:rsid w:val="000340EB"/>
    <w:rsid w:val="00034306"/>
    <w:rsid w:val="000343AC"/>
    <w:rsid w:val="00034434"/>
    <w:rsid w:val="0003493F"/>
    <w:rsid w:val="0003494D"/>
    <w:rsid w:val="00034AF9"/>
    <w:rsid w:val="00034B74"/>
    <w:rsid w:val="00034F91"/>
    <w:rsid w:val="000351C3"/>
    <w:rsid w:val="00035777"/>
    <w:rsid w:val="0003633B"/>
    <w:rsid w:val="0003644B"/>
    <w:rsid w:val="00036A60"/>
    <w:rsid w:val="00036D19"/>
    <w:rsid w:val="00036D26"/>
    <w:rsid w:val="00036F7F"/>
    <w:rsid w:val="000370CD"/>
    <w:rsid w:val="000372D8"/>
    <w:rsid w:val="000377D9"/>
    <w:rsid w:val="0003789F"/>
    <w:rsid w:val="000379D1"/>
    <w:rsid w:val="000379D4"/>
    <w:rsid w:val="00037B3B"/>
    <w:rsid w:val="00037EA7"/>
    <w:rsid w:val="00040045"/>
    <w:rsid w:val="0004090B"/>
    <w:rsid w:val="000409F6"/>
    <w:rsid w:val="00040D93"/>
    <w:rsid w:val="00040E8C"/>
    <w:rsid w:val="00041350"/>
    <w:rsid w:val="00041C30"/>
    <w:rsid w:val="00041C5A"/>
    <w:rsid w:val="00041F93"/>
    <w:rsid w:val="00042177"/>
    <w:rsid w:val="0004229A"/>
    <w:rsid w:val="000424D1"/>
    <w:rsid w:val="000425C7"/>
    <w:rsid w:val="0004280F"/>
    <w:rsid w:val="00042BA9"/>
    <w:rsid w:val="00042C29"/>
    <w:rsid w:val="00042E03"/>
    <w:rsid w:val="00042E58"/>
    <w:rsid w:val="00042EE0"/>
    <w:rsid w:val="00042FD2"/>
    <w:rsid w:val="00043601"/>
    <w:rsid w:val="00043B51"/>
    <w:rsid w:val="00043B70"/>
    <w:rsid w:val="00043FC7"/>
    <w:rsid w:val="00044127"/>
    <w:rsid w:val="00044224"/>
    <w:rsid w:val="00044A14"/>
    <w:rsid w:val="00044BA8"/>
    <w:rsid w:val="00044EB1"/>
    <w:rsid w:val="00044F6B"/>
    <w:rsid w:val="00045099"/>
    <w:rsid w:val="000452EE"/>
    <w:rsid w:val="00045828"/>
    <w:rsid w:val="00045B2F"/>
    <w:rsid w:val="0004609B"/>
    <w:rsid w:val="000463EA"/>
    <w:rsid w:val="00046412"/>
    <w:rsid w:val="0004650D"/>
    <w:rsid w:val="00046685"/>
    <w:rsid w:val="000466C2"/>
    <w:rsid w:val="0004673E"/>
    <w:rsid w:val="0004695D"/>
    <w:rsid w:val="00046D21"/>
    <w:rsid w:val="0004702C"/>
    <w:rsid w:val="000471A4"/>
    <w:rsid w:val="000474B2"/>
    <w:rsid w:val="00047612"/>
    <w:rsid w:val="000478F7"/>
    <w:rsid w:val="00047B7A"/>
    <w:rsid w:val="00047E35"/>
    <w:rsid w:val="000501E1"/>
    <w:rsid w:val="00050305"/>
    <w:rsid w:val="00050470"/>
    <w:rsid w:val="00050618"/>
    <w:rsid w:val="000507E8"/>
    <w:rsid w:val="00050BB1"/>
    <w:rsid w:val="00050CA7"/>
    <w:rsid w:val="00050D67"/>
    <w:rsid w:val="000514B5"/>
    <w:rsid w:val="000514CE"/>
    <w:rsid w:val="00051CB7"/>
    <w:rsid w:val="00052084"/>
    <w:rsid w:val="000521F0"/>
    <w:rsid w:val="000523F4"/>
    <w:rsid w:val="00052855"/>
    <w:rsid w:val="00052DB8"/>
    <w:rsid w:val="00052F02"/>
    <w:rsid w:val="000532B4"/>
    <w:rsid w:val="000532C9"/>
    <w:rsid w:val="000534CB"/>
    <w:rsid w:val="00053649"/>
    <w:rsid w:val="00053C98"/>
    <w:rsid w:val="00053EBD"/>
    <w:rsid w:val="00053F03"/>
    <w:rsid w:val="00053F7E"/>
    <w:rsid w:val="0005400B"/>
    <w:rsid w:val="00054512"/>
    <w:rsid w:val="000546A8"/>
    <w:rsid w:val="000547F7"/>
    <w:rsid w:val="00054DB3"/>
    <w:rsid w:val="00054F04"/>
    <w:rsid w:val="00054F6F"/>
    <w:rsid w:val="0005505B"/>
    <w:rsid w:val="0005528A"/>
    <w:rsid w:val="00055BAF"/>
    <w:rsid w:val="000562B2"/>
    <w:rsid w:val="00056355"/>
    <w:rsid w:val="000563FF"/>
    <w:rsid w:val="0005656B"/>
    <w:rsid w:val="00056978"/>
    <w:rsid w:val="00056BFF"/>
    <w:rsid w:val="00056CED"/>
    <w:rsid w:val="00056DCD"/>
    <w:rsid w:val="000574E5"/>
    <w:rsid w:val="00057F59"/>
    <w:rsid w:val="00057FCE"/>
    <w:rsid w:val="00057FE7"/>
    <w:rsid w:val="000601C9"/>
    <w:rsid w:val="0006037C"/>
    <w:rsid w:val="00060515"/>
    <w:rsid w:val="000605A1"/>
    <w:rsid w:val="00060729"/>
    <w:rsid w:val="00060A5E"/>
    <w:rsid w:val="00060A82"/>
    <w:rsid w:val="00060DF5"/>
    <w:rsid w:val="00060F80"/>
    <w:rsid w:val="00061317"/>
    <w:rsid w:val="000613E5"/>
    <w:rsid w:val="000618E0"/>
    <w:rsid w:val="00061918"/>
    <w:rsid w:val="00061ACD"/>
    <w:rsid w:val="00061CB9"/>
    <w:rsid w:val="00061E40"/>
    <w:rsid w:val="0006203A"/>
    <w:rsid w:val="00062321"/>
    <w:rsid w:val="00062360"/>
    <w:rsid w:val="000629EF"/>
    <w:rsid w:val="00062A5A"/>
    <w:rsid w:val="00062B22"/>
    <w:rsid w:val="000633C6"/>
    <w:rsid w:val="00063403"/>
    <w:rsid w:val="00063BB1"/>
    <w:rsid w:val="00063EBE"/>
    <w:rsid w:val="00063EF0"/>
    <w:rsid w:val="0006403C"/>
    <w:rsid w:val="000641AC"/>
    <w:rsid w:val="0006460D"/>
    <w:rsid w:val="0006484E"/>
    <w:rsid w:val="00065408"/>
    <w:rsid w:val="0006563E"/>
    <w:rsid w:val="00065E2D"/>
    <w:rsid w:val="00065E47"/>
    <w:rsid w:val="00066223"/>
    <w:rsid w:val="0006625B"/>
    <w:rsid w:val="000662AA"/>
    <w:rsid w:val="00066329"/>
    <w:rsid w:val="0006633B"/>
    <w:rsid w:val="00066653"/>
    <w:rsid w:val="00066937"/>
    <w:rsid w:val="00066C5D"/>
    <w:rsid w:val="00067419"/>
    <w:rsid w:val="00067433"/>
    <w:rsid w:val="00067548"/>
    <w:rsid w:val="0006774E"/>
    <w:rsid w:val="00067B75"/>
    <w:rsid w:val="00067B8B"/>
    <w:rsid w:val="000707AA"/>
    <w:rsid w:val="00070F17"/>
    <w:rsid w:val="0007110D"/>
    <w:rsid w:val="000715A9"/>
    <w:rsid w:val="00071FB6"/>
    <w:rsid w:val="00072075"/>
    <w:rsid w:val="00072360"/>
    <w:rsid w:val="00072E72"/>
    <w:rsid w:val="00073208"/>
    <w:rsid w:val="00073547"/>
    <w:rsid w:val="0007379E"/>
    <w:rsid w:val="00073D27"/>
    <w:rsid w:val="00073DEC"/>
    <w:rsid w:val="00073F39"/>
    <w:rsid w:val="00074018"/>
    <w:rsid w:val="0007416C"/>
    <w:rsid w:val="000742FE"/>
    <w:rsid w:val="0007442C"/>
    <w:rsid w:val="000745CB"/>
    <w:rsid w:val="0007475D"/>
    <w:rsid w:val="00074825"/>
    <w:rsid w:val="000748C7"/>
    <w:rsid w:val="00074DB8"/>
    <w:rsid w:val="00075088"/>
    <w:rsid w:val="000754B9"/>
    <w:rsid w:val="000756D6"/>
    <w:rsid w:val="000758D2"/>
    <w:rsid w:val="000759F6"/>
    <w:rsid w:val="00075D70"/>
    <w:rsid w:val="00075F3E"/>
    <w:rsid w:val="00075F9C"/>
    <w:rsid w:val="00076015"/>
    <w:rsid w:val="0007611D"/>
    <w:rsid w:val="00076440"/>
    <w:rsid w:val="0007675F"/>
    <w:rsid w:val="00076B06"/>
    <w:rsid w:val="00076BC6"/>
    <w:rsid w:val="00076D49"/>
    <w:rsid w:val="00076E07"/>
    <w:rsid w:val="0007717A"/>
    <w:rsid w:val="000774C3"/>
    <w:rsid w:val="0007763E"/>
    <w:rsid w:val="00077659"/>
    <w:rsid w:val="000777B4"/>
    <w:rsid w:val="00077F18"/>
    <w:rsid w:val="000801B9"/>
    <w:rsid w:val="000806AA"/>
    <w:rsid w:val="000809F6"/>
    <w:rsid w:val="00080A5E"/>
    <w:rsid w:val="00080CF8"/>
    <w:rsid w:val="00080EA9"/>
    <w:rsid w:val="0008160F"/>
    <w:rsid w:val="000816A4"/>
    <w:rsid w:val="00081A36"/>
    <w:rsid w:val="00081AA4"/>
    <w:rsid w:val="00081E0D"/>
    <w:rsid w:val="000822E9"/>
    <w:rsid w:val="0008242E"/>
    <w:rsid w:val="000827C4"/>
    <w:rsid w:val="000829DB"/>
    <w:rsid w:val="00082E0C"/>
    <w:rsid w:val="00083248"/>
    <w:rsid w:val="00083877"/>
    <w:rsid w:val="000840FA"/>
    <w:rsid w:val="000841E6"/>
    <w:rsid w:val="0008445C"/>
    <w:rsid w:val="00084510"/>
    <w:rsid w:val="000845C9"/>
    <w:rsid w:val="00084C8F"/>
    <w:rsid w:val="000850DB"/>
    <w:rsid w:val="00085492"/>
    <w:rsid w:val="00085A91"/>
    <w:rsid w:val="00085D4F"/>
    <w:rsid w:val="00085D54"/>
    <w:rsid w:val="00085EB7"/>
    <w:rsid w:val="00085ED0"/>
    <w:rsid w:val="00085EEC"/>
    <w:rsid w:val="00086090"/>
    <w:rsid w:val="00086124"/>
    <w:rsid w:val="00086431"/>
    <w:rsid w:val="000868E4"/>
    <w:rsid w:val="00086994"/>
    <w:rsid w:val="00087211"/>
    <w:rsid w:val="0008722C"/>
    <w:rsid w:val="000873E4"/>
    <w:rsid w:val="000878C2"/>
    <w:rsid w:val="00087E42"/>
    <w:rsid w:val="000901BD"/>
    <w:rsid w:val="0009026A"/>
    <w:rsid w:val="000902F0"/>
    <w:rsid w:val="000903D5"/>
    <w:rsid w:val="000903FE"/>
    <w:rsid w:val="00090531"/>
    <w:rsid w:val="00090A4A"/>
    <w:rsid w:val="00090E4A"/>
    <w:rsid w:val="000910D8"/>
    <w:rsid w:val="00091704"/>
    <w:rsid w:val="000917B3"/>
    <w:rsid w:val="00091C5B"/>
    <w:rsid w:val="00092162"/>
    <w:rsid w:val="000921EA"/>
    <w:rsid w:val="000927BC"/>
    <w:rsid w:val="00092912"/>
    <w:rsid w:val="000930B2"/>
    <w:rsid w:val="0009324C"/>
    <w:rsid w:val="0009325D"/>
    <w:rsid w:val="00093634"/>
    <w:rsid w:val="00093670"/>
    <w:rsid w:val="000939FE"/>
    <w:rsid w:val="00093A52"/>
    <w:rsid w:val="0009412B"/>
    <w:rsid w:val="000946CF"/>
    <w:rsid w:val="000948E5"/>
    <w:rsid w:val="000950AC"/>
    <w:rsid w:val="000955EB"/>
    <w:rsid w:val="00095638"/>
    <w:rsid w:val="000958E1"/>
    <w:rsid w:val="0009590D"/>
    <w:rsid w:val="000959B8"/>
    <w:rsid w:val="00095A17"/>
    <w:rsid w:val="00095CDD"/>
    <w:rsid w:val="00095E27"/>
    <w:rsid w:val="00096377"/>
    <w:rsid w:val="00096703"/>
    <w:rsid w:val="000968F7"/>
    <w:rsid w:val="00096C76"/>
    <w:rsid w:val="0009742F"/>
    <w:rsid w:val="000975BF"/>
    <w:rsid w:val="0009773B"/>
    <w:rsid w:val="00097C24"/>
    <w:rsid w:val="000A063C"/>
    <w:rsid w:val="000A0642"/>
    <w:rsid w:val="000A087B"/>
    <w:rsid w:val="000A098B"/>
    <w:rsid w:val="000A0A16"/>
    <w:rsid w:val="000A0A7C"/>
    <w:rsid w:val="000A1177"/>
    <w:rsid w:val="000A11D4"/>
    <w:rsid w:val="000A137F"/>
    <w:rsid w:val="000A1732"/>
    <w:rsid w:val="000A1F21"/>
    <w:rsid w:val="000A2154"/>
    <w:rsid w:val="000A21CD"/>
    <w:rsid w:val="000A267A"/>
    <w:rsid w:val="000A2827"/>
    <w:rsid w:val="000A2834"/>
    <w:rsid w:val="000A2AE5"/>
    <w:rsid w:val="000A2C45"/>
    <w:rsid w:val="000A2DE4"/>
    <w:rsid w:val="000A2EAC"/>
    <w:rsid w:val="000A3283"/>
    <w:rsid w:val="000A3994"/>
    <w:rsid w:val="000A3A3B"/>
    <w:rsid w:val="000A3C0A"/>
    <w:rsid w:val="000A3D42"/>
    <w:rsid w:val="000A3F48"/>
    <w:rsid w:val="000A40CB"/>
    <w:rsid w:val="000A4BC7"/>
    <w:rsid w:val="000A4C6B"/>
    <w:rsid w:val="000A5711"/>
    <w:rsid w:val="000A5B08"/>
    <w:rsid w:val="000A5C74"/>
    <w:rsid w:val="000A5ED7"/>
    <w:rsid w:val="000A5F4F"/>
    <w:rsid w:val="000A6A85"/>
    <w:rsid w:val="000A6CB9"/>
    <w:rsid w:val="000A7552"/>
    <w:rsid w:val="000B087C"/>
    <w:rsid w:val="000B0BA2"/>
    <w:rsid w:val="000B0D9C"/>
    <w:rsid w:val="000B13E9"/>
    <w:rsid w:val="000B1556"/>
    <w:rsid w:val="000B15B1"/>
    <w:rsid w:val="000B169A"/>
    <w:rsid w:val="000B16B1"/>
    <w:rsid w:val="000B1A40"/>
    <w:rsid w:val="000B1B47"/>
    <w:rsid w:val="000B1EE8"/>
    <w:rsid w:val="000B220F"/>
    <w:rsid w:val="000B25CE"/>
    <w:rsid w:val="000B2CD6"/>
    <w:rsid w:val="000B2D1E"/>
    <w:rsid w:val="000B2E68"/>
    <w:rsid w:val="000B2EC3"/>
    <w:rsid w:val="000B2FC8"/>
    <w:rsid w:val="000B31F9"/>
    <w:rsid w:val="000B38AD"/>
    <w:rsid w:val="000B39CD"/>
    <w:rsid w:val="000B3A22"/>
    <w:rsid w:val="000B3D03"/>
    <w:rsid w:val="000B3F58"/>
    <w:rsid w:val="000B4014"/>
    <w:rsid w:val="000B42AF"/>
    <w:rsid w:val="000B431E"/>
    <w:rsid w:val="000B46C7"/>
    <w:rsid w:val="000B47E3"/>
    <w:rsid w:val="000B4AF0"/>
    <w:rsid w:val="000B4E27"/>
    <w:rsid w:val="000B4E7B"/>
    <w:rsid w:val="000B4FE6"/>
    <w:rsid w:val="000B5102"/>
    <w:rsid w:val="000B517A"/>
    <w:rsid w:val="000B51C5"/>
    <w:rsid w:val="000B54A0"/>
    <w:rsid w:val="000B5A16"/>
    <w:rsid w:val="000B5CF6"/>
    <w:rsid w:val="000B5EE3"/>
    <w:rsid w:val="000B6537"/>
    <w:rsid w:val="000B6A81"/>
    <w:rsid w:val="000B6FA0"/>
    <w:rsid w:val="000B7196"/>
    <w:rsid w:val="000B725F"/>
    <w:rsid w:val="000B7567"/>
    <w:rsid w:val="000B77A3"/>
    <w:rsid w:val="000B7B2D"/>
    <w:rsid w:val="000B7C7A"/>
    <w:rsid w:val="000B7EA0"/>
    <w:rsid w:val="000C0795"/>
    <w:rsid w:val="000C085D"/>
    <w:rsid w:val="000C0D9C"/>
    <w:rsid w:val="000C1153"/>
    <w:rsid w:val="000C12BB"/>
    <w:rsid w:val="000C13C6"/>
    <w:rsid w:val="000C14B8"/>
    <w:rsid w:val="000C19AB"/>
    <w:rsid w:val="000C1A09"/>
    <w:rsid w:val="000C1A58"/>
    <w:rsid w:val="000C1B88"/>
    <w:rsid w:val="000C21CC"/>
    <w:rsid w:val="000C22C8"/>
    <w:rsid w:val="000C2436"/>
    <w:rsid w:val="000C3103"/>
    <w:rsid w:val="000C3149"/>
    <w:rsid w:val="000C3368"/>
    <w:rsid w:val="000C35D3"/>
    <w:rsid w:val="000C365E"/>
    <w:rsid w:val="000C36D7"/>
    <w:rsid w:val="000C3839"/>
    <w:rsid w:val="000C3A46"/>
    <w:rsid w:val="000C3AB2"/>
    <w:rsid w:val="000C3B0B"/>
    <w:rsid w:val="000C3EF4"/>
    <w:rsid w:val="000C4157"/>
    <w:rsid w:val="000C48BF"/>
    <w:rsid w:val="000C5160"/>
    <w:rsid w:val="000C5532"/>
    <w:rsid w:val="000C5640"/>
    <w:rsid w:val="000C5869"/>
    <w:rsid w:val="000C5BCD"/>
    <w:rsid w:val="000C5E24"/>
    <w:rsid w:val="000C5E70"/>
    <w:rsid w:val="000C616A"/>
    <w:rsid w:val="000C624B"/>
    <w:rsid w:val="000C64EE"/>
    <w:rsid w:val="000C6880"/>
    <w:rsid w:val="000C6C17"/>
    <w:rsid w:val="000C6F71"/>
    <w:rsid w:val="000C7211"/>
    <w:rsid w:val="000C72E4"/>
    <w:rsid w:val="000C752A"/>
    <w:rsid w:val="000C78F8"/>
    <w:rsid w:val="000C793D"/>
    <w:rsid w:val="000C7AFA"/>
    <w:rsid w:val="000D017A"/>
    <w:rsid w:val="000D03BB"/>
    <w:rsid w:val="000D0445"/>
    <w:rsid w:val="000D051E"/>
    <w:rsid w:val="000D0870"/>
    <w:rsid w:val="000D0CFF"/>
    <w:rsid w:val="000D0D3B"/>
    <w:rsid w:val="000D106C"/>
    <w:rsid w:val="000D1170"/>
    <w:rsid w:val="000D11DD"/>
    <w:rsid w:val="000D1200"/>
    <w:rsid w:val="000D1374"/>
    <w:rsid w:val="000D1651"/>
    <w:rsid w:val="000D16C3"/>
    <w:rsid w:val="000D18C0"/>
    <w:rsid w:val="000D1A25"/>
    <w:rsid w:val="000D1ED7"/>
    <w:rsid w:val="000D210A"/>
    <w:rsid w:val="000D224E"/>
    <w:rsid w:val="000D22BE"/>
    <w:rsid w:val="000D288C"/>
    <w:rsid w:val="000D2A72"/>
    <w:rsid w:val="000D2B22"/>
    <w:rsid w:val="000D2D32"/>
    <w:rsid w:val="000D3034"/>
    <w:rsid w:val="000D329D"/>
    <w:rsid w:val="000D333E"/>
    <w:rsid w:val="000D337A"/>
    <w:rsid w:val="000D39A4"/>
    <w:rsid w:val="000D3A50"/>
    <w:rsid w:val="000D41F2"/>
    <w:rsid w:val="000D4782"/>
    <w:rsid w:val="000D4A73"/>
    <w:rsid w:val="000D4D53"/>
    <w:rsid w:val="000D5031"/>
    <w:rsid w:val="000D5160"/>
    <w:rsid w:val="000D52B8"/>
    <w:rsid w:val="000D540D"/>
    <w:rsid w:val="000D558B"/>
    <w:rsid w:val="000D5B24"/>
    <w:rsid w:val="000D5B53"/>
    <w:rsid w:val="000D5B9C"/>
    <w:rsid w:val="000D5FD2"/>
    <w:rsid w:val="000D5FF6"/>
    <w:rsid w:val="000D6141"/>
    <w:rsid w:val="000D692A"/>
    <w:rsid w:val="000D6B9E"/>
    <w:rsid w:val="000D7003"/>
    <w:rsid w:val="000D7036"/>
    <w:rsid w:val="000D70A4"/>
    <w:rsid w:val="000D7A63"/>
    <w:rsid w:val="000D7AAB"/>
    <w:rsid w:val="000D7C0A"/>
    <w:rsid w:val="000D7FD1"/>
    <w:rsid w:val="000E0758"/>
    <w:rsid w:val="000E0770"/>
    <w:rsid w:val="000E0921"/>
    <w:rsid w:val="000E09F7"/>
    <w:rsid w:val="000E0A45"/>
    <w:rsid w:val="000E0D26"/>
    <w:rsid w:val="000E0E28"/>
    <w:rsid w:val="000E0E55"/>
    <w:rsid w:val="000E149E"/>
    <w:rsid w:val="000E1593"/>
    <w:rsid w:val="000E1A8D"/>
    <w:rsid w:val="000E1E3B"/>
    <w:rsid w:val="000E2262"/>
    <w:rsid w:val="000E306A"/>
    <w:rsid w:val="000E3146"/>
    <w:rsid w:val="000E31FF"/>
    <w:rsid w:val="000E32AC"/>
    <w:rsid w:val="000E3475"/>
    <w:rsid w:val="000E36EA"/>
    <w:rsid w:val="000E3A94"/>
    <w:rsid w:val="000E3B86"/>
    <w:rsid w:val="000E3CD3"/>
    <w:rsid w:val="000E4011"/>
    <w:rsid w:val="000E4153"/>
    <w:rsid w:val="000E4483"/>
    <w:rsid w:val="000E4D46"/>
    <w:rsid w:val="000E523F"/>
    <w:rsid w:val="000E5561"/>
    <w:rsid w:val="000E5617"/>
    <w:rsid w:val="000E58A0"/>
    <w:rsid w:val="000E6214"/>
    <w:rsid w:val="000E6618"/>
    <w:rsid w:val="000E67F6"/>
    <w:rsid w:val="000E70F3"/>
    <w:rsid w:val="000E71AA"/>
    <w:rsid w:val="000E7457"/>
    <w:rsid w:val="000E74DC"/>
    <w:rsid w:val="000E768C"/>
    <w:rsid w:val="000E7966"/>
    <w:rsid w:val="000E7B31"/>
    <w:rsid w:val="000E7BD6"/>
    <w:rsid w:val="000E7F04"/>
    <w:rsid w:val="000E7FC6"/>
    <w:rsid w:val="000F01D8"/>
    <w:rsid w:val="000F021F"/>
    <w:rsid w:val="000F028F"/>
    <w:rsid w:val="000F04EF"/>
    <w:rsid w:val="000F05CD"/>
    <w:rsid w:val="000F1332"/>
    <w:rsid w:val="000F18FD"/>
    <w:rsid w:val="000F1C38"/>
    <w:rsid w:val="000F2185"/>
    <w:rsid w:val="000F2230"/>
    <w:rsid w:val="000F23A9"/>
    <w:rsid w:val="000F2404"/>
    <w:rsid w:val="000F2A10"/>
    <w:rsid w:val="000F2B0C"/>
    <w:rsid w:val="000F2CA4"/>
    <w:rsid w:val="000F2E40"/>
    <w:rsid w:val="000F36DA"/>
    <w:rsid w:val="000F3874"/>
    <w:rsid w:val="000F3B1A"/>
    <w:rsid w:val="000F3CF8"/>
    <w:rsid w:val="000F3F6D"/>
    <w:rsid w:val="000F3FC4"/>
    <w:rsid w:val="000F4047"/>
    <w:rsid w:val="000F4117"/>
    <w:rsid w:val="000F4628"/>
    <w:rsid w:val="000F4992"/>
    <w:rsid w:val="000F4DC0"/>
    <w:rsid w:val="000F4FD1"/>
    <w:rsid w:val="000F61ED"/>
    <w:rsid w:val="000F65AF"/>
    <w:rsid w:val="000F66DC"/>
    <w:rsid w:val="000F6931"/>
    <w:rsid w:val="000F6C0A"/>
    <w:rsid w:val="000F7088"/>
    <w:rsid w:val="000F7099"/>
    <w:rsid w:val="000F7598"/>
    <w:rsid w:val="000F779F"/>
    <w:rsid w:val="000F7974"/>
    <w:rsid w:val="000F7B79"/>
    <w:rsid w:val="000F7BCF"/>
    <w:rsid w:val="000F7D1F"/>
    <w:rsid w:val="000F7EA9"/>
    <w:rsid w:val="0010023D"/>
    <w:rsid w:val="00100328"/>
    <w:rsid w:val="00100759"/>
    <w:rsid w:val="00100849"/>
    <w:rsid w:val="00100B2D"/>
    <w:rsid w:val="001010AC"/>
    <w:rsid w:val="001013DF"/>
    <w:rsid w:val="0010188E"/>
    <w:rsid w:val="001023CF"/>
    <w:rsid w:val="0010242A"/>
    <w:rsid w:val="00102554"/>
    <w:rsid w:val="00102608"/>
    <w:rsid w:val="001028B1"/>
    <w:rsid w:val="00102BA8"/>
    <w:rsid w:val="00102F24"/>
    <w:rsid w:val="00102F87"/>
    <w:rsid w:val="00103279"/>
    <w:rsid w:val="001032CB"/>
    <w:rsid w:val="00103460"/>
    <w:rsid w:val="00103AE2"/>
    <w:rsid w:val="00103B44"/>
    <w:rsid w:val="00103DDD"/>
    <w:rsid w:val="00103E11"/>
    <w:rsid w:val="00103E20"/>
    <w:rsid w:val="00103E86"/>
    <w:rsid w:val="00103FCF"/>
    <w:rsid w:val="00104257"/>
    <w:rsid w:val="00104417"/>
    <w:rsid w:val="001044D9"/>
    <w:rsid w:val="00104822"/>
    <w:rsid w:val="00104917"/>
    <w:rsid w:val="001049E4"/>
    <w:rsid w:val="00104A9F"/>
    <w:rsid w:val="00105380"/>
    <w:rsid w:val="0010547D"/>
    <w:rsid w:val="00105A82"/>
    <w:rsid w:val="00105CE3"/>
    <w:rsid w:val="0010661E"/>
    <w:rsid w:val="00106663"/>
    <w:rsid w:val="001068C5"/>
    <w:rsid w:val="0010697F"/>
    <w:rsid w:val="00106EB2"/>
    <w:rsid w:val="0010731F"/>
    <w:rsid w:val="00107774"/>
    <w:rsid w:val="00107BB9"/>
    <w:rsid w:val="00107D5A"/>
    <w:rsid w:val="0011002C"/>
    <w:rsid w:val="00110245"/>
    <w:rsid w:val="0011050D"/>
    <w:rsid w:val="001106A0"/>
    <w:rsid w:val="00110794"/>
    <w:rsid w:val="00110907"/>
    <w:rsid w:val="00110A0D"/>
    <w:rsid w:val="00110F35"/>
    <w:rsid w:val="0011102D"/>
    <w:rsid w:val="00111184"/>
    <w:rsid w:val="00111359"/>
    <w:rsid w:val="001116CF"/>
    <w:rsid w:val="00111A19"/>
    <w:rsid w:val="00111A44"/>
    <w:rsid w:val="00111CF7"/>
    <w:rsid w:val="001121C4"/>
    <w:rsid w:val="00112454"/>
    <w:rsid w:val="0011249E"/>
    <w:rsid w:val="0011288A"/>
    <w:rsid w:val="00112C32"/>
    <w:rsid w:val="00112E37"/>
    <w:rsid w:val="00112EB5"/>
    <w:rsid w:val="00113CF2"/>
    <w:rsid w:val="00113E21"/>
    <w:rsid w:val="00114176"/>
    <w:rsid w:val="00114215"/>
    <w:rsid w:val="00114611"/>
    <w:rsid w:val="00114986"/>
    <w:rsid w:val="00114E53"/>
    <w:rsid w:val="00114E9E"/>
    <w:rsid w:val="00114F0A"/>
    <w:rsid w:val="00114FAD"/>
    <w:rsid w:val="0011501E"/>
    <w:rsid w:val="001152A1"/>
    <w:rsid w:val="001155D1"/>
    <w:rsid w:val="0011560C"/>
    <w:rsid w:val="001156A5"/>
    <w:rsid w:val="001156E4"/>
    <w:rsid w:val="00115C13"/>
    <w:rsid w:val="00115C77"/>
    <w:rsid w:val="00115E89"/>
    <w:rsid w:val="00116036"/>
    <w:rsid w:val="001160ED"/>
    <w:rsid w:val="001167DB"/>
    <w:rsid w:val="00116B33"/>
    <w:rsid w:val="00116FE0"/>
    <w:rsid w:val="0012000A"/>
    <w:rsid w:val="00120027"/>
    <w:rsid w:val="00120345"/>
    <w:rsid w:val="001204A8"/>
    <w:rsid w:val="00120536"/>
    <w:rsid w:val="00120D75"/>
    <w:rsid w:val="00121585"/>
    <w:rsid w:val="001216B5"/>
    <w:rsid w:val="0012178D"/>
    <w:rsid w:val="00121DAC"/>
    <w:rsid w:val="00121DC3"/>
    <w:rsid w:val="00122348"/>
    <w:rsid w:val="00122E67"/>
    <w:rsid w:val="001234C0"/>
    <w:rsid w:val="0012389C"/>
    <w:rsid w:val="00123A83"/>
    <w:rsid w:val="00123B11"/>
    <w:rsid w:val="00123F18"/>
    <w:rsid w:val="00123F70"/>
    <w:rsid w:val="001240F0"/>
    <w:rsid w:val="001241AD"/>
    <w:rsid w:val="00124318"/>
    <w:rsid w:val="00124451"/>
    <w:rsid w:val="0012451B"/>
    <w:rsid w:val="00124A6E"/>
    <w:rsid w:val="00124B06"/>
    <w:rsid w:val="00124B2B"/>
    <w:rsid w:val="00124B34"/>
    <w:rsid w:val="00124ED9"/>
    <w:rsid w:val="00124F42"/>
    <w:rsid w:val="00125115"/>
    <w:rsid w:val="0012531B"/>
    <w:rsid w:val="0012543D"/>
    <w:rsid w:val="00125882"/>
    <w:rsid w:val="001259BA"/>
    <w:rsid w:val="00126003"/>
    <w:rsid w:val="00126102"/>
    <w:rsid w:val="00126109"/>
    <w:rsid w:val="001265AF"/>
    <w:rsid w:val="0012678D"/>
    <w:rsid w:val="00126970"/>
    <w:rsid w:val="00127288"/>
    <w:rsid w:val="001276C1"/>
    <w:rsid w:val="00127C8D"/>
    <w:rsid w:val="00127F3F"/>
    <w:rsid w:val="001300D9"/>
    <w:rsid w:val="00130370"/>
    <w:rsid w:val="00130473"/>
    <w:rsid w:val="001305E3"/>
    <w:rsid w:val="001305E9"/>
    <w:rsid w:val="00130868"/>
    <w:rsid w:val="0013088D"/>
    <w:rsid w:val="00130EF3"/>
    <w:rsid w:val="00131076"/>
    <w:rsid w:val="0013120A"/>
    <w:rsid w:val="0013162D"/>
    <w:rsid w:val="00131DD1"/>
    <w:rsid w:val="00131F8B"/>
    <w:rsid w:val="001320BC"/>
    <w:rsid w:val="00132565"/>
    <w:rsid w:val="00132B7E"/>
    <w:rsid w:val="001333C9"/>
    <w:rsid w:val="001334C8"/>
    <w:rsid w:val="00133845"/>
    <w:rsid w:val="001338DD"/>
    <w:rsid w:val="00133973"/>
    <w:rsid w:val="00133D8C"/>
    <w:rsid w:val="00133E60"/>
    <w:rsid w:val="0013474F"/>
    <w:rsid w:val="00134766"/>
    <w:rsid w:val="00134B5E"/>
    <w:rsid w:val="00134CBA"/>
    <w:rsid w:val="00134E23"/>
    <w:rsid w:val="00135306"/>
    <w:rsid w:val="001355DE"/>
    <w:rsid w:val="001359B8"/>
    <w:rsid w:val="00135A6F"/>
    <w:rsid w:val="00135DF5"/>
    <w:rsid w:val="00136BDD"/>
    <w:rsid w:val="0013701E"/>
    <w:rsid w:val="00137037"/>
    <w:rsid w:val="001370C2"/>
    <w:rsid w:val="00137101"/>
    <w:rsid w:val="00137350"/>
    <w:rsid w:val="00137424"/>
    <w:rsid w:val="0014006C"/>
    <w:rsid w:val="00140D08"/>
    <w:rsid w:val="00140DFB"/>
    <w:rsid w:val="00140FC7"/>
    <w:rsid w:val="001412E5"/>
    <w:rsid w:val="00141584"/>
    <w:rsid w:val="0014186C"/>
    <w:rsid w:val="001419CC"/>
    <w:rsid w:val="00141A7A"/>
    <w:rsid w:val="00141C2F"/>
    <w:rsid w:val="00142001"/>
    <w:rsid w:val="00142778"/>
    <w:rsid w:val="00142A43"/>
    <w:rsid w:val="00142D05"/>
    <w:rsid w:val="00142F6C"/>
    <w:rsid w:val="0014319B"/>
    <w:rsid w:val="0014331E"/>
    <w:rsid w:val="0014345C"/>
    <w:rsid w:val="00143DB5"/>
    <w:rsid w:val="00143DC4"/>
    <w:rsid w:val="00143EF4"/>
    <w:rsid w:val="00143FE6"/>
    <w:rsid w:val="0014400A"/>
    <w:rsid w:val="001440DC"/>
    <w:rsid w:val="0014466D"/>
    <w:rsid w:val="001448E8"/>
    <w:rsid w:val="00144D6C"/>
    <w:rsid w:val="00144DD3"/>
    <w:rsid w:val="001451A6"/>
    <w:rsid w:val="001453C6"/>
    <w:rsid w:val="00145736"/>
    <w:rsid w:val="00145E1B"/>
    <w:rsid w:val="00145E79"/>
    <w:rsid w:val="001468ED"/>
    <w:rsid w:val="00146CD2"/>
    <w:rsid w:val="00146F33"/>
    <w:rsid w:val="00147336"/>
    <w:rsid w:val="00147945"/>
    <w:rsid w:val="00147ADB"/>
    <w:rsid w:val="00147FAC"/>
    <w:rsid w:val="00147FC1"/>
    <w:rsid w:val="00150274"/>
    <w:rsid w:val="001507CD"/>
    <w:rsid w:val="001509C7"/>
    <w:rsid w:val="00150D4A"/>
    <w:rsid w:val="00150F50"/>
    <w:rsid w:val="0015130B"/>
    <w:rsid w:val="0015168E"/>
    <w:rsid w:val="0015170C"/>
    <w:rsid w:val="0015175D"/>
    <w:rsid w:val="00152443"/>
    <w:rsid w:val="0015248D"/>
    <w:rsid w:val="00152E37"/>
    <w:rsid w:val="00153400"/>
    <w:rsid w:val="00153409"/>
    <w:rsid w:val="0015368E"/>
    <w:rsid w:val="00153938"/>
    <w:rsid w:val="0015399F"/>
    <w:rsid w:val="001543E1"/>
    <w:rsid w:val="00154635"/>
    <w:rsid w:val="001550F9"/>
    <w:rsid w:val="001553B1"/>
    <w:rsid w:val="0015562E"/>
    <w:rsid w:val="00155770"/>
    <w:rsid w:val="00155CD9"/>
    <w:rsid w:val="00155F5F"/>
    <w:rsid w:val="00156176"/>
    <w:rsid w:val="001564EF"/>
    <w:rsid w:val="00156528"/>
    <w:rsid w:val="00156B73"/>
    <w:rsid w:val="00156C00"/>
    <w:rsid w:val="00156C3A"/>
    <w:rsid w:val="00156F56"/>
    <w:rsid w:val="00157107"/>
    <w:rsid w:val="00157516"/>
    <w:rsid w:val="0015751C"/>
    <w:rsid w:val="001575E5"/>
    <w:rsid w:val="0015779C"/>
    <w:rsid w:val="00157F79"/>
    <w:rsid w:val="00160AF9"/>
    <w:rsid w:val="00160EA0"/>
    <w:rsid w:val="00160EAB"/>
    <w:rsid w:val="00161394"/>
    <w:rsid w:val="00161801"/>
    <w:rsid w:val="001618DD"/>
    <w:rsid w:val="00161911"/>
    <w:rsid w:val="00161917"/>
    <w:rsid w:val="0016194C"/>
    <w:rsid w:val="00161EAD"/>
    <w:rsid w:val="00162027"/>
    <w:rsid w:val="001620D3"/>
    <w:rsid w:val="001621B7"/>
    <w:rsid w:val="001627F2"/>
    <w:rsid w:val="00162CE8"/>
    <w:rsid w:val="00162F02"/>
    <w:rsid w:val="00162FD7"/>
    <w:rsid w:val="001634A8"/>
    <w:rsid w:val="00163667"/>
    <w:rsid w:val="0016382C"/>
    <w:rsid w:val="00163BB0"/>
    <w:rsid w:val="00163C95"/>
    <w:rsid w:val="001641F0"/>
    <w:rsid w:val="0016424E"/>
    <w:rsid w:val="001643EB"/>
    <w:rsid w:val="0016455C"/>
    <w:rsid w:val="00164569"/>
    <w:rsid w:val="00164801"/>
    <w:rsid w:val="001648CA"/>
    <w:rsid w:val="00164A89"/>
    <w:rsid w:val="00164C33"/>
    <w:rsid w:val="00164CD3"/>
    <w:rsid w:val="00164CE7"/>
    <w:rsid w:val="00164D12"/>
    <w:rsid w:val="00164FA9"/>
    <w:rsid w:val="0016514A"/>
    <w:rsid w:val="00165258"/>
    <w:rsid w:val="001654DF"/>
    <w:rsid w:val="001657F8"/>
    <w:rsid w:val="001658CA"/>
    <w:rsid w:val="00165B9F"/>
    <w:rsid w:val="00165FC3"/>
    <w:rsid w:val="00166358"/>
    <w:rsid w:val="001666AF"/>
    <w:rsid w:val="001667C2"/>
    <w:rsid w:val="00166ADA"/>
    <w:rsid w:val="00167559"/>
    <w:rsid w:val="00167B23"/>
    <w:rsid w:val="00167E92"/>
    <w:rsid w:val="00167FED"/>
    <w:rsid w:val="0017027A"/>
    <w:rsid w:val="001704BD"/>
    <w:rsid w:val="00170709"/>
    <w:rsid w:val="00170D7C"/>
    <w:rsid w:val="0017104F"/>
    <w:rsid w:val="00171328"/>
    <w:rsid w:val="001714F1"/>
    <w:rsid w:val="00171CF1"/>
    <w:rsid w:val="00171E31"/>
    <w:rsid w:val="00171EC6"/>
    <w:rsid w:val="0017223C"/>
    <w:rsid w:val="001728D3"/>
    <w:rsid w:val="00172A52"/>
    <w:rsid w:val="00173149"/>
    <w:rsid w:val="00173236"/>
    <w:rsid w:val="0017363D"/>
    <w:rsid w:val="0017384E"/>
    <w:rsid w:val="001738A4"/>
    <w:rsid w:val="001738DA"/>
    <w:rsid w:val="00173EC4"/>
    <w:rsid w:val="00174032"/>
    <w:rsid w:val="001742D8"/>
    <w:rsid w:val="0017435B"/>
    <w:rsid w:val="0017446A"/>
    <w:rsid w:val="001749EA"/>
    <w:rsid w:val="00174C82"/>
    <w:rsid w:val="00174F11"/>
    <w:rsid w:val="00174F1A"/>
    <w:rsid w:val="00175003"/>
    <w:rsid w:val="0017519F"/>
    <w:rsid w:val="0017524A"/>
    <w:rsid w:val="001752B4"/>
    <w:rsid w:val="00175418"/>
    <w:rsid w:val="00175CFD"/>
    <w:rsid w:val="00175D14"/>
    <w:rsid w:val="00176023"/>
    <w:rsid w:val="00176163"/>
    <w:rsid w:val="00176392"/>
    <w:rsid w:val="00176571"/>
    <w:rsid w:val="001765D3"/>
    <w:rsid w:val="00176B34"/>
    <w:rsid w:val="00177289"/>
    <w:rsid w:val="00177299"/>
    <w:rsid w:val="001775E0"/>
    <w:rsid w:val="00177A33"/>
    <w:rsid w:val="00177A51"/>
    <w:rsid w:val="00177BD9"/>
    <w:rsid w:val="00177D50"/>
    <w:rsid w:val="0018004E"/>
    <w:rsid w:val="00180569"/>
    <w:rsid w:val="00180905"/>
    <w:rsid w:val="00180D95"/>
    <w:rsid w:val="00180F1F"/>
    <w:rsid w:val="001810AA"/>
    <w:rsid w:val="001815A8"/>
    <w:rsid w:val="001815D8"/>
    <w:rsid w:val="00181968"/>
    <w:rsid w:val="00181DD0"/>
    <w:rsid w:val="00181F17"/>
    <w:rsid w:val="00182076"/>
    <w:rsid w:val="00182213"/>
    <w:rsid w:val="0018223E"/>
    <w:rsid w:val="00182464"/>
    <w:rsid w:val="0018277C"/>
    <w:rsid w:val="0018278E"/>
    <w:rsid w:val="001828C6"/>
    <w:rsid w:val="00182CF9"/>
    <w:rsid w:val="00182D52"/>
    <w:rsid w:val="001830D9"/>
    <w:rsid w:val="00183258"/>
    <w:rsid w:val="00183419"/>
    <w:rsid w:val="0018363F"/>
    <w:rsid w:val="00183A9A"/>
    <w:rsid w:val="00183CF5"/>
    <w:rsid w:val="00183D37"/>
    <w:rsid w:val="0018410E"/>
    <w:rsid w:val="0018460B"/>
    <w:rsid w:val="00184B7A"/>
    <w:rsid w:val="00184C1C"/>
    <w:rsid w:val="00184CCD"/>
    <w:rsid w:val="00184CDA"/>
    <w:rsid w:val="00184D05"/>
    <w:rsid w:val="00184E52"/>
    <w:rsid w:val="0018507D"/>
    <w:rsid w:val="00185166"/>
    <w:rsid w:val="001857A3"/>
    <w:rsid w:val="00185943"/>
    <w:rsid w:val="00185A46"/>
    <w:rsid w:val="00185F39"/>
    <w:rsid w:val="0018613A"/>
    <w:rsid w:val="001861F6"/>
    <w:rsid w:val="00186387"/>
    <w:rsid w:val="0018663D"/>
    <w:rsid w:val="00186C5D"/>
    <w:rsid w:val="00186D72"/>
    <w:rsid w:val="0018741B"/>
    <w:rsid w:val="00187451"/>
    <w:rsid w:val="00187492"/>
    <w:rsid w:val="00187881"/>
    <w:rsid w:val="00187AB3"/>
    <w:rsid w:val="00187ADA"/>
    <w:rsid w:val="00187CA5"/>
    <w:rsid w:val="00187DD5"/>
    <w:rsid w:val="001902B8"/>
    <w:rsid w:val="001902D2"/>
    <w:rsid w:val="0019032F"/>
    <w:rsid w:val="00190541"/>
    <w:rsid w:val="00190711"/>
    <w:rsid w:val="00190886"/>
    <w:rsid w:val="001908ED"/>
    <w:rsid w:val="00190AF4"/>
    <w:rsid w:val="00190C23"/>
    <w:rsid w:val="00190C2B"/>
    <w:rsid w:val="00190C75"/>
    <w:rsid w:val="00190F36"/>
    <w:rsid w:val="00190F49"/>
    <w:rsid w:val="001910F6"/>
    <w:rsid w:val="0019123D"/>
    <w:rsid w:val="001915A6"/>
    <w:rsid w:val="0019165A"/>
    <w:rsid w:val="001919AF"/>
    <w:rsid w:val="00191CA3"/>
    <w:rsid w:val="0019208C"/>
    <w:rsid w:val="0019222A"/>
    <w:rsid w:val="0019247F"/>
    <w:rsid w:val="00192DC3"/>
    <w:rsid w:val="001930B8"/>
    <w:rsid w:val="001930DD"/>
    <w:rsid w:val="00193AD3"/>
    <w:rsid w:val="00193F67"/>
    <w:rsid w:val="0019457D"/>
    <w:rsid w:val="0019492A"/>
    <w:rsid w:val="001949DF"/>
    <w:rsid w:val="00194BEA"/>
    <w:rsid w:val="00194E2A"/>
    <w:rsid w:val="00195120"/>
    <w:rsid w:val="00195126"/>
    <w:rsid w:val="001952CB"/>
    <w:rsid w:val="0019539C"/>
    <w:rsid w:val="00195B9C"/>
    <w:rsid w:val="00195F23"/>
    <w:rsid w:val="00195F79"/>
    <w:rsid w:val="001960E9"/>
    <w:rsid w:val="00196547"/>
    <w:rsid w:val="00196717"/>
    <w:rsid w:val="00196938"/>
    <w:rsid w:val="0019696E"/>
    <w:rsid w:val="001969EC"/>
    <w:rsid w:val="00196BE2"/>
    <w:rsid w:val="00196E03"/>
    <w:rsid w:val="00197AD8"/>
    <w:rsid w:val="00197C6B"/>
    <w:rsid w:val="001A0307"/>
    <w:rsid w:val="001A0489"/>
    <w:rsid w:val="001A06A4"/>
    <w:rsid w:val="001A0B33"/>
    <w:rsid w:val="001A0B77"/>
    <w:rsid w:val="001A0B8B"/>
    <w:rsid w:val="001A0DCA"/>
    <w:rsid w:val="001A1148"/>
    <w:rsid w:val="001A13FD"/>
    <w:rsid w:val="001A1578"/>
    <w:rsid w:val="001A15BF"/>
    <w:rsid w:val="001A1665"/>
    <w:rsid w:val="001A16FA"/>
    <w:rsid w:val="001A1736"/>
    <w:rsid w:val="001A176B"/>
    <w:rsid w:val="001A1807"/>
    <w:rsid w:val="001A1AB5"/>
    <w:rsid w:val="001A1E98"/>
    <w:rsid w:val="001A1FFF"/>
    <w:rsid w:val="001A20DB"/>
    <w:rsid w:val="001A2B67"/>
    <w:rsid w:val="001A3093"/>
    <w:rsid w:val="001A3119"/>
    <w:rsid w:val="001A313F"/>
    <w:rsid w:val="001A31CF"/>
    <w:rsid w:val="001A32E3"/>
    <w:rsid w:val="001A388E"/>
    <w:rsid w:val="001A3DDA"/>
    <w:rsid w:val="001A4038"/>
    <w:rsid w:val="001A4412"/>
    <w:rsid w:val="001A469B"/>
    <w:rsid w:val="001A46AD"/>
    <w:rsid w:val="001A486F"/>
    <w:rsid w:val="001A4B76"/>
    <w:rsid w:val="001A4D62"/>
    <w:rsid w:val="001A5200"/>
    <w:rsid w:val="001A5688"/>
    <w:rsid w:val="001A579D"/>
    <w:rsid w:val="001A57ED"/>
    <w:rsid w:val="001A5ADB"/>
    <w:rsid w:val="001A5BAD"/>
    <w:rsid w:val="001A5CEE"/>
    <w:rsid w:val="001A5F1A"/>
    <w:rsid w:val="001A633A"/>
    <w:rsid w:val="001A661C"/>
    <w:rsid w:val="001A679A"/>
    <w:rsid w:val="001A6DBF"/>
    <w:rsid w:val="001A70E9"/>
    <w:rsid w:val="001A744B"/>
    <w:rsid w:val="001A7553"/>
    <w:rsid w:val="001A7712"/>
    <w:rsid w:val="001A7717"/>
    <w:rsid w:val="001A7DE6"/>
    <w:rsid w:val="001A7E76"/>
    <w:rsid w:val="001A7F21"/>
    <w:rsid w:val="001A7F65"/>
    <w:rsid w:val="001B0356"/>
    <w:rsid w:val="001B03E4"/>
    <w:rsid w:val="001B0949"/>
    <w:rsid w:val="001B09C8"/>
    <w:rsid w:val="001B0A4B"/>
    <w:rsid w:val="001B0BED"/>
    <w:rsid w:val="001B0F56"/>
    <w:rsid w:val="001B1746"/>
    <w:rsid w:val="001B17ED"/>
    <w:rsid w:val="001B1AC9"/>
    <w:rsid w:val="001B1CDD"/>
    <w:rsid w:val="001B1D40"/>
    <w:rsid w:val="001B1D6D"/>
    <w:rsid w:val="001B1E46"/>
    <w:rsid w:val="001B249D"/>
    <w:rsid w:val="001B2730"/>
    <w:rsid w:val="001B2A48"/>
    <w:rsid w:val="001B2C18"/>
    <w:rsid w:val="001B2C5B"/>
    <w:rsid w:val="001B2F16"/>
    <w:rsid w:val="001B3084"/>
    <w:rsid w:val="001B36AF"/>
    <w:rsid w:val="001B394D"/>
    <w:rsid w:val="001B3C2C"/>
    <w:rsid w:val="001B3E88"/>
    <w:rsid w:val="001B3F11"/>
    <w:rsid w:val="001B462E"/>
    <w:rsid w:val="001B4891"/>
    <w:rsid w:val="001B4A05"/>
    <w:rsid w:val="001B50E3"/>
    <w:rsid w:val="001B514A"/>
    <w:rsid w:val="001B57B2"/>
    <w:rsid w:val="001B582E"/>
    <w:rsid w:val="001B5AD4"/>
    <w:rsid w:val="001B62DF"/>
    <w:rsid w:val="001B645B"/>
    <w:rsid w:val="001B655C"/>
    <w:rsid w:val="001B6971"/>
    <w:rsid w:val="001B6986"/>
    <w:rsid w:val="001B6AEF"/>
    <w:rsid w:val="001B6B7E"/>
    <w:rsid w:val="001B6B96"/>
    <w:rsid w:val="001B6C64"/>
    <w:rsid w:val="001B7061"/>
    <w:rsid w:val="001B7272"/>
    <w:rsid w:val="001B7475"/>
    <w:rsid w:val="001B75DA"/>
    <w:rsid w:val="001B78B7"/>
    <w:rsid w:val="001C0052"/>
    <w:rsid w:val="001C033F"/>
    <w:rsid w:val="001C078B"/>
    <w:rsid w:val="001C0F81"/>
    <w:rsid w:val="001C0FBF"/>
    <w:rsid w:val="001C116A"/>
    <w:rsid w:val="001C1267"/>
    <w:rsid w:val="001C1310"/>
    <w:rsid w:val="001C16C1"/>
    <w:rsid w:val="001C18B9"/>
    <w:rsid w:val="001C1934"/>
    <w:rsid w:val="001C1AC9"/>
    <w:rsid w:val="001C28DF"/>
    <w:rsid w:val="001C2B48"/>
    <w:rsid w:val="001C33AF"/>
    <w:rsid w:val="001C35A3"/>
    <w:rsid w:val="001C35CF"/>
    <w:rsid w:val="001C35D2"/>
    <w:rsid w:val="001C3B2D"/>
    <w:rsid w:val="001C3C62"/>
    <w:rsid w:val="001C3D39"/>
    <w:rsid w:val="001C3DA1"/>
    <w:rsid w:val="001C4138"/>
    <w:rsid w:val="001C4275"/>
    <w:rsid w:val="001C46E3"/>
    <w:rsid w:val="001C478A"/>
    <w:rsid w:val="001C49B7"/>
    <w:rsid w:val="001C4CBD"/>
    <w:rsid w:val="001C539C"/>
    <w:rsid w:val="001C5B49"/>
    <w:rsid w:val="001C5F8A"/>
    <w:rsid w:val="001C6019"/>
    <w:rsid w:val="001C60E2"/>
    <w:rsid w:val="001C61B7"/>
    <w:rsid w:val="001C6A2C"/>
    <w:rsid w:val="001C6EA2"/>
    <w:rsid w:val="001C6EE4"/>
    <w:rsid w:val="001C74BB"/>
    <w:rsid w:val="001C77D0"/>
    <w:rsid w:val="001C7ACD"/>
    <w:rsid w:val="001D0099"/>
    <w:rsid w:val="001D01EA"/>
    <w:rsid w:val="001D0266"/>
    <w:rsid w:val="001D04B1"/>
    <w:rsid w:val="001D0A69"/>
    <w:rsid w:val="001D0B00"/>
    <w:rsid w:val="001D0C73"/>
    <w:rsid w:val="001D10B4"/>
    <w:rsid w:val="001D11CC"/>
    <w:rsid w:val="001D17BA"/>
    <w:rsid w:val="001D1806"/>
    <w:rsid w:val="001D1B9B"/>
    <w:rsid w:val="001D2435"/>
    <w:rsid w:val="001D2647"/>
    <w:rsid w:val="001D2937"/>
    <w:rsid w:val="001D2E41"/>
    <w:rsid w:val="001D3994"/>
    <w:rsid w:val="001D3D36"/>
    <w:rsid w:val="001D3EBD"/>
    <w:rsid w:val="001D429D"/>
    <w:rsid w:val="001D44F3"/>
    <w:rsid w:val="001D4641"/>
    <w:rsid w:val="001D469E"/>
    <w:rsid w:val="001D4CAE"/>
    <w:rsid w:val="001D4FBA"/>
    <w:rsid w:val="001D5099"/>
    <w:rsid w:val="001D5490"/>
    <w:rsid w:val="001D55FF"/>
    <w:rsid w:val="001D56E9"/>
    <w:rsid w:val="001D582D"/>
    <w:rsid w:val="001D584E"/>
    <w:rsid w:val="001D5940"/>
    <w:rsid w:val="001D5CE5"/>
    <w:rsid w:val="001D5F62"/>
    <w:rsid w:val="001D6473"/>
    <w:rsid w:val="001D66BC"/>
    <w:rsid w:val="001D7607"/>
    <w:rsid w:val="001D771B"/>
    <w:rsid w:val="001D7992"/>
    <w:rsid w:val="001D7B0D"/>
    <w:rsid w:val="001D7BEA"/>
    <w:rsid w:val="001D7D22"/>
    <w:rsid w:val="001D7F8C"/>
    <w:rsid w:val="001E011E"/>
    <w:rsid w:val="001E0554"/>
    <w:rsid w:val="001E08F0"/>
    <w:rsid w:val="001E0BB9"/>
    <w:rsid w:val="001E0C93"/>
    <w:rsid w:val="001E0D86"/>
    <w:rsid w:val="001E10D6"/>
    <w:rsid w:val="001E1318"/>
    <w:rsid w:val="001E14C1"/>
    <w:rsid w:val="001E1947"/>
    <w:rsid w:val="001E1E43"/>
    <w:rsid w:val="001E1EE4"/>
    <w:rsid w:val="001E2056"/>
    <w:rsid w:val="001E20C9"/>
    <w:rsid w:val="001E21DF"/>
    <w:rsid w:val="001E274A"/>
    <w:rsid w:val="001E27AD"/>
    <w:rsid w:val="001E2850"/>
    <w:rsid w:val="001E287C"/>
    <w:rsid w:val="001E2B97"/>
    <w:rsid w:val="001E2E52"/>
    <w:rsid w:val="001E359E"/>
    <w:rsid w:val="001E3933"/>
    <w:rsid w:val="001E3B9B"/>
    <w:rsid w:val="001E3ECD"/>
    <w:rsid w:val="001E3F5B"/>
    <w:rsid w:val="001E3FED"/>
    <w:rsid w:val="001E400E"/>
    <w:rsid w:val="001E4996"/>
    <w:rsid w:val="001E4B90"/>
    <w:rsid w:val="001E4FFE"/>
    <w:rsid w:val="001E5129"/>
    <w:rsid w:val="001E51CC"/>
    <w:rsid w:val="001E53D5"/>
    <w:rsid w:val="001E5771"/>
    <w:rsid w:val="001E5919"/>
    <w:rsid w:val="001E5B93"/>
    <w:rsid w:val="001E5E3A"/>
    <w:rsid w:val="001E5EBD"/>
    <w:rsid w:val="001E602C"/>
    <w:rsid w:val="001E6138"/>
    <w:rsid w:val="001E66E7"/>
    <w:rsid w:val="001E6850"/>
    <w:rsid w:val="001E6FB9"/>
    <w:rsid w:val="001E7258"/>
    <w:rsid w:val="001E739E"/>
    <w:rsid w:val="001E7800"/>
    <w:rsid w:val="001E792D"/>
    <w:rsid w:val="001E7962"/>
    <w:rsid w:val="001F02FB"/>
    <w:rsid w:val="001F039A"/>
    <w:rsid w:val="001F05FF"/>
    <w:rsid w:val="001F0687"/>
    <w:rsid w:val="001F06A8"/>
    <w:rsid w:val="001F0752"/>
    <w:rsid w:val="001F0783"/>
    <w:rsid w:val="001F0A9E"/>
    <w:rsid w:val="001F0B2B"/>
    <w:rsid w:val="001F0F06"/>
    <w:rsid w:val="001F103D"/>
    <w:rsid w:val="001F12A4"/>
    <w:rsid w:val="001F1329"/>
    <w:rsid w:val="001F1390"/>
    <w:rsid w:val="001F19CA"/>
    <w:rsid w:val="001F1C40"/>
    <w:rsid w:val="001F1F18"/>
    <w:rsid w:val="001F1FA9"/>
    <w:rsid w:val="001F2082"/>
    <w:rsid w:val="001F2274"/>
    <w:rsid w:val="001F25F9"/>
    <w:rsid w:val="001F2665"/>
    <w:rsid w:val="001F2690"/>
    <w:rsid w:val="001F271C"/>
    <w:rsid w:val="001F2A36"/>
    <w:rsid w:val="001F31F7"/>
    <w:rsid w:val="001F32CB"/>
    <w:rsid w:val="001F34FF"/>
    <w:rsid w:val="001F3893"/>
    <w:rsid w:val="001F394C"/>
    <w:rsid w:val="001F3D99"/>
    <w:rsid w:val="001F400A"/>
    <w:rsid w:val="001F474E"/>
    <w:rsid w:val="001F4FC7"/>
    <w:rsid w:val="001F5078"/>
    <w:rsid w:val="001F51A3"/>
    <w:rsid w:val="001F532E"/>
    <w:rsid w:val="001F53A8"/>
    <w:rsid w:val="001F57E7"/>
    <w:rsid w:val="001F5CBA"/>
    <w:rsid w:val="001F5DA1"/>
    <w:rsid w:val="001F60E2"/>
    <w:rsid w:val="001F6124"/>
    <w:rsid w:val="001F63B9"/>
    <w:rsid w:val="001F667B"/>
    <w:rsid w:val="001F67D0"/>
    <w:rsid w:val="001F6820"/>
    <w:rsid w:val="001F6AC8"/>
    <w:rsid w:val="001F7356"/>
    <w:rsid w:val="001F7A56"/>
    <w:rsid w:val="001F7FA1"/>
    <w:rsid w:val="00200459"/>
    <w:rsid w:val="00200783"/>
    <w:rsid w:val="002007E4"/>
    <w:rsid w:val="00200B8B"/>
    <w:rsid w:val="00200CE2"/>
    <w:rsid w:val="00201376"/>
    <w:rsid w:val="00201860"/>
    <w:rsid w:val="00201A7F"/>
    <w:rsid w:val="0020236A"/>
    <w:rsid w:val="00202718"/>
    <w:rsid w:val="00202CE9"/>
    <w:rsid w:val="00202DAC"/>
    <w:rsid w:val="00202F45"/>
    <w:rsid w:val="00203097"/>
    <w:rsid w:val="0020379F"/>
    <w:rsid w:val="00203BCD"/>
    <w:rsid w:val="0020429D"/>
    <w:rsid w:val="002048B6"/>
    <w:rsid w:val="002049F1"/>
    <w:rsid w:val="002053C4"/>
    <w:rsid w:val="00205926"/>
    <w:rsid w:val="00205B32"/>
    <w:rsid w:val="00205F9F"/>
    <w:rsid w:val="002063F6"/>
    <w:rsid w:val="00206A98"/>
    <w:rsid w:val="00206D39"/>
    <w:rsid w:val="00206F18"/>
    <w:rsid w:val="00206F5C"/>
    <w:rsid w:val="0020730D"/>
    <w:rsid w:val="00207322"/>
    <w:rsid w:val="002073A0"/>
    <w:rsid w:val="002074D7"/>
    <w:rsid w:val="00207AD4"/>
    <w:rsid w:val="00207BEB"/>
    <w:rsid w:val="0021017E"/>
    <w:rsid w:val="002102DA"/>
    <w:rsid w:val="0021038B"/>
    <w:rsid w:val="002103B6"/>
    <w:rsid w:val="00210F75"/>
    <w:rsid w:val="0021106D"/>
    <w:rsid w:val="00211443"/>
    <w:rsid w:val="002115F3"/>
    <w:rsid w:val="00211808"/>
    <w:rsid w:val="002118C9"/>
    <w:rsid w:val="002118E9"/>
    <w:rsid w:val="00211EC9"/>
    <w:rsid w:val="002123C4"/>
    <w:rsid w:val="00212536"/>
    <w:rsid w:val="00212AF8"/>
    <w:rsid w:val="00213000"/>
    <w:rsid w:val="002133F1"/>
    <w:rsid w:val="002135BC"/>
    <w:rsid w:val="00213A00"/>
    <w:rsid w:val="00213CBF"/>
    <w:rsid w:val="00213CDC"/>
    <w:rsid w:val="00213D71"/>
    <w:rsid w:val="00213E02"/>
    <w:rsid w:val="00213E45"/>
    <w:rsid w:val="002140D7"/>
    <w:rsid w:val="00214702"/>
    <w:rsid w:val="00214AAA"/>
    <w:rsid w:val="00214D56"/>
    <w:rsid w:val="0021522C"/>
    <w:rsid w:val="00215288"/>
    <w:rsid w:val="002152B1"/>
    <w:rsid w:val="002154F4"/>
    <w:rsid w:val="00215642"/>
    <w:rsid w:val="0021566E"/>
    <w:rsid w:val="002156AB"/>
    <w:rsid w:val="0021574A"/>
    <w:rsid w:val="00215C41"/>
    <w:rsid w:val="00215CF7"/>
    <w:rsid w:val="0021668D"/>
    <w:rsid w:val="00216D60"/>
    <w:rsid w:val="00216DA5"/>
    <w:rsid w:val="00216FC8"/>
    <w:rsid w:val="0021710F"/>
    <w:rsid w:val="0021739F"/>
    <w:rsid w:val="00217DE6"/>
    <w:rsid w:val="00217E0B"/>
    <w:rsid w:val="00217E6D"/>
    <w:rsid w:val="002205FE"/>
    <w:rsid w:val="00220635"/>
    <w:rsid w:val="00220752"/>
    <w:rsid w:val="00220C91"/>
    <w:rsid w:val="00220D69"/>
    <w:rsid w:val="00221563"/>
    <w:rsid w:val="002217BC"/>
    <w:rsid w:val="002217FC"/>
    <w:rsid w:val="00221938"/>
    <w:rsid w:val="002219BE"/>
    <w:rsid w:val="00221C5A"/>
    <w:rsid w:val="00222365"/>
    <w:rsid w:val="00222696"/>
    <w:rsid w:val="00222873"/>
    <w:rsid w:val="00222AA8"/>
    <w:rsid w:val="00222C1B"/>
    <w:rsid w:val="00222C28"/>
    <w:rsid w:val="00223080"/>
    <w:rsid w:val="0022327A"/>
    <w:rsid w:val="002233C1"/>
    <w:rsid w:val="00223535"/>
    <w:rsid w:val="00223E56"/>
    <w:rsid w:val="00223EA7"/>
    <w:rsid w:val="002246D4"/>
    <w:rsid w:val="0022486A"/>
    <w:rsid w:val="002248CB"/>
    <w:rsid w:val="00224904"/>
    <w:rsid w:val="00224B95"/>
    <w:rsid w:val="00224E61"/>
    <w:rsid w:val="00224FA8"/>
    <w:rsid w:val="002252C2"/>
    <w:rsid w:val="002252C7"/>
    <w:rsid w:val="00225414"/>
    <w:rsid w:val="002256CC"/>
    <w:rsid w:val="00225A2E"/>
    <w:rsid w:val="00225BAB"/>
    <w:rsid w:val="00225C5B"/>
    <w:rsid w:val="00225C72"/>
    <w:rsid w:val="00225D67"/>
    <w:rsid w:val="00225D8A"/>
    <w:rsid w:val="002260BB"/>
    <w:rsid w:val="00226913"/>
    <w:rsid w:val="00226CB3"/>
    <w:rsid w:val="00226D95"/>
    <w:rsid w:val="00226F60"/>
    <w:rsid w:val="00227375"/>
    <w:rsid w:val="002276CF"/>
    <w:rsid w:val="00227A11"/>
    <w:rsid w:val="00227B77"/>
    <w:rsid w:val="00227C31"/>
    <w:rsid w:val="00230B4D"/>
    <w:rsid w:val="00230B7D"/>
    <w:rsid w:val="00230BC2"/>
    <w:rsid w:val="00230FD8"/>
    <w:rsid w:val="0023112F"/>
    <w:rsid w:val="00231251"/>
    <w:rsid w:val="002312BE"/>
    <w:rsid w:val="002313E4"/>
    <w:rsid w:val="002316EF"/>
    <w:rsid w:val="00231770"/>
    <w:rsid w:val="002319AD"/>
    <w:rsid w:val="00231EE4"/>
    <w:rsid w:val="00231F71"/>
    <w:rsid w:val="00232679"/>
    <w:rsid w:val="0023277C"/>
    <w:rsid w:val="00232874"/>
    <w:rsid w:val="00232B89"/>
    <w:rsid w:val="00232D4C"/>
    <w:rsid w:val="00232F8E"/>
    <w:rsid w:val="002330DB"/>
    <w:rsid w:val="00233326"/>
    <w:rsid w:val="00233E32"/>
    <w:rsid w:val="002341F4"/>
    <w:rsid w:val="002349F6"/>
    <w:rsid w:val="00234ACF"/>
    <w:rsid w:val="0023542E"/>
    <w:rsid w:val="002357B7"/>
    <w:rsid w:val="002357C1"/>
    <w:rsid w:val="00235971"/>
    <w:rsid w:val="00235F83"/>
    <w:rsid w:val="0023658C"/>
    <w:rsid w:val="00236610"/>
    <w:rsid w:val="002366FA"/>
    <w:rsid w:val="002368DA"/>
    <w:rsid w:val="00236FF2"/>
    <w:rsid w:val="002373BA"/>
    <w:rsid w:val="00237622"/>
    <w:rsid w:val="0023765B"/>
    <w:rsid w:val="0023777D"/>
    <w:rsid w:val="00237922"/>
    <w:rsid w:val="00237B63"/>
    <w:rsid w:val="00237DF8"/>
    <w:rsid w:val="00237EC6"/>
    <w:rsid w:val="00237FC3"/>
    <w:rsid w:val="0024019A"/>
    <w:rsid w:val="002401C6"/>
    <w:rsid w:val="00240759"/>
    <w:rsid w:val="0024077D"/>
    <w:rsid w:val="002407F0"/>
    <w:rsid w:val="00240886"/>
    <w:rsid w:val="002408B6"/>
    <w:rsid w:val="00240949"/>
    <w:rsid w:val="00240B3C"/>
    <w:rsid w:val="00240C88"/>
    <w:rsid w:val="00240D39"/>
    <w:rsid w:val="00241242"/>
    <w:rsid w:val="00241307"/>
    <w:rsid w:val="00241664"/>
    <w:rsid w:val="00241794"/>
    <w:rsid w:val="002417CF"/>
    <w:rsid w:val="00241902"/>
    <w:rsid w:val="00241D64"/>
    <w:rsid w:val="00241E32"/>
    <w:rsid w:val="002423AF"/>
    <w:rsid w:val="002425A8"/>
    <w:rsid w:val="00242A9F"/>
    <w:rsid w:val="00242AD7"/>
    <w:rsid w:val="00242BA7"/>
    <w:rsid w:val="00242FDB"/>
    <w:rsid w:val="002434DB"/>
    <w:rsid w:val="002434EE"/>
    <w:rsid w:val="00243731"/>
    <w:rsid w:val="00243869"/>
    <w:rsid w:val="002440A9"/>
    <w:rsid w:val="0024437E"/>
    <w:rsid w:val="00244D3F"/>
    <w:rsid w:val="0024521A"/>
    <w:rsid w:val="00245866"/>
    <w:rsid w:val="002458FA"/>
    <w:rsid w:val="00245A53"/>
    <w:rsid w:val="00245D63"/>
    <w:rsid w:val="00245D9F"/>
    <w:rsid w:val="00245F9A"/>
    <w:rsid w:val="0024602B"/>
    <w:rsid w:val="002461A7"/>
    <w:rsid w:val="002461FA"/>
    <w:rsid w:val="002465E8"/>
    <w:rsid w:val="0024693E"/>
    <w:rsid w:val="00246ACC"/>
    <w:rsid w:val="00246BF7"/>
    <w:rsid w:val="002476C6"/>
    <w:rsid w:val="002478F2"/>
    <w:rsid w:val="00247B98"/>
    <w:rsid w:val="00247C69"/>
    <w:rsid w:val="0025004E"/>
    <w:rsid w:val="002500B4"/>
    <w:rsid w:val="002508C8"/>
    <w:rsid w:val="00250904"/>
    <w:rsid w:val="002509AE"/>
    <w:rsid w:val="00250C1D"/>
    <w:rsid w:val="00250EAE"/>
    <w:rsid w:val="00251937"/>
    <w:rsid w:val="002519C9"/>
    <w:rsid w:val="00251C8B"/>
    <w:rsid w:val="00251DB3"/>
    <w:rsid w:val="00251E62"/>
    <w:rsid w:val="0025213E"/>
    <w:rsid w:val="0025239C"/>
    <w:rsid w:val="00252452"/>
    <w:rsid w:val="002525B7"/>
    <w:rsid w:val="00252607"/>
    <w:rsid w:val="002526C2"/>
    <w:rsid w:val="002527CF"/>
    <w:rsid w:val="002527ED"/>
    <w:rsid w:val="00252FCD"/>
    <w:rsid w:val="00253054"/>
    <w:rsid w:val="00253113"/>
    <w:rsid w:val="002532C8"/>
    <w:rsid w:val="002534D0"/>
    <w:rsid w:val="00253CC7"/>
    <w:rsid w:val="00254C82"/>
    <w:rsid w:val="00254EF7"/>
    <w:rsid w:val="002551ED"/>
    <w:rsid w:val="00255208"/>
    <w:rsid w:val="00255964"/>
    <w:rsid w:val="002559F2"/>
    <w:rsid w:val="00255A3A"/>
    <w:rsid w:val="00255B58"/>
    <w:rsid w:val="00255BCB"/>
    <w:rsid w:val="00255D02"/>
    <w:rsid w:val="00255E29"/>
    <w:rsid w:val="00256318"/>
    <w:rsid w:val="00256CDA"/>
    <w:rsid w:val="00257314"/>
    <w:rsid w:val="002573AE"/>
    <w:rsid w:val="002576A8"/>
    <w:rsid w:val="002579D8"/>
    <w:rsid w:val="00257B2E"/>
    <w:rsid w:val="00257B75"/>
    <w:rsid w:val="00257C35"/>
    <w:rsid w:val="00257F63"/>
    <w:rsid w:val="0026030C"/>
    <w:rsid w:val="00260575"/>
    <w:rsid w:val="0026057C"/>
    <w:rsid w:val="002606FC"/>
    <w:rsid w:val="002613A1"/>
    <w:rsid w:val="00261866"/>
    <w:rsid w:val="002618AF"/>
    <w:rsid w:val="0026238E"/>
    <w:rsid w:val="002627F7"/>
    <w:rsid w:val="00262BD5"/>
    <w:rsid w:val="00262DDF"/>
    <w:rsid w:val="00263339"/>
    <w:rsid w:val="002637E5"/>
    <w:rsid w:val="00263918"/>
    <w:rsid w:val="00263BEC"/>
    <w:rsid w:val="00263DE8"/>
    <w:rsid w:val="00264118"/>
    <w:rsid w:val="002648B3"/>
    <w:rsid w:val="00264C97"/>
    <w:rsid w:val="002650CC"/>
    <w:rsid w:val="002651D4"/>
    <w:rsid w:val="00265244"/>
    <w:rsid w:val="00265367"/>
    <w:rsid w:val="00265588"/>
    <w:rsid w:val="002655A2"/>
    <w:rsid w:val="00265601"/>
    <w:rsid w:val="002658A2"/>
    <w:rsid w:val="002659E7"/>
    <w:rsid w:val="00265EE6"/>
    <w:rsid w:val="00266246"/>
    <w:rsid w:val="00266887"/>
    <w:rsid w:val="002668CF"/>
    <w:rsid w:val="00266B3A"/>
    <w:rsid w:val="00266D2B"/>
    <w:rsid w:val="00266E42"/>
    <w:rsid w:val="00266EEE"/>
    <w:rsid w:val="002670EC"/>
    <w:rsid w:val="00267321"/>
    <w:rsid w:val="002674FD"/>
    <w:rsid w:val="0026754B"/>
    <w:rsid w:val="0026762C"/>
    <w:rsid w:val="00267A78"/>
    <w:rsid w:val="00267B01"/>
    <w:rsid w:val="00267DEE"/>
    <w:rsid w:val="002701A2"/>
    <w:rsid w:val="0027021B"/>
    <w:rsid w:val="00270550"/>
    <w:rsid w:val="002706A4"/>
    <w:rsid w:val="002706CE"/>
    <w:rsid w:val="00270D5A"/>
    <w:rsid w:val="00270F1B"/>
    <w:rsid w:val="00270F36"/>
    <w:rsid w:val="00270F38"/>
    <w:rsid w:val="00271019"/>
    <w:rsid w:val="0027132B"/>
    <w:rsid w:val="002713E1"/>
    <w:rsid w:val="00271459"/>
    <w:rsid w:val="00271633"/>
    <w:rsid w:val="00271CF2"/>
    <w:rsid w:val="00271D48"/>
    <w:rsid w:val="00271E74"/>
    <w:rsid w:val="002721A1"/>
    <w:rsid w:val="00272DAC"/>
    <w:rsid w:val="00273005"/>
    <w:rsid w:val="002732B1"/>
    <w:rsid w:val="002733C9"/>
    <w:rsid w:val="00273C07"/>
    <w:rsid w:val="00273E45"/>
    <w:rsid w:val="00273F27"/>
    <w:rsid w:val="00273F8C"/>
    <w:rsid w:val="002743BB"/>
    <w:rsid w:val="002746EE"/>
    <w:rsid w:val="00274788"/>
    <w:rsid w:val="00275533"/>
    <w:rsid w:val="002756A0"/>
    <w:rsid w:val="002756B8"/>
    <w:rsid w:val="002758D6"/>
    <w:rsid w:val="00275AC6"/>
    <w:rsid w:val="0027630D"/>
    <w:rsid w:val="0027638C"/>
    <w:rsid w:val="0027659A"/>
    <w:rsid w:val="00276984"/>
    <w:rsid w:val="00276A33"/>
    <w:rsid w:val="00276AB6"/>
    <w:rsid w:val="00276D66"/>
    <w:rsid w:val="00276EF7"/>
    <w:rsid w:val="0027736A"/>
    <w:rsid w:val="0027751D"/>
    <w:rsid w:val="002775E3"/>
    <w:rsid w:val="002779B1"/>
    <w:rsid w:val="002779D4"/>
    <w:rsid w:val="00277EA0"/>
    <w:rsid w:val="00280347"/>
    <w:rsid w:val="00280387"/>
    <w:rsid w:val="00280457"/>
    <w:rsid w:val="002805EA"/>
    <w:rsid w:val="00280BEA"/>
    <w:rsid w:val="00280C37"/>
    <w:rsid w:val="00281394"/>
    <w:rsid w:val="00281497"/>
    <w:rsid w:val="002815E8"/>
    <w:rsid w:val="002817C5"/>
    <w:rsid w:val="00281B48"/>
    <w:rsid w:val="00281CC8"/>
    <w:rsid w:val="00281F15"/>
    <w:rsid w:val="00282244"/>
    <w:rsid w:val="002822BA"/>
    <w:rsid w:val="00282652"/>
    <w:rsid w:val="00282872"/>
    <w:rsid w:val="0028299C"/>
    <w:rsid w:val="00282FFF"/>
    <w:rsid w:val="002836FD"/>
    <w:rsid w:val="0028392F"/>
    <w:rsid w:val="00283B05"/>
    <w:rsid w:val="00283B21"/>
    <w:rsid w:val="00283C44"/>
    <w:rsid w:val="00283C4D"/>
    <w:rsid w:val="00283F37"/>
    <w:rsid w:val="00283F8D"/>
    <w:rsid w:val="002843AA"/>
    <w:rsid w:val="00284488"/>
    <w:rsid w:val="002847FA"/>
    <w:rsid w:val="00284C51"/>
    <w:rsid w:val="00284D57"/>
    <w:rsid w:val="00284F75"/>
    <w:rsid w:val="00285065"/>
    <w:rsid w:val="00285118"/>
    <w:rsid w:val="0028551D"/>
    <w:rsid w:val="00285602"/>
    <w:rsid w:val="00285665"/>
    <w:rsid w:val="002859BD"/>
    <w:rsid w:val="00285D76"/>
    <w:rsid w:val="00285E31"/>
    <w:rsid w:val="002861F7"/>
    <w:rsid w:val="00286A78"/>
    <w:rsid w:val="00286C58"/>
    <w:rsid w:val="00286C97"/>
    <w:rsid w:val="0028703D"/>
    <w:rsid w:val="002874B3"/>
    <w:rsid w:val="0028759C"/>
    <w:rsid w:val="00287638"/>
    <w:rsid w:val="00287B1E"/>
    <w:rsid w:val="00287F2D"/>
    <w:rsid w:val="00290010"/>
    <w:rsid w:val="00290171"/>
    <w:rsid w:val="002901C5"/>
    <w:rsid w:val="002906D2"/>
    <w:rsid w:val="0029071C"/>
    <w:rsid w:val="00290AED"/>
    <w:rsid w:val="00290CB3"/>
    <w:rsid w:val="00290E1F"/>
    <w:rsid w:val="00291260"/>
    <w:rsid w:val="00291526"/>
    <w:rsid w:val="00291708"/>
    <w:rsid w:val="00291D05"/>
    <w:rsid w:val="00291FDA"/>
    <w:rsid w:val="00292009"/>
    <w:rsid w:val="00292078"/>
    <w:rsid w:val="0029248A"/>
    <w:rsid w:val="002924D4"/>
    <w:rsid w:val="00292961"/>
    <w:rsid w:val="00292B8C"/>
    <w:rsid w:val="00292F73"/>
    <w:rsid w:val="00293512"/>
    <w:rsid w:val="002935B6"/>
    <w:rsid w:val="002935BF"/>
    <w:rsid w:val="00293A7D"/>
    <w:rsid w:val="00293C51"/>
    <w:rsid w:val="00293FE5"/>
    <w:rsid w:val="002942DD"/>
    <w:rsid w:val="00294A54"/>
    <w:rsid w:val="0029589C"/>
    <w:rsid w:val="00295C1A"/>
    <w:rsid w:val="00296298"/>
    <w:rsid w:val="00296510"/>
    <w:rsid w:val="00296513"/>
    <w:rsid w:val="00296D7F"/>
    <w:rsid w:val="00296F99"/>
    <w:rsid w:val="0029709C"/>
    <w:rsid w:val="002973F5"/>
    <w:rsid w:val="00297569"/>
    <w:rsid w:val="0029761D"/>
    <w:rsid w:val="00297B4D"/>
    <w:rsid w:val="002A02EC"/>
    <w:rsid w:val="002A0411"/>
    <w:rsid w:val="002A0512"/>
    <w:rsid w:val="002A0560"/>
    <w:rsid w:val="002A05AC"/>
    <w:rsid w:val="002A0F73"/>
    <w:rsid w:val="002A0FC5"/>
    <w:rsid w:val="002A1168"/>
    <w:rsid w:val="002A118B"/>
    <w:rsid w:val="002A1527"/>
    <w:rsid w:val="002A17B3"/>
    <w:rsid w:val="002A18FD"/>
    <w:rsid w:val="002A1E13"/>
    <w:rsid w:val="002A20CC"/>
    <w:rsid w:val="002A25E5"/>
    <w:rsid w:val="002A2804"/>
    <w:rsid w:val="002A2873"/>
    <w:rsid w:val="002A313A"/>
    <w:rsid w:val="002A33FF"/>
    <w:rsid w:val="002A3594"/>
    <w:rsid w:val="002A379B"/>
    <w:rsid w:val="002A3C86"/>
    <w:rsid w:val="002A407F"/>
    <w:rsid w:val="002A4F24"/>
    <w:rsid w:val="002A5493"/>
    <w:rsid w:val="002A55FF"/>
    <w:rsid w:val="002A5763"/>
    <w:rsid w:val="002A58B1"/>
    <w:rsid w:val="002A58CC"/>
    <w:rsid w:val="002A5A00"/>
    <w:rsid w:val="002A5A9F"/>
    <w:rsid w:val="002A624A"/>
    <w:rsid w:val="002A65B3"/>
    <w:rsid w:val="002A65D2"/>
    <w:rsid w:val="002A6961"/>
    <w:rsid w:val="002A6B16"/>
    <w:rsid w:val="002A700B"/>
    <w:rsid w:val="002A71E8"/>
    <w:rsid w:val="002A7258"/>
    <w:rsid w:val="002A76E6"/>
    <w:rsid w:val="002A7885"/>
    <w:rsid w:val="002A7F86"/>
    <w:rsid w:val="002B009F"/>
    <w:rsid w:val="002B00E7"/>
    <w:rsid w:val="002B07E0"/>
    <w:rsid w:val="002B081C"/>
    <w:rsid w:val="002B0854"/>
    <w:rsid w:val="002B0A7F"/>
    <w:rsid w:val="002B0CFC"/>
    <w:rsid w:val="002B0D56"/>
    <w:rsid w:val="002B1341"/>
    <w:rsid w:val="002B194B"/>
    <w:rsid w:val="002B1C16"/>
    <w:rsid w:val="002B1CCC"/>
    <w:rsid w:val="002B2104"/>
    <w:rsid w:val="002B223B"/>
    <w:rsid w:val="002B2393"/>
    <w:rsid w:val="002B249A"/>
    <w:rsid w:val="002B25C2"/>
    <w:rsid w:val="002B28DA"/>
    <w:rsid w:val="002B29BE"/>
    <w:rsid w:val="002B2E43"/>
    <w:rsid w:val="002B2E48"/>
    <w:rsid w:val="002B33E5"/>
    <w:rsid w:val="002B3769"/>
    <w:rsid w:val="002B3942"/>
    <w:rsid w:val="002B3E70"/>
    <w:rsid w:val="002B3EEC"/>
    <w:rsid w:val="002B3FB8"/>
    <w:rsid w:val="002B419F"/>
    <w:rsid w:val="002B4263"/>
    <w:rsid w:val="002B45E3"/>
    <w:rsid w:val="002B4684"/>
    <w:rsid w:val="002B4949"/>
    <w:rsid w:val="002B4E29"/>
    <w:rsid w:val="002B4EEE"/>
    <w:rsid w:val="002B4FC9"/>
    <w:rsid w:val="002B504A"/>
    <w:rsid w:val="002B50BD"/>
    <w:rsid w:val="002B5183"/>
    <w:rsid w:val="002B5C7A"/>
    <w:rsid w:val="002B5F16"/>
    <w:rsid w:val="002B5FEC"/>
    <w:rsid w:val="002B6086"/>
    <w:rsid w:val="002B6097"/>
    <w:rsid w:val="002B60F1"/>
    <w:rsid w:val="002B62C1"/>
    <w:rsid w:val="002B683E"/>
    <w:rsid w:val="002B6AAC"/>
    <w:rsid w:val="002B6C0E"/>
    <w:rsid w:val="002B6FCE"/>
    <w:rsid w:val="002B7693"/>
    <w:rsid w:val="002B7E45"/>
    <w:rsid w:val="002C034A"/>
    <w:rsid w:val="002C0797"/>
    <w:rsid w:val="002C0ABA"/>
    <w:rsid w:val="002C0DAF"/>
    <w:rsid w:val="002C0E7B"/>
    <w:rsid w:val="002C1721"/>
    <w:rsid w:val="002C1986"/>
    <w:rsid w:val="002C1E3F"/>
    <w:rsid w:val="002C1E5C"/>
    <w:rsid w:val="002C21C8"/>
    <w:rsid w:val="002C22F9"/>
    <w:rsid w:val="002C26C6"/>
    <w:rsid w:val="002C276D"/>
    <w:rsid w:val="002C30EF"/>
    <w:rsid w:val="002C3264"/>
    <w:rsid w:val="002C36A0"/>
    <w:rsid w:val="002C37C1"/>
    <w:rsid w:val="002C3848"/>
    <w:rsid w:val="002C393D"/>
    <w:rsid w:val="002C4680"/>
    <w:rsid w:val="002C46E1"/>
    <w:rsid w:val="002C4984"/>
    <w:rsid w:val="002C4997"/>
    <w:rsid w:val="002C4BB3"/>
    <w:rsid w:val="002C4C0D"/>
    <w:rsid w:val="002C4D39"/>
    <w:rsid w:val="002C4F47"/>
    <w:rsid w:val="002C54E5"/>
    <w:rsid w:val="002C5563"/>
    <w:rsid w:val="002C5A51"/>
    <w:rsid w:val="002C5BEE"/>
    <w:rsid w:val="002C5C03"/>
    <w:rsid w:val="002C5DDC"/>
    <w:rsid w:val="002C5E76"/>
    <w:rsid w:val="002C5EC5"/>
    <w:rsid w:val="002C63AC"/>
    <w:rsid w:val="002C64F1"/>
    <w:rsid w:val="002C677E"/>
    <w:rsid w:val="002C6ADF"/>
    <w:rsid w:val="002C7173"/>
    <w:rsid w:val="002C7270"/>
    <w:rsid w:val="002C7420"/>
    <w:rsid w:val="002C7522"/>
    <w:rsid w:val="002C76D4"/>
    <w:rsid w:val="002C7871"/>
    <w:rsid w:val="002C78D1"/>
    <w:rsid w:val="002C7984"/>
    <w:rsid w:val="002C7D72"/>
    <w:rsid w:val="002C7DED"/>
    <w:rsid w:val="002D00B0"/>
    <w:rsid w:val="002D0646"/>
    <w:rsid w:val="002D064F"/>
    <w:rsid w:val="002D0668"/>
    <w:rsid w:val="002D0845"/>
    <w:rsid w:val="002D1035"/>
    <w:rsid w:val="002D1747"/>
    <w:rsid w:val="002D18AA"/>
    <w:rsid w:val="002D1AC3"/>
    <w:rsid w:val="002D1FDC"/>
    <w:rsid w:val="002D2017"/>
    <w:rsid w:val="002D22C8"/>
    <w:rsid w:val="002D233D"/>
    <w:rsid w:val="002D249A"/>
    <w:rsid w:val="002D2A30"/>
    <w:rsid w:val="002D2FCC"/>
    <w:rsid w:val="002D327C"/>
    <w:rsid w:val="002D3324"/>
    <w:rsid w:val="002D3497"/>
    <w:rsid w:val="002D3731"/>
    <w:rsid w:val="002D3D66"/>
    <w:rsid w:val="002D3DA2"/>
    <w:rsid w:val="002D4076"/>
    <w:rsid w:val="002D41EC"/>
    <w:rsid w:val="002D42C9"/>
    <w:rsid w:val="002D43CE"/>
    <w:rsid w:val="002D46EE"/>
    <w:rsid w:val="002D4887"/>
    <w:rsid w:val="002D4CDC"/>
    <w:rsid w:val="002D4CE6"/>
    <w:rsid w:val="002D4D41"/>
    <w:rsid w:val="002D5154"/>
    <w:rsid w:val="002D5446"/>
    <w:rsid w:val="002D549E"/>
    <w:rsid w:val="002D56CA"/>
    <w:rsid w:val="002D56DC"/>
    <w:rsid w:val="002D5B68"/>
    <w:rsid w:val="002D5BAD"/>
    <w:rsid w:val="002D5E58"/>
    <w:rsid w:val="002D6025"/>
    <w:rsid w:val="002D629C"/>
    <w:rsid w:val="002D6464"/>
    <w:rsid w:val="002D6E7F"/>
    <w:rsid w:val="002D7081"/>
    <w:rsid w:val="002D7385"/>
    <w:rsid w:val="002D7426"/>
    <w:rsid w:val="002D759F"/>
    <w:rsid w:val="002D76AD"/>
    <w:rsid w:val="002D7848"/>
    <w:rsid w:val="002D79BA"/>
    <w:rsid w:val="002D7BDD"/>
    <w:rsid w:val="002D7C0A"/>
    <w:rsid w:val="002E040B"/>
    <w:rsid w:val="002E083E"/>
    <w:rsid w:val="002E0881"/>
    <w:rsid w:val="002E0DE0"/>
    <w:rsid w:val="002E17EE"/>
    <w:rsid w:val="002E196E"/>
    <w:rsid w:val="002E1AE3"/>
    <w:rsid w:val="002E1C5F"/>
    <w:rsid w:val="002E2180"/>
    <w:rsid w:val="002E21BA"/>
    <w:rsid w:val="002E22DB"/>
    <w:rsid w:val="002E2304"/>
    <w:rsid w:val="002E236E"/>
    <w:rsid w:val="002E2662"/>
    <w:rsid w:val="002E29DF"/>
    <w:rsid w:val="002E2D21"/>
    <w:rsid w:val="002E3066"/>
    <w:rsid w:val="002E3226"/>
    <w:rsid w:val="002E3522"/>
    <w:rsid w:val="002E3896"/>
    <w:rsid w:val="002E3C52"/>
    <w:rsid w:val="002E3C7B"/>
    <w:rsid w:val="002E3F57"/>
    <w:rsid w:val="002E4300"/>
    <w:rsid w:val="002E438B"/>
    <w:rsid w:val="002E460B"/>
    <w:rsid w:val="002E49F2"/>
    <w:rsid w:val="002E4C83"/>
    <w:rsid w:val="002E503A"/>
    <w:rsid w:val="002E50A6"/>
    <w:rsid w:val="002E576F"/>
    <w:rsid w:val="002E5831"/>
    <w:rsid w:val="002E5EB7"/>
    <w:rsid w:val="002E61BB"/>
    <w:rsid w:val="002E6751"/>
    <w:rsid w:val="002E71B2"/>
    <w:rsid w:val="002E7398"/>
    <w:rsid w:val="002E7A07"/>
    <w:rsid w:val="002E7CCE"/>
    <w:rsid w:val="002E7EC8"/>
    <w:rsid w:val="002F003E"/>
    <w:rsid w:val="002F0EB2"/>
    <w:rsid w:val="002F11F2"/>
    <w:rsid w:val="002F1B28"/>
    <w:rsid w:val="002F1CEF"/>
    <w:rsid w:val="002F205A"/>
    <w:rsid w:val="002F220A"/>
    <w:rsid w:val="002F27E1"/>
    <w:rsid w:val="002F2C06"/>
    <w:rsid w:val="002F2F07"/>
    <w:rsid w:val="002F30CB"/>
    <w:rsid w:val="002F3159"/>
    <w:rsid w:val="002F317F"/>
    <w:rsid w:val="002F3318"/>
    <w:rsid w:val="002F36EA"/>
    <w:rsid w:val="002F42A0"/>
    <w:rsid w:val="002F497E"/>
    <w:rsid w:val="002F514D"/>
    <w:rsid w:val="002F5608"/>
    <w:rsid w:val="002F5E14"/>
    <w:rsid w:val="002F5E92"/>
    <w:rsid w:val="002F6437"/>
    <w:rsid w:val="002F6834"/>
    <w:rsid w:val="002F6C23"/>
    <w:rsid w:val="002F734D"/>
    <w:rsid w:val="002F7536"/>
    <w:rsid w:val="002F7B77"/>
    <w:rsid w:val="002F7F9C"/>
    <w:rsid w:val="0030089E"/>
    <w:rsid w:val="00300A9C"/>
    <w:rsid w:val="00300B88"/>
    <w:rsid w:val="00301160"/>
    <w:rsid w:val="0030127C"/>
    <w:rsid w:val="00301588"/>
    <w:rsid w:val="003015A0"/>
    <w:rsid w:val="00301985"/>
    <w:rsid w:val="00301A01"/>
    <w:rsid w:val="00301A7C"/>
    <w:rsid w:val="00301C1C"/>
    <w:rsid w:val="00301DA3"/>
    <w:rsid w:val="00301FFD"/>
    <w:rsid w:val="003020B9"/>
    <w:rsid w:val="0030217D"/>
    <w:rsid w:val="003021E2"/>
    <w:rsid w:val="0030272D"/>
    <w:rsid w:val="00302818"/>
    <w:rsid w:val="00302BB8"/>
    <w:rsid w:val="003030A6"/>
    <w:rsid w:val="0030317A"/>
    <w:rsid w:val="00303375"/>
    <w:rsid w:val="0030365D"/>
    <w:rsid w:val="00303D60"/>
    <w:rsid w:val="0030508D"/>
    <w:rsid w:val="0030524F"/>
    <w:rsid w:val="003054B3"/>
    <w:rsid w:val="003059F2"/>
    <w:rsid w:val="00305C1E"/>
    <w:rsid w:val="00305C89"/>
    <w:rsid w:val="00305CA1"/>
    <w:rsid w:val="00305EB9"/>
    <w:rsid w:val="00306210"/>
    <w:rsid w:val="0030697A"/>
    <w:rsid w:val="00306AE5"/>
    <w:rsid w:val="00306DEE"/>
    <w:rsid w:val="00307407"/>
    <w:rsid w:val="00307412"/>
    <w:rsid w:val="00307A58"/>
    <w:rsid w:val="00307F7C"/>
    <w:rsid w:val="003100D5"/>
    <w:rsid w:val="0031025C"/>
    <w:rsid w:val="00310727"/>
    <w:rsid w:val="00310BB8"/>
    <w:rsid w:val="00310D7D"/>
    <w:rsid w:val="00310D83"/>
    <w:rsid w:val="00310DA5"/>
    <w:rsid w:val="00310E83"/>
    <w:rsid w:val="003112FF"/>
    <w:rsid w:val="003113ED"/>
    <w:rsid w:val="003114F6"/>
    <w:rsid w:val="003118FA"/>
    <w:rsid w:val="00311BCF"/>
    <w:rsid w:val="00311F14"/>
    <w:rsid w:val="00312044"/>
    <w:rsid w:val="00312287"/>
    <w:rsid w:val="0031242F"/>
    <w:rsid w:val="003125C4"/>
    <w:rsid w:val="00312779"/>
    <w:rsid w:val="00312795"/>
    <w:rsid w:val="00312BC6"/>
    <w:rsid w:val="00312BE2"/>
    <w:rsid w:val="00312CFA"/>
    <w:rsid w:val="00312F47"/>
    <w:rsid w:val="00313AB9"/>
    <w:rsid w:val="00313D6A"/>
    <w:rsid w:val="0031406A"/>
    <w:rsid w:val="0031447C"/>
    <w:rsid w:val="00314A4E"/>
    <w:rsid w:val="00314A5E"/>
    <w:rsid w:val="00314CB3"/>
    <w:rsid w:val="003150DC"/>
    <w:rsid w:val="00315555"/>
    <w:rsid w:val="0031566D"/>
    <w:rsid w:val="00315B81"/>
    <w:rsid w:val="003162DB"/>
    <w:rsid w:val="003163D4"/>
    <w:rsid w:val="003165F6"/>
    <w:rsid w:val="00316825"/>
    <w:rsid w:val="003169EB"/>
    <w:rsid w:val="00316B7E"/>
    <w:rsid w:val="00316CAB"/>
    <w:rsid w:val="003202F8"/>
    <w:rsid w:val="0032066B"/>
    <w:rsid w:val="0032080F"/>
    <w:rsid w:val="003208A0"/>
    <w:rsid w:val="003209DE"/>
    <w:rsid w:val="00320B68"/>
    <w:rsid w:val="00320BE1"/>
    <w:rsid w:val="00320C57"/>
    <w:rsid w:val="00320D21"/>
    <w:rsid w:val="00320F9C"/>
    <w:rsid w:val="003215F1"/>
    <w:rsid w:val="003217B9"/>
    <w:rsid w:val="00321980"/>
    <w:rsid w:val="0032242D"/>
    <w:rsid w:val="00322596"/>
    <w:rsid w:val="00322B4B"/>
    <w:rsid w:val="00322E75"/>
    <w:rsid w:val="00322E7E"/>
    <w:rsid w:val="0032308F"/>
    <w:rsid w:val="0032317A"/>
    <w:rsid w:val="003234F8"/>
    <w:rsid w:val="00323631"/>
    <w:rsid w:val="00323BFB"/>
    <w:rsid w:val="00323F78"/>
    <w:rsid w:val="00323F82"/>
    <w:rsid w:val="0032427D"/>
    <w:rsid w:val="0032432B"/>
    <w:rsid w:val="003244B9"/>
    <w:rsid w:val="003247D0"/>
    <w:rsid w:val="00324E60"/>
    <w:rsid w:val="00325575"/>
    <w:rsid w:val="00325A0A"/>
    <w:rsid w:val="00325DB7"/>
    <w:rsid w:val="00326368"/>
    <w:rsid w:val="00326675"/>
    <w:rsid w:val="00326CFB"/>
    <w:rsid w:val="00326FCC"/>
    <w:rsid w:val="00327086"/>
    <w:rsid w:val="00327262"/>
    <w:rsid w:val="003274A9"/>
    <w:rsid w:val="00327534"/>
    <w:rsid w:val="0032754F"/>
    <w:rsid w:val="003276EC"/>
    <w:rsid w:val="003278E3"/>
    <w:rsid w:val="00327A31"/>
    <w:rsid w:val="00327B67"/>
    <w:rsid w:val="00327C9D"/>
    <w:rsid w:val="00327F2C"/>
    <w:rsid w:val="0033004D"/>
    <w:rsid w:val="003304F6"/>
    <w:rsid w:val="00330618"/>
    <w:rsid w:val="00330A94"/>
    <w:rsid w:val="00330B0B"/>
    <w:rsid w:val="00330D0A"/>
    <w:rsid w:val="00330EB7"/>
    <w:rsid w:val="0033116D"/>
    <w:rsid w:val="003313DB"/>
    <w:rsid w:val="00331657"/>
    <w:rsid w:val="00331CFA"/>
    <w:rsid w:val="00332444"/>
    <w:rsid w:val="003324BF"/>
    <w:rsid w:val="0033270F"/>
    <w:rsid w:val="00333078"/>
    <w:rsid w:val="00333294"/>
    <w:rsid w:val="00333384"/>
    <w:rsid w:val="00333461"/>
    <w:rsid w:val="00333A89"/>
    <w:rsid w:val="00333C84"/>
    <w:rsid w:val="003340F2"/>
    <w:rsid w:val="00334730"/>
    <w:rsid w:val="0033512E"/>
    <w:rsid w:val="0033537B"/>
    <w:rsid w:val="00335548"/>
    <w:rsid w:val="0033557B"/>
    <w:rsid w:val="003359E4"/>
    <w:rsid w:val="003366D2"/>
    <w:rsid w:val="00337008"/>
    <w:rsid w:val="00337F80"/>
    <w:rsid w:val="00337FB3"/>
    <w:rsid w:val="00340749"/>
    <w:rsid w:val="003408D9"/>
    <w:rsid w:val="00340BA5"/>
    <w:rsid w:val="003410DF"/>
    <w:rsid w:val="00341597"/>
    <w:rsid w:val="00341A6E"/>
    <w:rsid w:val="0034212B"/>
    <w:rsid w:val="00342171"/>
    <w:rsid w:val="003423C3"/>
    <w:rsid w:val="0034295F"/>
    <w:rsid w:val="00342E47"/>
    <w:rsid w:val="0034356B"/>
    <w:rsid w:val="003438D0"/>
    <w:rsid w:val="00343ABC"/>
    <w:rsid w:val="00343AEE"/>
    <w:rsid w:val="00343E4B"/>
    <w:rsid w:val="00344161"/>
    <w:rsid w:val="00344288"/>
    <w:rsid w:val="003443C4"/>
    <w:rsid w:val="00344407"/>
    <w:rsid w:val="00344B88"/>
    <w:rsid w:val="00344BEE"/>
    <w:rsid w:val="00345181"/>
    <w:rsid w:val="00345183"/>
    <w:rsid w:val="0034536C"/>
    <w:rsid w:val="003459FC"/>
    <w:rsid w:val="00345DC3"/>
    <w:rsid w:val="00345ED1"/>
    <w:rsid w:val="003460AB"/>
    <w:rsid w:val="00346167"/>
    <w:rsid w:val="003461C9"/>
    <w:rsid w:val="003462D8"/>
    <w:rsid w:val="00346577"/>
    <w:rsid w:val="0034666A"/>
    <w:rsid w:val="0034757D"/>
    <w:rsid w:val="00347A2B"/>
    <w:rsid w:val="00347A9D"/>
    <w:rsid w:val="00347CB4"/>
    <w:rsid w:val="00347EA2"/>
    <w:rsid w:val="003501C8"/>
    <w:rsid w:val="003504C5"/>
    <w:rsid w:val="00350B14"/>
    <w:rsid w:val="00350C4A"/>
    <w:rsid w:val="00350F7B"/>
    <w:rsid w:val="0035119C"/>
    <w:rsid w:val="003511F5"/>
    <w:rsid w:val="003511FC"/>
    <w:rsid w:val="003512F7"/>
    <w:rsid w:val="003513D7"/>
    <w:rsid w:val="003515C3"/>
    <w:rsid w:val="00351666"/>
    <w:rsid w:val="00351AA0"/>
    <w:rsid w:val="00351B50"/>
    <w:rsid w:val="00351B8A"/>
    <w:rsid w:val="00351C6B"/>
    <w:rsid w:val="00352204"/>
    <w:rsid w:val="00352390"/>
    <w:rsid w:val="00352685"/>
    <w:rsid w:val="00352730"/>
    <w:rsid w:val="00352B03"/>
    <w:rsid w:val="00352BB3"/>
    <w:rsid w:val="00353003"/>
    <w:rsid w:val="00353165"/>
    <w:rsid w:val="003533EF"/>
    <w:rsid w:val="003536FC"/>
    <w:rsid w:val="00353990"/>
    <w:rsid w:val="00353E90"/>
    <w:rsid w:val="00353F2B"/>
    <w:rsid w:val="003542F1"/>
    <w:rsid w:val="003546C9"/>
    <w:rsid w:val="00354825"/>
    <w:rsid w:val="00354A7E"/>
    <w:rsid w:val="00354C05"/>
    <w:rsid w:val="00354DD7"/>
    <w:rsid w:val="00355272"/>
    <w:rsid w:val="0035586A"/>
    <w:rsid w:val="00355AA7"/>
    <w:rsid w:val="00355D7A"/>
    <w:rsid w:val="00355EAE"/>
    <w:rsid w:val="00356437"/>
    <w:rsid w:val="00356918"/>
    <w:rsid w:val="00356A9B"/>
    <w:rsid w:val="00357080"/>
    <w:rsid w:val="00357212"/>
    <w:rsid w:val="003574D0"/>
    <w:rsid w:val="00360073"/>
    <w:rsid w:val="00360077"/>
    <w:rsid w:val="0036015F"/>
    <w:rsid w:val="00360284"/>
    <w:rsid w:val="00360B40"/>
    <w:rsid w:val="0036100B"/>
    <w:rsid w:val="00361128"/>
    <w:rsid w:val="00361197"/>
    <w:rsid w:val="00361267"/>
    <w:rsid w:val="0036142C"/>
    <w:rsid w:val="003616C7"/>
    <w:rsid w:val="003619CE"/>
    <w:rsid w:val="00361D00"/>
    <w:rsid w:val="00361E3E"/>
    <w:rsid w:val="00361EA3"/>
    <w:rsid w:val="00362752"/>
    <w:rsid w:val="00362790"/>
    <w:rsid w:val="00362AA8"/>
    <w:rsid w:val="00362BF7"/>
    <w:rsid w:val="003631AE"/>
    <w:rsid w:val="00363779"/>
    <w:rsid w:val="00363AAA"/>
    <w:rsid w:val="00363AD2"/>
    <w:rsid w:val="00363BA8"/>
    <w:rsid w:val="00364036"/>
    <w:rsid w:val="003640C9"/>
    <w:rsid w:val="00364324"/>
    <w:rsid w:val="003643BD"/>
    <w:rsid w:val="00364437"/>
    <w:rsid w:val="0036454C"/>
    <w:rsid w:val="00364D9E"/>
    <w:rsid w:val="00364F6F"/>
    <w:rsid w:val="00364FAC"/>
    <w:rsid w:val="003651F5"/>
    <w:rsid w:val="00365271"/>
    <w:rsid w:val="00365631"/>
    <w:rsid w:val="003656E5"/>
    <w:rsid w:val="00365A3F"/>
    <w:rsid w:val="00366074"/>
    <w:rsid w:val="00366344"/>
    <w:rsid w:val="00366C98"/>
    <w:rsid w:val="00367024"/>
    <w:rsid w:val="00367041"/>
    <w:rsid w:val="00367754"/>
    <w:rsid w:val="00367CF7"/>
    <w:rsid w:val="00367F60"/>
    <w:rsid w:val="00370174"/>
    <w:rsid w:val="00370493"/>
    <w:rsid w:val="00370E74"/>
    <w:rsid w:val="003711C8"/>
    <w:rsid w:val="003712D6"/>
    <w:rsid w:val="00372246"/>
    <w:rsid w:val="0037230C"/>
    <w:rsid w:val="003723E7"/>
    <w:rsid w:val="00372428"/>
    <w:rsid w:val="003724A5"/>
    <w:rsid w:val="003724D4"/>
    <w:rsid w:val="00372A24"/>
    <w:rsid w:val="00372B81"/>
    <w:rsid w:val="003734F0"/>
    <w:rsid w:val="0037387B"/>
    <w:rsid w:val="0037392B"/>
    <w:rsid w:val="0037399D"/>
    <w:rsid w:val="003741AF"/>
    <w:rsid w:val="003743DF"/>
    <w:rsid w:val="00374458"/>
    <w:rsid w:val="00374660"/>
    <w:rsid w:val="00374E76"/>
    <w:rsid w:val="00374FC8"/>
    <w:rsid w:val="003752F0"/>
    <w:rsid w:val="00375548"/>
    <w:rsid w:val="0037561B"/>
    <w:rsid w:val="003757FB"/>
    <w:rsid w:val="00375BFF"/>
    <w:rsid w:val="00375EE9"/>
    <w:rsid w:val="00376355"/>
    <w:rsid w:val="0037638D"/>
    <w:rsid w:val="003765C7"/>
    <w:rsid w:val="00376D05"/>
    <w:rsid w:val="003770FE"/>
    <w:rsid w:val="003773DD"/>
    <w:rsid w:val="00377527"/>
    <w:rsid w:val="003775B3"/>
    <w:rsid w:val="003775FB"/>
    <w:rsid w:val="003777EC"/>
    <w:rsid w:val="00377827"/>
    <w:rsid w:val="00377AEC"/>
    <w:rsid w:val="00377CB5"/>
    <w:rsid w:val="00380131"/>
    <w:rsid w:val="003805AF"/>
    <w:rsid w:val="00380650"/>
    <w:rsid w:val="00380789"/>
    <w:rsid w:val="00380957"/>
    <w:rsid w:val="00380C82"/>
    <w:rsid w:val="00380DC2"/>
    <w:rsid w:val="00380E66"/>
    <w:rsid w:val="00381314"/>
    <w:rsid w:val="00381466"/>
    <w:rsid w:val="0038196F"/>
    <w:rsid w:val="00381F0D"/>
    <w:rsid w:val="00381F1C"/>
    <w:rsid w:val="0038207E"/>
    <w:rsid w:val="00382713"/>
    <w:rsid w:val="00382D70"/>
    <w:rsid w:val="00383086"/>
    <w:rsid w:val="003830A1"/>
    <w:rsid w:val="003830D5"/>
    <w:rsid w:val="00383728"/>
    <w:rsid w:val="00383B2F"/>
    <w:rsid w:val="00383D5B"/>
    <w:rsid w:val="00383D79"/>
    <w:rsid w:val="00383EDF"/>
    <w:rsid w:val="00383F63"/>
    <w:rsid w:val="00384A0F"/>
    <w:rsid w:val="00384D3F"/>
    <w:rsid w:val="00384E06"/>
    <w:rsid w:val="00385FDC"/>
    <w:rsid w:val="003861D7"/>
    <w:rsid w:val="00386840"/>
    <w:rsid w:val="00387339"/>
    <w:rsid w:val="00387415"/>
    <w:rsid w:val="00387622"/>
    <w:rsid w:val="0038781F"/>
    <w:rsid w:val="00387FD9"/>
    <w:rsid w:val="00390007"/>
    <w:rsid w:val="0039004A"/>
    <w:rsid w:val="003900FE"/>
    <w:rsid w:val="003905D9"/>
    <w:rsid w:val="00390871"/>
    <w:rsid w:val="003908EB"/>
    <w:rsid w:val="00390995"/>
    <w:rsid w:val="00390D90"/>
    <w:rsid w:val="00391194"/>
    <w:rsid w:val="0039153F"/>
    <w:rsid w:val="00391900"/>
    <w:rsid w:val="00391CAF"/>
    <w:rsid w:val="00391E29"/>
    <w:rsid w:val="00392371"/>
    <w:rsid w:val="003924B0"/>
    <w:rsid w:val="003926E4"/>
    <w:rsid w:val="003927EC"/>
    <w:rsid w:val="00392A31"/>
    <w:rsid w:val="00392CFC"/>
    <w:rsid w:val="00392EDF"/>
    <w:rsid w:val="00393D31"/>
    <w:rsid w:val="0039408F"/>
    <w:rsid w:val="0039423B"/>
    <w:rsid w:val="00394FA9"/>
    <w:rsid w:val="00395659"/>
    <w:rsid w:val="003957C2"/>
    <w:rsid w:val="00395B3E"/>
    <w:rsid w:val="00396652"/>
    <w:rsid w:val="00396FCE"/>
    <w:rsid w:val="003970FA"/>
    <w:rsid w:val="003971B5"/>
    <w:rsid w:val="00397377"/>
    <w:rsid w:val="003978A2"/>
    <w:rsid w:val="003979B0"/>
    <w:rsid w:val="00397AD3"/>
    <w:rsid w:val="00397C8D"/>
    <w:rsid w:val="00397E75"/>
    <w:rsid w:val="003A0023"/>
    <w:rsid w:val="003A0171"/>
    <w:rsid w:val="003A056C"/>
    <w:rsid w:val="003A05DE"/>
    <w:rsid w:val="003A07FA"/>
    <w:rsid w:val="003A0B69"/>
    <w:rsid w:val="003A14C7"/>
    <w:rsid w:val="003A1667"/>
    <w:rsid w:val="003A166A"/>
    <w:rsid w:val="003A175D"/>
    <w:rsid w:val="003A18BF"/>
    <w:rsid w:val="003A1A50"/>
    <w:rsid w:val="003A1CE8"/>
    <w:rsid w:val="003A1EF0"/>
    <w:rsid w:val="003A2610"/>
    <w:rsid w:val="003A261B"/>
    <w:rsid w:val="003A2E28"/>
    <w:rsid w:val="003A35CA"/>
    <w:rsid w:val="003A372F"/>
    <w:rsid w:val="003A3922"/>
    <w:rsid w:val="003A3958"/>
    <w:rsid w:val="003A3A97"/>
    <w:rsid w:val="003A3B3E"/>
    <w:rsid w:val="003A3CC0"/>
    <w:rsid w:val="003A3FAE"/>
    <w:rsid w:val="003A4450"/>
    <w:rsid w:val="003A4472"/>
    <w:rsid w:val="003A45EE"/>
    <w:rsid w:val="003A478D"/>
    <w:rsid w:val="003A4F91"/>
    <w:rsid w:val="003A4FA0"/>
    <w:rsid w:val="003A5193"/>
    <w:rsid w:val="003A51CE"/>
    <w:rsid w:val="003A540F"/>
    <w:rsid w:val="003A56B0"/>
    <w:rsid w:val="003A5AB5"/>
    <w:rsid w:val="003A5BA3"/>
    <w:rsid w:val="003A5CA2"/>
    <w:rsid w:val="003A6088"/>
    <w:rsid w:val="003A63A1"/>
    <w:rsid w:val="003A6A2D"/>
    <w:rsid w:val="003A6F42"/>
    <w:rsid w:val="003A7818"/>
    <w:rsid w:val="003A7840"/>
    <w:rsid w:val="003A79E5"/>
    <w:rsid w:val="003A7D47"/>
    <w:rsid w:val="003A7D9D"/>
    <w:rsid w:val="003B031C"/>
    <w:rsid w:val="003B0898"/>
    <w:rsid w:val="003B08CA"/>
    <w:rsid w:val="003B0AE7"/>
    <w:rsid w:val="003B0EBD"/>
    <w:rsid w:val="003B1161"/>
    <w:rsid w:val="003B165D"/>
    <w:rsid w:val="003B1879"/>
    <w:rsid w:val="003B1A1C"/>
    <w:rsid w:val="003B1C16"/>
    <w:rsid w:val="003B1E19"/>
    <w:rsid w:val="003B2360"/>
    <w:rsid w:val="003B2740"/>
    <w:rsid w:val="003B29AE"/>
    <w:rsid w:val="003B2B2D"/>
    <w:rsid w:val="003B31A8"/>
    <w:rsid w:val="003B3AF3"/>
    <w:rsid w:val="003B3B8B"/>
    <w:rsid w:val="003B3CEC"/>
    <w:rsid w:val="003B3FD8"/>
    <w:rsid w:val="003B41F3"/>
    <w:rsid w:val="003B47FA"/>
    <w:rsid w:val="003B48B7"/>
    <w:rsid w:val="003B4A0C"/>
    <w:rsid w:val="003B4E2C"/>
    <w:rsid w:val="003B5716"/>
    <w:rsid w:val="003B5ADA"/>
    <w:rsid w:val="003B5B55"/>
    <w:rsid w:val="003B5D8E"/>
    <w:rsid w:val="003B6035"/>
    <w:rsid w:val="003B641A"/>
    <w:rsid w:val="003B6521"/>
    <w:rsid w:val="003B65AB"/>
    <w:rsid w:val="003B6703"/>
    <w:rsid w:val="003B69B5"/>
    <w:rsid w:val="003B6BD9"/>
    <w:rsid w:val="003B6BE7"/>
    <w:rsid w:val="003B6C71"/>
    <w:rsid w:val="003B6D9C"/>
    <w:rsid w:val="003B6F61"/>
    <w:rsid w:val="003B6FE6"/>
    <w:rsid w:val="003B7478"/>
    <w:rsid w:val="003B7FB0"/>
    <w:rsid w:val="003C0335"/>
    <w:rsid w:val="003C082D"/>
    <w:rsid w:val="003C1011"/>
    <w:rsid w:val="003C1127"/>
    <w:rsid w:val="003C13BD"/>
    <w:rsid w:val="003C1A4B"/>
    <w:rsid w:val="003C1C2F"/>
    <w:rsid w:val="003C1DAB"/>
    <w:rsid w:val="003C1F2C"/>
    <w:rsid w:val="003C2074"/>
    <w:rsid w:val="003C2264"/>
    <w:rsid w:val="003C259C"/>
    <w:rsid w:val="003C25BC"/>
    <w:rsid w:val="003C269B"/>
    <w:rsid w:val="003C2B7D"/>
    <w:rsid w:val="003C2BA6"/>
    <w:rsid w:val="003C2C2E"/>
    <w:rsid w:val="003C2CE6"/>
    <w:rsid w:val="003C2E52"/>
    <w:rsid w:val="003C31BE"/>
    <w:rsid w:val="003C344D"/>
    <w:rsid w:val="003C3515"/>
    <w:rsid w:val="003C35AB"/>
    <w:rsid w:val="003C36A3"/>
    <w:rsid w:val="003C3899"/>
    <w:rsid w:val="003C4557"/>
    <w:rsid w:val="003C464A"/>
    <w:rsid w:val="003C47D4"/>
    <w:rsid w:val="003C492C"/>
    <w:rsid w:val="003C4996"/>
    <w:rsid w:val="003C4B16"/>
    <w:rsid w:val="003C4CF0"/>
    <w:rsid w:val="003C4DC2"/>
    <w:rsid w:val="003C5535"/>
    <w:rsid w:val="003C5651"/>
    <w:rsid w:val="003C5846"/>
    <w:rsid w:val="003C5887"/>
    <w:rsid w:val="003C59D6"/>
    <w:rsid w:val="003C6074"/>
    <w:rsid w:val="003C62A6"/>
    <w:rsid w:val="003C6ADF"/>
    <w:rsid w:val="003C6B82"/>
    <w:rsid w:val="003C6B93"/>
    <w:rsid w:val="003C6D4B"/>
    <w:rsid w:val="003C7208"/>
    <w:rsid w:val="003C7435"/>
    <w:rsid w:val="003C75CF"/>
    <w:rsid w:val="003C78EC"/>
    <w:rsid w:val="003C7B37"/>
    <w:rsid w:val="003C7DFC"/>
    <w:rsid w:val="003C7EA2"/>
    <w:rsid w:val="003D040B"/>
    <w:rsid w:val="003D0458"/>
    <w:rsid w:val="003D04CA"/>
    <w:rsid w:val="003D054B"/>
    <w:rsid w:val="003D09D5"/>
    <w:rsid w:val="003D1122"/>
    <w:rsid w:val="003D1557"/>
    <w:rsid w:val="003D15B3"/>
    <w:rsid w:val="003D1713"/>
    <w:rsid w:val="003D1D47"/>
    <w:rsid w:val="003D1F23"/>
    <w:rsid w:val="003D1F2B"/>
    <w:rsid w:val="003D21CE"/>
    <w:rsid w:val="003D2362"/>
    <w:rsid w:val="003D247C"/>
    <w:rsid w:val="003D2527"/>
    <w:rsid w:val="003D269B"/>
    <w:rsid w:val="003D2C41"/>
    <w:rsid w:val="003D2DC0"/>
    <w:rsid w:val="003D2E06"/>
    <w:rsid w:val="003D3412"/>
    <w:rsid w:val="003D3831"/>
    <w:rsid w:val="003D3AAE"/>
    <w:rsid w:val="003D4399"/>
    <w:rsid w:val="003D457C"/>
    <w:rsid w:val="003D45F2"/>
    <w:rsid w:val="003D4BBD"/>
    <w:rsid w:val="003D4C73"/>
    <w:rsid w:val="003D4D11"/>
    <w:rsid w:val="003D5351"/>
    <w:rsid w:val="003D538E"/>
    <w:rsid w:val="003D5496"/>
    <w:rsid w:val="003D56E8"/>
    <w:rsid w:val="003D58DA"/>
    <w:rsid w:val="003D5931"/>
    <w:rsid w:val="003D5B55"/>
    <w:rsid w:val="003D5C25"/>
    <w:rsid w:val="003D64C3"/>
    <w:rsid w:val="003D6CBA"/>
    <w:rsid w:val="003D71B4"/>
    <w:rsid w:val="003D7447"/>
    <w:rsid w:val="003D7910"/>
    <w:rsid w:val="003E04F7"/>
    <w:rsid w:val="003E0689"/>
    <w:rsid w:val="003E0B35"/>
    <w:rsid w:val="003E1032"/>
    <w:rsid w:val="003E1067"/>
    <w:rsid w:val="003E1312"/>
    <w:rsid w:val="003E18E4"/>
    <w:rsid w:val="003E1F69"/>
    <w:rsid w:val="003E253E"/>
    <w:rsid w:val="003E2925"/>
    <w:rsid w:val="003E2AEA"/>
    <w:rsid w:val="003E2C70"/>
    <w:rsid w:val="003E2C97"/>
    <w:rsid w:val="003E2DA0"/>
    <w:rsid w:val="003E36C0"/>
    <w:rsid w:val="003E38DA"/>
    <w:rsid w:val="003E3EEB"/>
    <w:rsid w:val="003E489B"/>
    <w:rsid w:val="003E551B"/>
    <w:rsid w:val="003E57B2"/>
    <w:rsid w:val="003E58B0"/>
    <w:rsid w:val="003E5C93"/>
    <w:rsid w:val="003E5D47"/>
    <w:rsid w:val="003E5E2E"/>
    <w:rsid w:val="003E5E57"/>
    <w:rsid w:val="003E5E97"/>
    <w:rsid w:val="003E602F"/>
    <w:rsid w:val="003E64F9"/>
    <w:rsid w:val="003E6597"/>
    <w:rsid w:val="003E6ACD"/>
    <w:rsid w:val="003E6B31"/>
    <w:rsid w:val="003E6E06"/>
    <w:rsid w:val="003E6E87"/>
    <w:rsid w:val="003E738C"/>
    <w:rsid w:val="003E76E8"/>
    <w:rsid w:val="003E7CC0"/>
    <w:rsid w:val="003E7E46"/>
    <w:rsid w:val="003E7F6C"/>
    <w:rsid w:val="003F011A"/>
    <w:rsid w:val="003F04CA"/>
    <w:rsid w:val="003F0841"/>
    <w:rsid w:val="003F0860"/>
    <w:rsid w:val="003F08A0"/>
    <w:rsid w:val="003F0DDE"/>
    <w:rsid w:val="003F1130"/>
    <w:rsid w:val="003F158B"/>
    <w:rsid w:val="003F1592"/>
    <w:rsid w:val="003F188E"/>
    <w:rsid w:val="003F18E9"/>
    <w:rsid w:val="003F1930"/>
    <w:rsid w:val="003F1B60"/>
    <w:rsid w:val="003F1F74"/>
    <w:rsid w:val="003F234E"/>
    <w:rsid w:val="003F2408"/>
    <w:rsid w:val="003F27A6"/>
    <w:rsid w:val="003F282A"/>
    <w:rsid w:val="003F2A5F"/>
    <w:rsid w:val="003F2FD4"/>
    <w:rsid w:val="003F309B"/>
    <w:rsid w:val="003F3161"/>
    <w:rsid w:val="003F33CE"/>
    <w:rsid w:val="003F370B"/>
    <w:rsid w:val="003F3730"/>
    <w:rsid w:val="003F3877"/>
    <w:rsid w:val="003F3A3D"/>
    <w:rsid w:val="003F3DF6"/>
    <w:rsid w:val="003F3E28"/>
    <w:rsid w:val="003F4064"/>
    <w:rsid w:val="003F4244"/>
    <w:rsid w:val="003F4530"/>
    <w:rsid w:val="003F4DA1"/>
    <w:rsid w:val="003F5188"/>
    <w:rsid w:val="003F5364"/>
    <w:rsid w:val="003F54B6"/>
    <w:rsid w:val="003F594F"/>
    <w:rsid w:val="003F606B"/>
    <w:rsid w:val="003F617F"/>
    <w:rsid w:val="003F626F"/>
    <w:rsid w:val="003F64D3"/>
    <w:rsid w:val="003F64FF"/>
    <w:rsid w:val="003F670E"/>
    <w:rsid w:val="003F6988"/>
    <w:rsid w:val="003F7C93"/>
    <w:rsid w:val="003F7D11"/>
    <w:rsid w:val="003F7F04"/>
    <w:rsid w:val="003F7F50"/>
    <w:rsid w:val="00400126"/>
    <w:rsid w:val="00400222"/>
    <w:rsid w:val="0040023D"/>
    <w:rsid w:val="004003BF"/>
    <w:rsid w:val="004004A8"/>
    <w:rsid w:val="004004CE"/>
    <w:rsid w:val="0040098A"/>
    <w:rsid w:val="004009E8"/>
    <w:rsid w:val="00400BA5"/>
    <w:rsid w:val="00400D6F"/>
    <w:rsid w:val="00401353"/>
    <w:rsid w:val="00401388"/>
    <w:rsid w:val="004015C4"/>
    <w:rsid w:val="0040192A"/>
    <w:rsid w:val="0040193E"/>
    <w:rsid w:val="0040195B"/>
    <w:rsid w:val="00401979"/>
    <w:rsid w:val="00401E0D"/>
    <w:rsid w:val="00401E31"/>
    <w:rsid w:val="00402845"/>
    <w:rsid w:val="00402C82"/>
    <w:rsid w:val="00402CFE"/>
    <w:rsid w:val="004032C5"/>
    <w:rsid w:val="0040345D"/>
    <w:rsid w:val="0040355B"/>
    <w:rsid w:val="0040379E"/>
    <w:rsid w:val="004038F4"/>
    <w:rsid w:val="00403CBA"/>
    <w:rsid w:val="004041B4"/>
    <w:rsid w:val="004044ED"/>
    <w:rsid w:val="004047FE"/>
    <w:rsid w:val="00404867"/>
    <w:rsid w:val="004049F0"/>
    <w:rsid w:val="0040512F"/>
    <w:rsid w:val="00405757"/>
    <w:rsid w:val="00405787"/>
    <w:rsid w:val="0040581E"/>
    <w:rsid w:val="00405BD4"/>
    <w:rsid w:val="00406119"/>
    <w:rsid w:val="0040659E"/>
    <w:rsid w:val="0040680D"/>
    <w:rsid w:val="00406989"/>
    <w:rsid w:val="00406B8D"/>
    <w:rsid w:val="00406EC0"/>
    <w:rsid w:val="0040752D"/>
    <w:rsid w:val="004076A7"/>
    <w:rsid w:val="004077A0"/>
    <w:rsid w:val="00407B26"/>
    <w:rsid w:val="00407F1B"/>
    <w:rsid w:val="00410121"/>
    <w:rsid w:val="00410C07"/>
    <w:rsid w:val="00410C20"/>
    <w:rsid w:val="00410FF4"/>
    <w:rsid w:val="00411024"/>
    <w:rsid w:val="004114BA"/>
    <w:rsid w:val="00411614"/>
    <w:rsid w:val="004118E6"/>
    <w:rsid w:val="004119CE"/>
    <w:rsid w:val="00411B49"/>
    <w:rsid w:val="00411C4B"/>
    <w:rsid w:val="00411C52"/>
    <w:rsid w:val="00411FBA"/>
    <w:rsid w:val="0041247D"/>
    <w:rsid w:val="004125B3"/>
    <w:rsid w:val="0041265E"/>
    <w:rsid w:val="004126D6"/>
    <w:rsid w:val="00412CEB"/>
    <w:rsid w:val="0041319A"/>
    <w:rsid w:val="004134AC"/>
    <w:rsid w:val="0041373B"/>
    <w:rsid w:val="00413C8E"/>
    <w:rsid w:val="004145B1"/>
    <w:rsid w:val="004146D6"/>
    <w:rsid w:val="00414983"/>
    <w:rsid w:val="004149B3"/>
    <w:rsid w:val="00414B4B"/>
    <w:rsid w:val="004151FF"/>
    <w:rsid w:val="00415242"/>
    <w:rsid w:val="0041574C"/>
    <w:rsid w:val="0041578A"/>
    <w:rsid w:val="004157CC"/>
    <w:rsid w:val="00415F32"/>
    <w:rsid w:val="004163B1"/>
    <w:rsid w:val="0041651C"/>
    <w:rsid w:val="004166F0"/>
    <w:rsid w:val="004167EB"/>
    <w:rsid w:val="004169A6"/>
    <w:rsid w:val="00416DB7"/>
    <w:rsid w:val="00417247"/>
    <w:rsid w:val="00417311"/>
    <w:rsid w:val="004176BA"/>
    <w:rsid w:val="004177F8"/>
    <w:rsid w:val="00417EB5"/>
    <w:rsid w:val="00420260"/>
    <w:rsid w:val="0042069C"/>
    <w:rsid w:val="00420AD3"/>
    <w:rsid w:val="00420B45"/>
    <w:rsid w:val="00420D40"/>
    <w:rsid w:val="004211F7"/>
    <w:rsid w:val="00421277"/>
    <w:rsid w:val="004215A8"/>
    <w:rsid w:val="00421A29"/>
    <w:rsid w:val="00421C09"/>
    <w:rsid w:val="00421C4E"/>
    <w:rsid w:val="00422026"/>
    <w:rsid w:val="00422707"/>
    <w:rsid w:val="0042281B"/>
    <w:rsid w:val="0042288B"/>
    <w:rsid w:val="004229B8"/>
    <w:rsid w:val="00422EB5"/>
    <w:rsid w:val="00422FAB"/>
    <w:rsid w:val="004231ED"/>
    <w:rsid w:val="00423B14"/>
    <w:rsid w:val="00423BE2"/>
    <w:rsid w:val="004240B8"/>
    <w:rsid w:val="004241FF"/>
    <w:rsid w:val="00424212"/>
    <w:rsid w:val="004248B5"/>
    <w:rsid w:val="00425136"/>
    <w:rsid w:val="00425145"/>
    <w:rsid w:val="00425162"/>
    <w:rsid w:val="004252BE"/>
    <w:rsid w:val="00425AF5"/>
    <w:rsid w:val="00425BAF"/>
    <w:rsid w:val="00425D69"/>
    <w:rsid w:val="00425E73"/>
    <w:rsid w:val="00426088"/>
    <w:rsid w:val="00426279"/>
    <w:rsid w:val="0042644D"/>
    <w:rsid w:val="004269D2"/>
    <w:rsid w:val="00426A50"/>
    <w:rsid w:val="00426C62"/>
    <w:rsid w:val="00426DA6"/>
    <w:rsid w:val="00427272"/>
    <w:rsid w:val="004276A7"/>
    <w:rsid w:val="004276B4"/>
    <w:rsid w:val="00427757"/>
    <w:rsid w:val="00427AFB"/>
    <w:rsid w:val="00427DA4"/>
    <w:rsid w:val="00427F1F"/>
    <w:rsid w:val="00430ABE"/>
    <w:rsid w:val="00430CD4"/>
    <w:rsid w:val="00430F11"/>
    <w:rsid w:val="00430F45"/>
    <w:rsid w:val="00431326"/>
    <w:rsid w:val="00431358"/>
    <w:rsid w:val="00431362"/>
    <w:rsid w:val="00431565"/>
    <w:rsid w:val="00431752"/>
    <w:rsid w:val="00431A75"/>
    <w:rsid w:val="00431CE2"/>
    <w:rsid w:val="00432192"/>
    <w:rsid w:val="0043240B"/>
    <w:rsid w:val="0043264F"/>
    <w:rsid w:val="00432FB0"/>
    <w:rsid w:val="00433273"/>
    <w:rsid w:val="004337E4"/>
    <w:rsid w:val="00433AAC"/>
    <w:rsid w:val="00433B5F"/>
    <w:rsid w:val="00433C58"/>
    <w:rsid w:val="00433D59"/>
    <w:rsid w:val="00433E14"/>
    <w:rsid w:val="00434317"/>
    <w:rsid w:val="004343D9"/>
    <w:rsid w:val="00434421"/>
    <w:rsid w:val="0043455A"/>
    <w:rsid w:val="004345AA"/>
    <w:rsid w:val="0043487B"/>
    <w:rsid w:val="00434B17"/>
    <w:rsid w:val="00434ECD"/>
    <w:rsid w:val="004350BE"/>
    <w:rsid w:val="0043557F"/>
    <w:rsid w:val="00435625"/>
    <w:rsid w:val="0043571F"/>
    <w:rsid w:val="00435967"/>
    <w:rsid w:val="00435DBE"/>
    <w:rsid w:val="00435F08"/>
    <w:rsid w:val="00436789"/>
    <w:rsid w:val="00436B4C"/>
    <w:rsid w:val="0043707F"/>
    <w:rsid w:val="004370E6"/>
    <w:rsid w:val="0043716B"/>
    <w:rsid w:val="004371CB"/>
    <w:rsid w:val="0043727E"/>
    <w:rsid w:val="004372EF"/>
    <w:rsid w:val="0043733B"/>
    <w:rsid w:val="00437357"/>
    <w:rsid w:val="004374B6"/>
    <w:rsid w:val="0043770A"/>
    <w:rsid w:val="00437768"/>
    <w:rsid w:val="004401DB"/>
    <w:rsid w:val="00440598"/>
    <w:rsid w:val="004408B8"/>
    <w:rsid w:val="0044100F"/>
    <w:rsid w:val="00441286"/>
    <w:rsid w:val="004415A9"/>
    <w:rsid w:val="004416AA"/>
    <w:rsid w:val="00441A64"/>
    <w:rsid w:val="00441D1D"/>
    <w:rsid w:val="00441D1E"/>
    <w:rsid w:val="00441D75"/>
    <w:rsid w:val="004421D4"/>
    <w:rsid w:val="004421E5"/>
    <w:rsid w:val="00442246"/>
    <w:rsid w:val="004426D1"/>
    <w:rsid w:val="004427BB"/>
    <w:rsid w:val="00442993"/>
    <w:rsid w:val="00442BBE"/>
    <w:rsid w:val="00442CBB"/>
    <w:rsid w:val="00442D41"/>
    <w:rsid w:val="00442D8C"/>
    <w:rsid w:val="00443431"/>
    <w:rsid w:val="0044370B"/>
    <w:rsid w:val="0044392C"/>
    <w:rsid w:val="00443B17"/>
    <w:rsid w:val="00443BE9"/>
    <w:rsid w:val="00443C0E"/>
    <w:rsid w:val="00443D0A"/>
    <w:rsid w:val="00444205"/>
    <w:rsid w:val="00444355"/>
    <w:rsid w:val="0044437B"/>
    <w:rsid w:val="00444AD3"/>
    <w:rsid w:val="00444B7A"/>
    <w:rsid w:val="00444F25"/>
    <w:rsid w:val="00444F6A"/>
    <w:rsid w:val="0044503D"/>
    <w:rsid w:val="00445356"/>
    <w:rsid w:val="00445589"/>
    <w:rsid w:val="00445D51"/>
    <w:rsid w:val="00445DBD"/>
    <w:rsid w:val="00446070"/>
    <w:rsid w:val="00446B29"/>
    <w:rsid w:val="00446C4F"/>
    <w:rsid w:val="004473DD"/>
    <w:rsid w:val="0044747F"/>
    <w:rsid w:val="0044759C"/>
    <w:rsid w:val="004475F3"/>
    <w:rsid w:val="0044787E"/>
    <w:rsid w:val="004501A3"/>
    <w:rsid w:val="00450926"/>
    <w:rsid w:val="00450D58"/>
    <w:rsid w:val="00450F26"/>
    <w:rsid w:val="0045121A"/>
    <w:rsid w:val="0045165E"/>
    <w:rsid w:val="004516DB"/>
    <w:rsid w:val="0045174B"/>
    <w:rsid w:val="00451987"/>
    <w:rsid w:val="00451BCC"/>
    <w:rsid w:val="00451F63"/>
    <w:rsid w:val="00451F7F"/>
    <w:rsid w:val="00452160"/>
    <w:rsid w:val="00452286"/>
    <w:rsid w:val="0045259F"/>
    <w:rsid w:val="004525C5"/>
    <w:rsid w:val="004525CF"/>
    <w:rsid w:val="00452DF9"/>
    <w:rsid w:val="00452E4E"/>
    <w:rsid w:val="00453098"/>
    <w:rsid w:val="004536BA"/>
    <w:rsid w:val="0045394A"/>
    <w:rsid w:val="00453AA5"/>
    <w:rsid w:val="00453D97"/>
    <w:rsid w:val="00453E54"/>
    <w:rsid w:val="0045412C"/>
    <w:rsid w:val="00454167"/>
    <w:rsid w:val="00455B3A"/>
    <w:rsid w:val="00455B8A"/>
    <w:rsid w:val="00455D4E"/>
    <w:rsid w:val="004560CB"/>
    <w:rsid w:val="00456126"/>
    <w:rsid w:val="00456374"/>
    <w:rsid w:val="004563A9"/>
    <w:rsid w:val="0045644D"/>
    <w:rsid w:val="004564DD"/>
    <w:rsid w:val="00456562"/>
    <w:rsid w:val="00456639"/>
    <w:rsid w:val="00456730"/>
    <w:rsid w:val="0045678B"/>
    <w:rsid w:val="00456B0D"/>
    <w:rsid w:val="00456FAC"/>
    <w:rsid w:val="004570D6"/>
    <w:rsid w:val="00457101"/>
    <w:rsid w:val="00457D9C"/>
    <w:rsid w:val="00457EC7"/>
    <w:rsid w:val="004602B8"/>
    <w:rsid w:val="0046048F"/>
    <w:rsid w:val="00460868"/>
    <w:rsid w:val="00460C7F"/>
    <w:rsid w:val="00461423"/>
    <w:rsid w:val="004614AE"/>
    <w:rsid w:val="00461636"/>
    <w:rsid w:val="0046163C"/>
    <w:rsid w:val="004617A7"/>
    <w:rsid w:val="00461B11"/>
    <w:rsid w:val="00461C62"/>
    <w:rsid w:val="00462AC2"/>
    <w:rsid w:val="00462BA8"/>
    <w:rsid w:val="00462C0B"/>
    <w:rsid w:val="00462FB3"/>
    <w:rsid w:val="00463225"/>
    <w:rsid w:val="004632B1"/>
    <w:rsid w:val="00463685"/>
    <w:rsid w:val="00463687"/>
    <w:rsid w:val="00463C7B"/>
    <w:rsid w:val="00464071"/>
    <w:rsid w:val="004642DA"/>
    <w:rsid w:val="00464946"/>
    <w:rsid w:val="004649E5"/>
    <w:rsid w:val="00464ABC"/>
    <w:rsid w:val="00464E49"/>
    <w:rsid w:val="004652E4"/>
    <w:rsid w:val="00465524"/>
    <w:rsid w:val="004656D4"/>
    <w:rsid w:val="00465B24"/>
    <w:rsid w:val="00465BFA"/>
    <w:rsid w:val="00465D1B"/>
    <w:rsid w:val="004665FA"/>
    <w:rsid w:val="00466E25"/>
    <w:rsid w:val="00467003"/>
    <w:rsid w:val="0046704E"/>
    <w:rsid w:val="0046705F"/>
    <w:rsid w:val="00467361"/>
    <w:rsid w:val="004677A1"/>
    <w:rsid w:val="004679C9"/>
    <w:rsid w:val="00467BE8"/>
    <w:rsid w:val="00467E65"/>
    <w:rsid w:val="00467FBA"/>
    <w:rsid w:val="0047062B"/>
    <w:rsid w:val="0047076B"/>
    <w:rsid w:val="0047076E"/>
    <w:rsid w:val="004707E8"/>
    <w:rsid w:val="00470CC2"/>
    <w:rsid w:val="00471367"/>
    <w:rsid w:val="00471485"/>
    <w:rsid w:val="004714E2"/>
    <w:rsid w:val="0047158A"/>
    <w:rsid w:val="00471BA8"/>
    <w:rsid w:val="00471BF9"/>
    <w:rsid w:val="00471E5D"/>
    <w:rsid w:val="00472420"/>
    <w:rsid w:val="00472E74"/>
    <w:rsid w:val="00473343"/>
    <w:rsid w:val="004734B1"/>
    <w:rsid w:val="0047364B"/>
    <w:rsid w:val="00473847"/>
    <w:rsid w:val="00473927"/>
    <w:rsid w:val="00473A88"/>
    <w:rsid w:val="00473BFB"/>
    <w:rsid w:val="00473EA6"/>
    <w:rsid w:val="00474503"/>
    <w:rsid w:val="004748A6"/>
    <w:rsid w:val="00474953"/>
    <w:rsid w:val="004749EC"/>
    <w:rsid w:val="00474D26"/>
    <w:rsid w:val="00474FA3"/>
    <w:rsid w:val="004750F6"/>
    <w:rsid w:val="00475304"/>
    <w:rsid w:val="00475F2D"/>
    <w:rsid w:val="00476333"/>
    <w:rsid w:val="004765B4"/>
    <w:rsid w:val="00476B96"/>
    <w:rsid w:val="00476D16"/>
    <w:rsid w:val="0047722C"/>
    <w:rsid w:val="0047766E"/>
    <w:rsid w:val="00477676"/>
    <w:rsid w:val="004776E0"/>
    <w:rsid w:val="0047772B"/>
    <w:rsid w:val="00477A4D"/>
    <w:rsid w:val="00477A64"/>
    <w:rsid w:val="00477D56"/>
    <w:rsid w:val="00477D7C"/>
    <w:rsid w:val="00477F8F"/>
    <w:rsid w:val="0048018C"/>
    <w:rsid w:val="004801E3"/>
    <w:rsid w:val="00480504"/>
    <w:rsid w:val="0048069A"/>
    <w:rsid w:val="00480845"/>
    <w:rsid w:val="004809C1"/>
    <w:rsid w:val="004809E4"/>
    <w:rsid w:val="00480B7B"/>
    <w:rsid w:val="00481109"/>
    <w:rsid w:val="00481602"/>
    <w:rsid w:val="004819CD"/>
    <w:rsid w:val="00481FD5"/>
    <w:rsid w:val="0048231A"/>
    <w:rsid w:val="00482665"/>
    <w:rsid w:val="004826C4"/>
    <w:rsid w:val="004827C7"/>
    <w:rsid w:val="00482B27"/>
    <w:rsid w:val="00482C20"/>
    <w:rsid w:val="00482EAB"/>
    <w:rsid w:val="004830DE"/>
    <w:rsid w:val="0048319B"/>
    <w:rsid w:val="00483254"/>
    <w:rsid w:val="0048333C"/>
    <w:rsid w:val="004835F4"/>
    <w:rsid w:val="00483658"/>
    <w:rsid w:val="00483DFA"/>
    <w:rsid w:val="00483E06"/>
    <w:rsid w:val="00484213"/>
    <w:rsid w:val="00484347"/>
    <w:rsid w:val="0048461B"/>
    <w:rsid w:val="004848E6"/>
    <w:rsid w:val="0048543E"/>
    <w:rsid w:val="0048564F"/>
    <w:rsid w:val="0048579A"/>
    <w:rsid w:val="00485A2A"/>
    <w:rsid w:val="00485B4A"/>
    <w:rsid w:val="00485C64"/>
    <w:rsid w:val="00485DFB"/>
    <w:rsid w:val="004860B2"/>
    <w:rsid w:val="004861F0"/>
    <w:rsid w:val="0048647C"/>
    <w:rsid w:val="00486483"/>
    <w:rsid w:val="00486521"/>
    <w:rsid w:val="00486531"/>
    <w:rsid w:val="00486D16"/>
    <w:rsid w:val="00487942"/>
    <w:rsid w:val="00487B55"/>
    <w:rsid w:val="00487CBA"/>
    <w:rsid w:val="00487E20"/>
    <w:rsid w:val="004902C1"/>
    <w:rsid w:val="0049032D"/>
    <w:rsid w:val="004904FB"/>
    <w:rsid w:val="00490700"/>
    <w:rsid w:val="00490C2F"/>
    <w:rsid w:val="00490D98"/>
    <w:rsid w:val="00490E8D"/>
    <w:rsid w:val="004910FD"/>
    <w:rsid w:val="0049126E"/>
    <w:rsid w:val="004916D7"/>
    <w:rsid w:val="00491706"/>
    <w:rsid w:val="00491880"/>
    <w:rsid w:val="004918A5"/>
    <w:rsid w:val="00491954"/>
    <w:rsid w:val="00491B60"/>
    <w:rsid w:val="00492500"/>
    <w:rsid w:val="00492638"/>
    <w:rsid w:val="004926A1"/>
    <w:rsid w:val="00492883"/>
    <w:rsid w:val="0049307B"/>
    <w:rsid w:val="00493255"/>
    <w:rsid w:val="004932AE"/>
    <w:rsid w:val="00493A1D"/>
    <w:rsid w:val="00493B12"/>
    <w:rsid w:val="00493BF2"/>
    <w:rsid w:val="00493C9C"/>
    <w:rsid w:val="00493DB3"/>
    <w:rsid w:val="00493E1F"/>
    <w:rsid w:val="004941D9"/>
    <w:rsid w:val="0049433F"/>
    <w:rsid w:val="00494723"/>
    <w:rsid w:val="004947A4"/>
    <w:rsid w:val="00494A46"/>
    <w:rsid w:val="00494B41"/>
    <w:rsid w:val="004954B4"/>
    <w:rsid w:val="00495627"/>
    <w:rsid w:val="00495649"/>
    <w:rsid w:val="0049569A"/>
    <w:rsid w:val="00495807"/>
    <w:rsid w:val="00495846"/>
    <w:rsid w:val="00495BE3"/>
    <w:rsid w:val="00495FE3"/>
    <w:rsid w:val="0049601B"/>
    <w:rsid w:val="004962BF"/>
    <w:rsid w:val="00496A27"/>
    <w:rsid w:val="00496BB2"/>
    <w:rsid w:val="00496D44"/>
    <w:rsid w:val="00496FC8"/>
    <w:rsid w:val="0049711F"/>
    <w:rsid w:val="004971E1"/>
    <w:rsid w:val="00497200"/>
    <w:rsid w:val="004975F7"/>
    <w:rsid w:val="00497778"/>
    <w:rsid w:val="00497C6B"/>
    <w:rsid w:val="00497E63"/>
    <w:rsid w:val="004A03C1"/>
    <w:rsid w:val="004A0626"/>
    <w:rsid w:val="004A073C"/>
    <w:rsid w:val="004A07E8"/>
    <w:rsid w:val="004A0867"/>
    <w:rsid w:val="004A0971"/>
    <w:rsid w:val="004A0A7E"/>
    <w:rsid w:val="004A0D9E"/>
    <w:rsid w:val="004A0F52"/>
    <w:rsid w:val="004A13CC"/>
    <w:rsid w:val="004A1733"/>
    <w:rsid w:val="004A1C9D"/>
    <w:rsid w:val="004A1F46"/>
    <w:rsid w:val="004A1FB4"/>
    <w:rsid w:val="004A202C"/>
    <w:rsid w:val="004A208C"/>
    <w:rsid w:val="004A21F0"/>
    <w:rsid w:val="004A2330"/>
    <w:rsid w:val="004A244A"/>
    <w:rsid w:val="004A256F"/>
    <w:rsid w:val="004A283B"/>
    <w:rsid w:val="004A2C30"/>
    <w:rsid w:val="004A2DFA"/>
    <w:rsid w:val="004A2E1F"/>
    <w:rsid w:val="004A2F79"/>
    <w:rsid w:val="004A31EB"/>
    <w:rsid w:val="004A3385"/>
    <w:rsid w:val="004A3743"/>
    <w:rsid w:val="004A3789"/>
    <w:rsid w:val="004A3C64"/>
    <w:rsid w:val="004A3CD1"/>
    <w:rsid w:val="004A4B1C"/>
    <w:rsid w:val="004A4B72"/>
    <w:rsid w:val="004A4EAF"/>
    <w:rsid w:val="004A538B"/>
    <w:rsid w:val="004A59EA"/>
    <w:rsid w:val="004A6037"/>
    <w:rsid w:val="004A6470"/>
    <w:rsid w:val="004A65AF"/>
    <w:rsid w:val="004A68A9"/>
    <w:rsid w:val="004A6986"/>
    <w:rsid w:val="004A6DA7"/>
    <w:rsid w:val="004A6EB6"/>
    <w:rsid w:val="004A715F"/>
    <w:rsid w:val="004A7CFD"/>
    <w:rsid w:val="004A7FCB"/>
    <w:rsid w:val="004B00E5"/>
    <w:rsid w:val="004B011D"/>
    <w:rsid w:val="004B0187"/>
    <w:rsid w:val="004B06B2"/>
    <w:rsid w:val="004B093A"/>
    <w:rsid w:val="004B10DF"/>
    <w:rsid w:val="004B12EA"/>
    <w:rsid w:val="004B1324"/>
    <w:rsid w:val="004B1392"/>
    <w:rsid w:val="004B13EA"/>
    <w:rsid w:val="004B1417"/>
    <w:rsid w:val="004B16F9"/>
    <w:rsid w:val="004B1BD1"/>
    <w:rsid w:val="004B280B"/>
    <w:rsid w:val="004B2917"/>
    <w:rsid w:val="004B2BB1"/>
    <w:rsid w:val="004B2DDB"/>
    <w:rsid w:val="004B32A4"/>
    <w:rsid w:val="004B34D8"/>
    <w:rsid w:val="004B355D"/>
    <w:rsid w:val="004B380B"/>
    <w:rsid w:val="004B3A76"/>
    <w:rsid w:val="004B3C52"/>
    <w:rsid w:val="004B3D76"/>
    <w:rsid w:val="004B3D97"/>
    <w:rsid w:val="004B3F8B"/>
    <w:rsid w:val="004B3FE1"/>
    <w:rsid w:val="004B4255"/>
    <w:rsid w:val="004B458D"/>
    <w:rsid w:val="004B469D"/>
    <w:rsid w:val="004B474B"/>
    <w:rsid w:val="004B47C8"/>
    <w:rsid w:val="004B496F"/>
    <w:rsid w:val="004B499B"/>
    <w:rsid w:val="004B4B9E"/>
    <w:rsid w:val="004B5003"/>
    <w:rsid w:val="004B53F9"/>
    <w:rsid w:val="004B5F80"/>
    <w:rsid w:val="004B63CD"/>
    <w:rsid w:val="004B63EA"/>
    <w:rsid w:val="004B697A"/>
    <w:rsid w:val="004B6F2C"/>
    <w:rsid w:val="004B6F6D"/>
    <w:rsid w:val="004B750D"/>
    <w:rsid w:val="004B7696"/>
    <w:rsid w:val="004B7C6B"/>
    <w:rsid w:val="004B7E39"/>
    <w:rsid w:val="004B7EA9"/>
    <w:rsid w:val="004C0091"/>
    <w:rsid w:val="004C01A1"/>
    <w:rsid w:val="004C0A99"/>
    <w:rsid w:val="004C0AB7"/>
    <w:rsid w:val="004C0C9A"/>
    <w:rsid w:val="004C0CDB"/>
    <w:rsid w:val="004C0D6B"/>
    <w:rsid w:val="004C0F12"/>
    <w:rsid w:val="004C0F90"/>
    <w:rsid w:val="004C1098"/>
    <w:rsid w:val="004C11A3"/>
    <w:rsid w:val="004C12B5"/>
    <w:rsid w:val="004C18B1"/>
    <w:rsid w:val="004C18FB"/>
    <w:rsid w:val="004C198C"/>
    <w:rsid w:val="004C1B31"/>
    <w:rsid w:val="004C1EA5"/>
    <w:rsid w:val="004C1EFD"/>
    <w:rsid w:val="004C2084"/>
    <w:rsid w:val="004C234F"/>
    <w:rsid w:val="004C24DE"/>
    <w:rsid w:val="004C2526"/>
    <w:rsid w:val="004C2570"/>
    <w:rsid w:val="004C25DD"/>
    <w:rsid w:val="004C26F9"/>
    <w:rsid w:val="004C2708"/>
    <w:rsid w:val="004C27B9"/>
    <w:rsid w:val="004C2B7E"/>
    <w:rsid w:val="004C35F8"/>
    <w:rsid w:val="004C3A5D"/>
    <w:rsid w:val="004C3B0D"/>
    <w:rsid w:val="004C3CC7"/>
    <w:rsid w:val="004C3E07"/>
    <w:rsid w:val="004C428C"/>
    <w:rsid w:val="004C4380"/>
    <w:rsid w:val="004C48A6"/>
    <w:rsid w:val="004C48D7"/>
    <w:rsid w:val="004C4DC3"/>
    <w:rsid w:val="004C51CE"/>
    <w:rsid w:val="004C597C"/>
    <w:rsid w:val="004C5DC8"/>
    <w:rsid w:val="004C5F81"/>
    <w:rsid w:val="004C65F9"/>
    <w:rsid w:val="004C68ED"/>
    <w:rsid w:val="004C6951"/>
    <w:rsid w:val="004C6B10"/>
    <w:rsid w:val="004C6B63"/>
    <w:rsid w:val="004C6EE1"/>
    <w:rsid w:val="004C7283"/>
    <w:rsid w:val="004C7416"/>
    <w:rsid w:val="004C757C"/>
    <w:rsid w:val="004C7B3C"/>
    <w:rsid w:val="004C7B85"/>
    <w:rsid w:val="004C7F9A"/>
    <w:rsid w:val="004C7FFE"/>
    <w:rsid w:val="004D0200"/>
    <w:rsid w:val="004D028B"/>
    <w:rsid w:val="004D10A5"/>
    <w:rsid w:val="004D12AB"/>
    <w:rsid w:val="004D167A"/>
    <w:rsid w:val="004D16E2"/>
    <w:rsid w:val="004D19B8"/>
    <w:rsid w:val="004D1CA9"/>
    <w:rsid w:val="004D26A9"/>
    <w:rsid w:val="004D28AB"/>
    <w:rsid w:val="004D2AE7"/>
    <w:rsid w:val="004D36CE"/>
    <w:rsid w:val="004D3A88"/>
    <w:rsid w:val="004D3B6D"/>
    <w:rsid w:val="004D3BB4"/>
    <w:rsid w:val="004D3BF9"/>
    <w:rsid w:val="004D40F4"/>
    <w:rsid w:val="004D4110"/>
    <w:rsid w:val="004D4857"/>
    <w:rsid w:val="004D4A49"/>
    <w:rsid w:val="004D4B39"/>
    <w:rsid w:val="004D5473"/>
    <w:rsid w:val="004D5A08"/>
    <w:rsid w:val="004D5A2D"/>
    <w:rsid w:val="004D5CBC"/>
    <w:rsid w:val="004D5DB7"/>
    <w:rsid w:val="004D5E5B"/>
    <w:rsid w:val="004D61F5"/>
    <w:rsid w:val="004D6511"/>
    <w:rsid w:val="004D673F"/>
    <w:rsid w:val="004D69EF"/>
    <w:rsid w:val="004D7080"/>
    <w:rsid w:val="004D71A7"/>
    <w:rsid w:val="004D727C"/>
    <w:rsid w:val="004D7A71"/>
    <w:rsid w:val="004D7BC8"/>
    <w:rsid w:val="004D7D3C"/>
    <w:rsid w:val="004E011D"/>
    <w:rsid w:val="004E0315"/>
    <w:rsid w:val="004E0ABC"/>
    <w:rsid w:val="004E0D27"/>
    <w:rsid w:val="004E0E31"/>
    <w:rsid w:val="004E0E5B"/>
    <w:rsid w:val="004E1700"/>
    <w:rsid w:val="004E1767"/>
    <w:rsid w:val="004E1857"/>
    <w:rsid w:val="004E18D7"/>
    <w:rsid w:val="004E1921"/>
    <w:rsid w:val="004E1A89"/>
    <w:rsid w:val="004E1D08"/>
    <w:rsid w:val="004E1DD3"/>
    <w:rsid w:val="004E2524"/>
    <w:rsid w:val="004E2735"/>
    <w:rsid w:val="004E299C"/>
    <w:rsid w:val="004E2C09"/>
    <w:rsid w:val="004E2C60"/>
    <w:rsid w:val="004E2C9C"/>
    <w:rsid w:val="004E2E62"/>
    <w:rsid w:val="004E3711"/>
    <w:rsid w:val="004E37CC"/>
    <w:rsid w:val="004E39D2"/>
    <w:rsid w:val="004E3C3F"/>
    <w:rsid w:val="004E3E0D"/>
    <w:rsid w:val="004E416A"/>
    <w:rsid w:val="004E43D4"/>
    <w:rsid w:val="004E442E"/>
    <w:rsid w:val="004E4494"/>
    <w:rsid w:val="004E45E4"/>
    <w:rsid w:val="004E49CF"/>
    <w:rsid w:val="004E4A48"/>
    <w:rsid w:val="004E4D32"/>
    <w:rsid w:val="004E4F2F"/>
    <w:rsid w:val="004E4FB9"/>
    <w:rsid w:val="004E5247"/>
    <w:rsid w:val="004E5252"/>
    <w:rsid w:val="004E5527"/>
    <w:rsid w:val="004E559F"/>
    <w:rsid w:val="004E5818"/>
    <w:rsid w:val="004E5D46"/>
    <w:rsid w:val="004E5DC0"/>
    <w:rsid w:val="004E5DE7"/>
    <w:rsid w:val="004E5FA9"/>
    <w:rsid w:val="004E6668"/>
    <w:rsid w:val="004E68AB"/>
    <w:rsid w:val="004E6A21"/>
    <w:rsid w:val="004E6ADA"/>
    <w:rsid w:val="004E6D3E"/>
    <w:rsid w:val="004E6EC0"/>
    <w:rsid w:val="004E6EF1"/>
    <w:rsid w:val="004E6F13"/>
    <w:rsid w:val="004E722F"/>
    <w:rsid w:val="004E7499"/>
    <w:rsid w:val="004E79B1"/>
    <w:rsid w:val="004E7D00"/>
    <w:rsid w:val="004E7E70"/>
    <w:rsid w:val="004F0101"/>
    <w:rsid w:val="004F054B"/>
    <w:rsid w:val="004F0559"/>
    <w:rsid w:val="004F0613"/>
    <w:rsid w:val="004F0CE7"/>
    <w:rsid w:val="004F1093"/>
    <w:rsid w:val="004F158D"/>
    <w:rsid w:val="004F1F84"/>
    <w:rsid w:val="004F2416"/>
    <w:rsid w:val="004F26B7"/>
    <w:rsid w:val="004F2787"/>
    <w:rsid w:val="004F27FA"/>
    <w:rsid w:val="004F2A9C"/>
    <w:rsid w:val="004F32B9"/>
    <w:rsid w:val="004F336A"/>
    <w:rsid w:val="004F353B"/>
    <w:rsid w:val="004F3719"/>
    <w:rsid w:val="004F384F"/>
    <w:rsid w:val="004F3E12"/>
    <w:rsid w:val="004F3F13"/>
    <w:rsid w:val="004F3FE0"/>
    <w:rsid w:val="004F408B"/>
    <w:rsid w:val="004F4096"/>
    <w:rsid w:val="004F4237"/>
    <w:rsid w:val="004F4523"/>
    <w:rsid w:val="004F45C9"/>
    <w:rsid w:val="004F45E6"/>
    <w:rsid w:val="004F49D6"/>
    <w:rsid w:val="004F4C22"/>
    <w:rsid w:val="004F4CBB"/>
    <w:rsid w:val="004F52BB"/>
    <w:rsid w:val="004F5474"/>
    <w:rsid w:val="004F556A"/>
    <w:rsid w:val="004F5AD4"/>
    <w:rsid w:val="004F5B34"/>
    <w:rsid w:val="004F6128"/>
    <w:rsid w:val="004F6428"/>
    <w:rsid w:val="004F657F"/>
    <w:rsid w:val="004F677E"/>
    <w:rsid w:val="004F68FD"/>
    <w:rsid w:val="004F6C44"/>
    <w:rsid w:val="004F6CCC"/>
    <w:rsid w:val="004F6D33"/>
    <w:rsid w:val="004F6D8A"/>
    <w:rsid w:val="004F6ED9"/>
    <w:rsid w:val="004F6F6C"/>
    <w:rsid w:val="004F6FA1"/>
    <w:rsid w:val="004F7035"/>
    <w:rsid w:val="004F709B"/>
    <w:rsid w:val="004F7261"/>
    <w:rsid w:val="004F78A3"/>
    <w:rsid w:val="004F78F1"/>
    <w:rsid w:val="00500316"/>
    <w:rsid w:val="00500703"/>
    <w:rsid w:val="0050090A"/>
    <w:rsid w:val="00500933"/>
    <w:rsid w:val="005009F1"/>
    <w:rsid w:val="00500A87"/>
    <w:rsid w:val="00500D2D"/>
    <w:rsid w:val="00500D66"/>
    <w:rsid w:val="00500DBD"/>
    <w:rsid w:val="00501195"/>
    <w:rsid w:val="005013B4"/>
    <w:rsid w:val="0050145B"/>
    <w:rsid w:val="0050149F"/>
    <w:rsid w:val="00501602"/>
    <w:rsid w:val="00501833"/>
    <w:rsid w:val="00501A9D"/>
    <w:rsid w:val="0050210D"/>
    <w:rsid w:val="00502208"/>
    <w:rsid w:val="00502A55"/>
    <w:rsid w:val="00502D59"/>
    <w:rsid w:val="0050301A"/>
    <w:rsid w:val="0050355D"/>
    <w:rsid w:val="005037AC"/>
    <w:rsid w:val="00503AFC"/>
    <w:rsid w:val="00503C45"/>
    <w:rsid w:val="00503C46"/>
    <w:rsid w:val="00503D68"/>
    <w:rsid w:val="00503DBD"/>
    <w:rsid w:val="00503EA4"/>
    <w:rsid w:val="005043DD"/>
    <w:rsid w:val="005044DA"/>
    <w:rsid w:val="0050463B"/>
    <w:rsid w:val="00504750"/>
    <w:rsid w:val="00504825"/>
    <w:rsid w:val="00504A85"/>
    <w:rsid w:val="00504E3C"/>
    <w:rsid w:val="005052C6"/>
    <w:rsid w:val="005053CA"/>
    <w:rsid w:val="0050580A"/>
    <w:rsid w:val="00505862"/>
    <w:rsid w:val="00505BF2"/>
    <w:rsid w:val="00505C25"/>
    <w:rsid w:val="00505CF1"/>
    <w:rsid w:val="00505EE5"/>
    <w:rsid w:val="005067E8"/>
    <w:rsid w:val="00506934"/>
    <w:rsid w:val="00506A7B"/>
    <w:rsid w:val="00506B8E"/>
    <w:rsid w:val="00506E69"/>
    <w:rsid w:val="0050706B"/>
    <w:rsid w:val="005072E1"/>
    <w:rsid w:val="005072E7"/>
    <w:rsid w:val="005074E2"/>
    <w:rsid w:val="0050757B"/>
    <w:rsid w:val="005078DF"/>
    <w:rsid w:val="00507D78"/>
    <w:rsid w:val="00510233"/>
    <w:rsid w:val="0051087D"/>
    <w:rsid w:val="005109E8"/>
    <w:rsid w:val="005114E0"/>
    <w:rsid w:val="00511B0C"/>
    <w:rsid w:val="00511D2A"/>
    <w:rsid w:val="00511E35"/>
    <w:rsid w:val="00512193"/>
    <w:rsid w:val="005123B7"/>
    <w:rsid w:val="0051256B"/>
    <w:rsid w:val="0051282C"/>
    <w:rsid w:val="00512AAB"/>
    <w:rsid w:val="00512AFA"/>
    <w:rsid w:val="00512E4B"/>
    <w:rsid w:val="00513088"/>
    <w:rsid w:val="0051342B"/>
    <w:rsid w:val="00513489"/>
    <w:rsid w:val="005135B3"/>
    <w:rsid w:val="005136AD"/>
    <w:rsid w:val="005136E6"/>
    <w:rsid w:val="00513B2C"/>
    <w:rsid w:val="00513DF5"/>
    <w:rsid w:val="005146A3"/>
    <w:rsid w:val="00514CE6"/>
    <w:rsid w:val="00514E60"/>
    <w:rsid w:val="005150CD"/>
    <w:rsid w:val="005151C8"/>
    <w:rsid w:val="005154A5"/>
    <w:rsid w:val="0051587D"/>
    <w:rsid w:val="00515DAD"/>
    <w:rsid w:val="005164C3"/>
    <w:rsid w:val="005167DF"/>
    <w:rsid w:val="005169D2"/>
    <w:rsid w:val="00517156"/>
    <w:rsid w:val="00517221"/>
    <w:rsid w:val="005174AF"/>
    <w:rsid w:val="00517808"/>
    <w:rsid w:val="00517A20"/>
    <w:rsid w:val="00517CD3"/>
    <w:rsid w:val="00517E60"/>
    <w:rsid w:val="00517EC9"/>
    <w:rsid w:val="00517F5B"/>
    <w:rsid w:val="00520991"/>
    <w:rsid w:val="00520C29"/>
    <w:rsid w:val="00520C53"/>
    <w:rsid w:val="00520C68"/>
    <w:rsid w:val="00520E47"/>
    <w:rsid w:val="0052101C"/>
    <w:rsid w:val="00521141"/>
    <w:rsid w:val="00521154"/>
    <w:rsid w:val="00521724"/>
    <w:rsid w:val="00521738"/>
    <w:rsid w:val="00521756"/>
    <w:rsid w:val="00521AF3"/>
    <w:rsid w:val="00521B2D"/>
    <w:rsid w:val="00521C55"/>
    <w:rsid w:val="00521D79"/>
    <w:rsid w:val="00521EDE"/>
    <w:rsid w:val="0052200E"/>
    <w:rsid w:val="00522534"/>
    <w:rsid w:val="0052288D"/>
    <w:rsid w:val="00522BB9"/>
    <w:rsid w:val="00522C98"/>
    <w:rsid w:val="00522D92"/>
    <w:rsid w:val="00522E81"/>
    <w:rsid w:val="00522F6A"/>
    <w:rsid w:val="005232D5"/>
    <w:rsid w:val="0052330F"/>
    <w:rsid w:val="00523329"/>
    <w:rsid w:val="00523913"/>
    <w:rsid w:val="0052463E"/>
    <w:rsid w:val="005250CE"/>
    <w:rsid w:val="005252C1"/>
    <w:rsid w:val="0052548A"/>
    <w:rsid w:val="0052587E"/>
    <w:rsid w:val="005259B9"/>
    <w:rsid w:val="00525A34"/>
    <w:rsid w:val="00525CC3"/>
    <w:rsid w:val="0052644D"/>
    <w:rsid w:val="005266D7"/>
    <w:rsid w:val="00526BDB"/>
    <w:rsid w:val="00526CB0"/>
    <w:rsid w:val="00526D5C"/>
    <w:rsid w:val="00526D71"/>
    <w:rsid w:val="005270EF"/>
    <w:rsid w:val="005274BF"/>
    <w:rsid w:val="0052785E"/>
    <w:rsid w:val="00527ABE"/>
    <w:rsid w:val="00527AD8"/>
    <w:rsid w:val="00527FE8"/>
    <w:rsid w:val="005300A6"/>
    <w:rsid w:val="005302E8"/>
    <w:rsid w:val="0053051D"/>
    <w:rsid w:val="0053069E"/>
    <w:rsid w:val="00530798"/>
    <w:rsid w:val="00530AFA"/>
    <w:rsid w:val="00530B52"/>
    <w:rsid w:val="00530B83"/>
    <w:rsid w:val="00531196"/>
    <w:rsid w:val="00531204"/>
    <w:rsid w:val="00531209"/>
    <w:rsid w:val="005313FE"/>
    <w:rsid w:val="005314CE"/>
    <w:rsid w:val="00531A0D"/>
    <w:rsid w:val="00531AF9"/>
    <w:rsid w:val="00531B1E"/>
    <w:rsid w:val="00531B3F"/>
    <w:rsid w:val="00531B71"/>
    <w:rsid w:val="00531B80"/>
    <w:rsid w:val="00531B97"/>
    <w:rsid w:val="00531F9E"/>
    <w:rsid w:val="00531FD0"/>
    <w:rsid w:val="00532112"/>
    <w:rsid w:val="00532489"/>
    <w:rsid w:val="00532537"/>
    <w:rsid w:val="0053260D"/>
    <w:rsid w:val="005327A5"/>
    <w:rsid w:val="005328B0"/>
    <w:rsid w:val="00533054"/>
    <w:rsid w:val="0053311B"/>
    <w:rsid w:val="00533A3D"/>
    <w:rsid w:val="00533B45"/>
    <w:rsid w:val="00533F66"/>
    <w:rsid w:val="0053417D"/>
    <w:rsid w:val="00534285"/>
    <w:rsid w:val="005342DB"/>
    <w:rsid w:val="005346AB"/>
    <w:rsid w:val="00534823"/>
    <w:rsid w:val="00535315"/>
    <w:rsid w:val="00535CF0"/>
    <w:rsid w:val="00535D98"/>
    <w:rsid w:val="00535EAE"/>
    <w:rsid w:val="00535FBE"/>
    <w:rsid w:val="005368EA"/>
    <w:rsid w:val="00536CFA"/>
    <w:rsid w:val="00536DF2"/>
    <w:rsid w:val="00536F48"/>
    <w:rsid w:val="00536FA9"/>
    <w:rsid w:val="00536FBB"/>
    <w:rsid w:val="005371E0"/>
    <w:rsid w:val="00537A3E"/>
    <w:rsid w:val="00537C05"/>
    <w:rsid w:val="00537D61"/>
    <w:rsid w:val="00537EA9"/>
    <w:rsid w:val="005402DD"/>
    <w:rsid w:val="00540607"/>
    <w:rsid w:val="00540A2D"/>
    <w:rsid w:val="00540B53"/>
    <w:rsid w:val="00540D36"/>
    <w:rsid w:val="005410F7"/>
    <w:rsid w:val="0054119F"/>
    <w:rsid w:val="005415DA"/>
    <w:rsid w:val="0054161C"/>
    <w:rsid w:val="0054164E"/>
    <w:rsid w:val="005416C8"/>
    <w:rsid w:val="00541F0B"/>
    <w:rsid w:val="00542709"/>
    <w:rsid w:val="00542B8A"/>
    <w:rsid w:val="005430B7"/>
    <w:rsid w:val="005438FB"/>
    <w:rsid w:val="005439DF"/>
    <w:rsid w:val="00544005"/>
    <w:rsid w:val="00544519"/>
    <w:rsid w:val="0054462F"/>
    <w:rsid w:val="00544B13"/>
    <w:rsid w:val="00544F36"/>
    <w:rsid w:val="00545036"/>
    <w:rsid w:val="005452F0"/>
    <w:rsid w:val="00545409"/>
    <w:rsid w:val="00545932"/>
    <w:rsid w:val="00545B8C"/>
    <w:rsid w:val="005462BF"/>
    <w:rsid w:val="005466C8"/>
    <w:rsid w:val="00546714"/>
    <w:rsid w:val="00547177"/>
    <w:rsid w:val="00547236"/>
    <w:rsid w:val="00547264"/>
    <w:rsid w:val="00547297"/>
    <w:rsid w:val="00547439"/>
    <w:rsid w:val="005474C6"/>
    <w:rsid w:val="00547554"/>
    <w:rsid w:val="00547F8D"/>
    <w:rsid w:val="0055029D"/>
    <w:rsid w:val="0055033D"/>
    <w:rsid w:val="005507AA"/>
    <w:rsid w:val="005507C6"/>
    <w:rsid w:val="005508D0"/>
    <w:rsid w:val="00550A13"/>
    <w:rsid w:val="00550BE3"/>
    <w:rsid w:val="00550D34"/>
    <w:rsid w:val="00550D45"/>
    <w:rsid w:val="005512CE"/>
    <w:rsid w:val="00551336"/>
    <w:rsid w:val="005519CA"/>
    <w:rsid w:val="00551F5E"/>
    <w:rsid w:val="00551F93"/>
    <w:rsid w:val="005521D3"/>
    <w:rsid w:val="005521FE"/>
    <w:rsid w:val="00552363"/>
    <w:rsid w:val="005524C0"/>
    <w:rsid w:val="005526D7"/>
    <w:rsid w:val="00552A9E"/>
    <w:rsid w:val="00552E25"/>
    <w:rsid w:val="00552E29"/>
    <w:rsid w:val="00552E79"/>
    <w:rsid w:val="00553259"/>
    <w:rsid w:val="005538F0"/>
    <w:rsid w:val="00553AF1"/>
    <w:rsid w:val="00553C3E"/>
    <w:rsid w:val="00553FDE"/>
    <w:rsid w:val="00554095"/>
    <w:rsid w:val="0055428B"/>
    <w:rsid w:val="00554330"/>
    <w:rsid w:val="005543EE"/>
    <w:rsid w:val="005544BE"/>
    <w:rsid w:val="00554A63"/>
    <w:rsid w:val="00554D73"/>
    <w:rsid w:val="00555EB4"/>
    <w:rsid w:val="00555F4F"/>
    <w:rsid w:val="00556387"/>
    <w:rsid w:val="005568B2"/>
    <w:rsid w:val="00556A4B"/>
    <w:rsid w:val="00556B69"/>
    <w:rsid w:val="00556E32"/>
    <w:rsid w:val="005570FF"/>
    <w:rsid w:val="00557302"/>
    <w:rsid w:val="00557378"/>
    <w:rsid w:val="0055767F"/>
    <w:rsid w:val="00557DDA"/>
    <w:rsid w:val="00557FCB"/>
    <w:rsid w:val="00560041"/>
    <w:rsid w:val="0056009E"/>
    <w:rsid w:val="00560533"/>
    <w:rsid w:val="00560AC6"/>
    <w:rsid w:val="00560FCA"/>
    <w:rsid w:val="00561027"/>
    <w:rsid w:val="00561083"/>
    <w:rsid w:val="00561741"/>
    <w:rsid w:val="00561945"/>
    <w:rsid w:val="00561BBB"/>
    <w:rsid w:val="0056296E"/>
    <w:rsid w:val="00562E08"/>
    <w:rsid w:val="00562F74"/>
    <w:rsid w:val="00563110"/>
    <w:rsid w:val="005632A5"/>
    <w:rsid w:val="0056370C"/>
    <w:rsid w:val="00563750"/>
    <w:rsid w:val="0056437A"/>
    <w:rsid w:val="005645B3"/>
    <w:rsid w:val="00565377"/>
    <w:rsid w:val="005653D6"/>
    <w:rsid w:val="00565867"/>
    <w:rsid w:val="00565B3E"/>
    <w:rsid w:val="00565EF4"/>
    <w:rsid w:val="00565FA6"/>
    <w:rsid w:val="0056603D"/>
    <w:rsid w:val="00566042"/>
    <w:rsid w:val="005661D2"/>
    <w:rsid w:val="0056653F"/>
    <w:rsid w:val="00566BB5"/>
    <w:rsid w:val="00566BFB"/>
    <w:rsid w:val="00566CE8"/>
    <w:rsid w:val="00566EF2"/>
    <w:rsid w:val="00566F75"/>
    <w:rsid w:val="00567134"/>
    <w:rsid w:val="005677B9"/>
    <w:rsid w:val="005677E8"/>
    <w:rsid w:val="00567842"/>
    <w:rsid w:val="00567C0C"/>
    <w:rsid w:val="00570426"/>
    <w:rsid w:val="00570B08"/>
    <w:rsid w:val="00570EF7"/>
    <w:rsid w:val="005713E9"/>
    <w:rsid w:val="005714F4"/>
    <w:rsid w:val="00571592"/>
    <w:rsid w:val="00571A1E"/>
    <w:rsid w:val="00571A24"/>
    <w:rsid w:val="00571D5A"/>
    <w:rsid w:val="00571F53"/>
    <w:rsid w:val="00571FB1"/>
    <w:rsid w:val="005720D3"/>
    <w:rsid w:val="0057240C"/>
    <w:rsid w:val="00572B95"/>
    <w:rsid w:val="00572D4A"/>
    <w:rsid w:val="00572EF2"/>
    <w:rsid w:val="005733ED"/>
    <w:rsid w:val="005734A5"/>
    <w:rsid w:val="005736D1"/>
    <w:rsid w:val="005736EC"/>
    <w:rsid w:val="0057374B"/>
    <w:rsid w:val="005739D5"/>
    <w:rsid w:val="00573E7E"/>
    <w:rsid w:val="0057412F"/>
    <w:rsid w:val="005745EC"/>
    <w:rsid w:val="005747AD"/>
    <w:rsid w:val="00574F84"/>
    <w:rsid w:val="00574FCA"/>
    <w:rsid w:val="005753AE"/>
    <w:rsid w:val="00575C36"/>
    <w:rsid w:val="0057610B"/>
    <w:rsid w:val="005765DE"/>
    <w:rsid w:val="00576644"/>
    <w:rsid w:val="00576660"/>
    <w:rsid w:val="0057689A"/>
    <w:rsid w:val="00576ADD"/>
    <w:rsid w:val="00576CD7"/>
    <w:rsid w:val="00576D03"/>
    <w:rsid w:val="00576F62"/>
    <w:rsid w:val="00577992"/>
    <w:rsid w:val="005779E8"/>
    <w:rsid w:val="0058085F"/>
    <w:rsid w:val="00580882"/>
    <w:rsid w:val="00580B17"/>
    <w:rsid w:val="00580D38"/>
    <w:rsid w:val="00581194"/>
    <w:rsid w:val="00581679"/>
    <w:rsid w:val="00581FCE"/>
    <w:rsid w:val="005822FB"/>
    <w:rsid w:val="0058256B"/>
    <w:rsid w:val="005832C7"/>
    <w:rsid w:val="00583656"/>
    <w:rsid w:val="005837AC"/>
    <w:rsid w:val="00583830"/>
    <w:rsid w:val="00583E54"/>
    <w:rsid w:val="00584631"/>
    <w:rsid w:val="0058480C"/>
    <w:rsid w:val="00584A91"/>
    <w:rsid w:val="00584ACC"/>
    <w:rsid w:val="0058505B"/>
    <w:rsid w:val="005851B9"/>
    <w:rsid w:val="005851E5"/>
    <w:rsid w:val="0058529B"/>
    <w:rsid w:val="005853CC"/>
    <w:rsid w:val="00585A0E"/>
    <w:rsid w:val="00585A70"/>
    <w:rsid w:val="00585AAA"/>
    <w:rsid w:val="00585BB1"/>
    <w:rsid w:val="00585DEB"/>
    <w:rsid w:val="00585E74"/>
    <w:rsid w:val="00585E75"/>
    <w:rsid w:val="00586648"/>
    <w:rsid w:val="0058676F"/>
    <w:rsid w:val="00586D87"/>
    <w:rsid w:val="005872C3"/>
    <w:rsid w:val="0058734B"/>
    <w:rsid w:val="005873D0"/>
    <w:rsid w:val="005874A1"/>
    <w:rsid w:val="00587633"/>
    <w:rsid w:val="00587737"/>
    <w:rsid w:val="0058790C"/>
    <w:rsid w:val="00587A6D"/>
    <w:rsid w:val="00587E0E"/>
    <w:rsid w:val="0059000A"/>
    <w:rsid w:val="005900C8"/>
    <w:rsid w:val="0059068E"/>
    <w:rsid w:val="00590A9F"/>
    <w:rsid w:val="00590E18"/>
    <w:rsid w:val="00590ED9"/>
    <w:rsid w:val="00590EFC"/>
    <w:rsid w:val="005917A0"/>
    <w:rsid w:val="00591F72"/>
    <w:rsid w:val="00592327"/>
    <w:rsid w:val="005925E3"/>
    <w:rsid w:val="005927A5"/>
    <w:rsid w:val="005927F2"/>
    <w:rsid w:val="00592CD7"/>
    <w:rsid w:val="00592DD9"/>
    <w:rsid w:val="005930CD"/>
    <w:rsid w:val="005931E0"/>
    <w:rsid w:val="005939C0"/>
    <w:rsid w:val="00593F98"/>
    <w:rsid w:val="0059429B"/>
    <w:rsid w:val="00594383"/>
    <w:rsid w:val="00594398"/>
    <w:rsid w:val="005943BD"/>
    <w:rsid w:val="005943D7"/>
    <w:rsid w:val="00594426"/>
    <w:rsid w:val="00594776"/>
    <w:rsid w:val="005949AD"/>
    <w:rsid w:val="00594B76"/>
    <w:rsid w:val="00594C47"/>
    <w:rsid w:val="00594E71"/>
    <w:rsid w:val="0059573E"/>
    <w:rsid w:val="00595B1E"/>
    <w:rsid w:val="005962CA"/>
    <w:rsid w:val="005967ED"/>
    <w:rsid w:val="005969EA"/>
    <w:rsid w:val="00596F43"/>
    <w:rsid w:val="00597386"/>
    <w:rsid w:val="005976BF"/>
    <w:rsid w:val="005976E4"/>
    <w:rsid w:val="00597760"/>
    <w:rsid w:val="005977D8"/>
    <w:rsid w:val="00597D08"/>
    <w:rsid w:val="00597D93"/>
    <w:rsid w:val="005A029C"/>
    <w:rsid w:val="005A02B0"/>
    <w:rsid w:val="005A0375"/>
    <w:rsid w:val="005A0670"/>
    <w:rsid w:val="005A0686"/>
    <w:rsid w:val="005A0BAA"/>
    <w:rsid w:val="005A0D88"/>
    <w:rsid w:val="005A0DF9"/>
    <w:rsid w:val="005A105E"/>
    <w:rsid w:val="005A11CF"/>
    <w:rsid w:val="005A1287"/>
    <w:rsid w:val="005A145B"/>
    <w:rsid w:val="005A1522"/>
    <w:rsid w:val="005A1529"/>
    <w:rsid w:val="005A1538"/>
    <w:rsid w:val="005A1604"/>
    <w:rsid w:val="005A1655"/>
    <w:rsid w:val="005A1E42"/>
    <w:rsid w:val="005A1F06"/>
    <w:rsid w:val="005A1FDB"/>
    <w:rsid w:val="005A2126"/>
    <w:rsid w:val="005A250D"/>
    <w:rsid w:val="005A28AD"/>
    <w:rsid w:val="005A2F17"/>
    <w:rsid w:val="005A322A"/>
    <w:rsid w:val="005A3358"/>
    <w:rsid w:val="005A348C"/>
    <w:rsid w:val="005A3781"/>
    <w:rsid w:val="005A3FDC"/>
    <w:rsid w:val="005A41D4"/>
    <w:rsid w:val="005A43C6"/>
    <w:rsid w:val="005A4519"/>
    <w:rsid w:val="005A4588"/>
    <w:rsid w:val="005A460D"/>
    <w:rsid w:val="005A4745"/>
    <w:rsid w:val="005A4844"/>
    <w:rsid w:val="005A4C75"/>
    <w:rsid w:val="005A515B"/>
    <w:rsid w:val="005A53F6"/>
    <w:rsid w:val="005A5524"/>
    <w:rsid w:val="005A5677"/>
    <w:rsid w:val="005A58A0"/>
    <w:rsid w:val="005A5C4D"/>
    <w:rsid w:val="005A5E22"/>
    <w:rsid w:val="005A6079"/>
    <w:rsid w:val="005A60B8"/>
    <w:rsid w:val="005A60D3"/>
    <w:rsid w:val="005A60D8"/>
    <w:rsid w:val="005A620E"/>
    <w:rsid w:val="005A6344"/>
    <w:rsid w:val="005A6727"/>
    <w:rsid w:val="005A6C02"/>
    <w:rsid w:val="005A7175"/>
    <w:rsid w:val="005A7211"/>
    <w:rsid w:val="005A73E7"/>
    <w:rsid w:val="005A7533"/>
    <w:rsid w:val="005A7D4B"/>
    <w:rsid w:val="005A7D73"/>
    <w:rsid w:val="005B0026"/>
    <w:rsid w:val="005B0655"/>
    <w:rsid w:val="005B06A7"/>
    <w:rsid w:val="005B15DF"/>
    <w:rsid w:val="005B1A4C"/>
    <w:rsid w:val="005B1AE2"/>
    <w:rsid w:val="005B1B17"/>
    <w:rsid w:val="005B1E1C"/>
    <w:rsid w:val="005B1F64"/>
    <w:rsid w:val="005B26C4"/>
    <w:rsid w:val="005B2845"/>
    <w:rsid w:val="005B2A5C"/>
    <w:rsid w:val="005B2D51"/>
    <w:rsid w:val="005B2F87"/>
    <w:rsid w:val="005B3091"/>
    <w:rsid w:val="005B310F"/>
    <w:rsid w:val="005B34F2"/>
    <w:rsid w:val="005B35E9"/>
    <w:rsid w:val="005B3601"/>
    <w:rsid w:val="005B3B6A"/>
    <w:rsid w:val="005B3B76"/>
    <w:rsid w:val="005B3EC1"/>
    <w:rsid w:val="005B3EC8"/>
    <w:rsid w:val="005B4366"/>
    <w:rsid w:val="005B466A"/>
    <w:rsid w:val="005B479B"/>
    <w:rsid w:val="005B4978"/>
    <w:rsid w:val="005B4A38"/>
    <w:rsid w:val="005B4E1B"/>
    <w:rsid w:val="005B4F2C"/>
    <w:rsid w:val="005B503F"/>
    <w:rsid w:val="005B5164"/>
    <w:rsid w:val="005B54F2"/>
    <w:rsid w:val="005B5935"/>
    <w:rsid w:val="005B5BAA"/>
    <w:rsid w:val="005B5C86"/>
    <w:rsid w:val="005B5EAC"/>
    <w:rsid w:val="005B60AC"/>
    <w:rsid w:val="005B62CA"/>
    <w:rsid w:val="005B663D"/>
    <w:rsid w:val="005B67FA"/>
    <w:rsid w:val="005B68D0"/>
    <w:rsid w:val="005B7409"/>
    <w:rsid w:val="005B7CF3"/>
    <w:rsid w:val="005B7F9D"/>
    <w:rsid w:val="005C02B1"/>
    <w:rsid w:val="005C02CD"/>
    <w:rsid w:val="005C0311"/>
    <w:rsid w:val="005C03D9"/>
    <w:rsid w:val="005C095B"/>
    <w:rsid w:val="005C0D4A"/>
    <w:rsid w:val="005C0D99"/>
    <w:rsid w:val="005C10BD"/>
    <w:rsid w:val="005C128C"/>
    <w:rsid w:val="005C133F"/>
    <w:rsid w:val="005C14CB"/>
    <w:rsid w:val="005C1725"/>
    <w:rsid w:val="005C18F2"/>
    <w:rsid w:val="005C2272"/>
    <w:rsid w:val="005C2320"/>
    <w:rsid w:val="005C26A4"/>
    <w:rsid w:val="005C2B13"/>
    <w:rsid w:val="005C2CCA"/>
    <w:rsid w:val="005C2CE1"/>
    <w:rsid w:val="005C2E36"/>
    <w:rsid w:val="005C2F79"/>
    <w:rsid w:val="005C3440"/>
    <w:rsid w:val="005C37C2"/>
    <w:rsid w:val="005C3C6E"/>
    <w:rsid w:val="005C48DB"/>
    <w:rsid w:val="005C4A22"/>
    <w:rsid w:val="005C4C19"/>
    <w:rsid w:val="005C5157"/>
    <w:rsid w:val="005C548E"/>
    <w:rsid w:val="005C5493"/>
    <w:rsid w:val="005C5538"/>
    <w:rsid w:val="005C5745"/>
    <w:rsid w:val="005C58E0"/>
    <w:rsid w:val="005C5913"/>
    <w:rsid w:val="005C5C4D"/>
    <w:rsid w:val="005C601E"/>
    <w:rsid w:val="005C6145"/>
    <w:rsid w:val="005C61DB"/>
    <w:rsid w:val="005C64FA"/>
    <w:rsid w:val="005C6536"/>
    <w:rsid w:val="005C65FC"/>
    <w:rsid w:val="005C6BD3"/>
    <w:rsid w:val="005C6D16"/>
    <w:rsid w:val="005C6F07"/>
    <w:rsid w:val="005C7122"/>
    <w:rsid w:val="005C7306"/>
    <w:rsid w:val="005C7940"/>
    <w:rsid w:val="005C79F4"/>
    <w:rsid w:val="005C7D67"/>
    <w:rsid w:val="005C7D86"/>
    <w:rsid w:val="005C7D87"/>
    <w:rsid w:val="005C7DE8"/>
    <w:rsid w:val="005D0146"/>
    <w:rsid w:val="005D03B0"/>
    <w:rsid w:val="005D0495"/>
    <w:rsid w:val="005D0802"/>
    <w:rsid w:val="005D1037"/>
    <w:rsid w:val="005D14DD"/>
    <w:rsid w:val="005D1552"/>
    <w:rsid w:val="005D19E6"/>
    <w:rsid w:val="005D1C82"/>
    <w:rsid w:val="005D1E83"/>
    <w:rsid w:val="005D1EB8"/>
    <w:rsid w:val="005D2C5A"/>
    <w:rsid w:val="005D2DB6"/>
    <w:rsid w:val="005D2E38"/>
    <w:rsid w:val="005D2F61"/>
    <w:rsid w:val="005D301C"/>
    <w:rsid w:val="005D3047"/>
    <w:rsid w:val="005D3326"/>
    <w:rsid w:val="005D35BD"/>
    <w:rsid w:val="005D38F8"/>
    <w:rsid w:val="005D3ED2"/>
    <w:rsid w:val="005D5138"/>
    <w:rsid w:val="005D51FD"/>
    <w:rsid w:val="005D52B1"/>
    <w:rsid w:val="005D5830"/>
    <w:rsid w:val="005D60AD"/>
    <w:rsid w:val="005D630D"/>
    <w:rsid w:val="005D6898"/>
    <w:rsid w:val="005D7E91"/>
    <w:rsid w:val="005E0696"/>
    <w:rsid w:val="005E06A8"/>
    <w:rsid w:val="005E077D"/>
    <w:rsid w:val="005E1456"/>
    <w:rsid w:val="005E1592"/>
    <w:rsid w:val="005E199B"/>
    <w:rsid w:val="005E19FA"/>
    <w:rsid w:val="005E1D69"/>
    <w:rsid w:val="005E1E79"/>
    <w:rsid w:val="005E2381"/>
    <w:rsid w:val="005E2AC1"/>
    <w:rsid w:val="005E2BC9"/>
    <w:rsid w:val="005E2C73"/>
    <w:rsid w:val="005E2F5A"/>
    <w:rsid w:val="005E309B"/>
    <w:rsid w:val="005E3311"/>
    <w:rsid w:val="005E364B"/>
    <w:rsid w:val="005E36D4"/>
    <w:rsid w:val="005E3A3F"/>
    <w:rsid w:val="005E3DED"/>
    <w:rsid w:val="005E41D8"/>
    <w:rsid w:val="005E477C"/>
    <w:rsid w:val="005E4E7B"/>
    <w:rsid w:val="005E5547"/>
    <w:rsid w:val="005E56DC"/>
    <w:rsid w:val="005E5734"/>
    <w:rsid w:val="005E5DDF"/>
    <w:rsid w:val="005E5DE5"/>
    <w:rsid w:val="005E60ED"/>
    <w:rsid w:val="005E65E5"/>
    <w:rsid w:val="005E65FA"/>
    <w:rsid w:val="005E6603"/>
    <w:rsid w:val="005E6B13"/>
    <w:rsid w:val="005E6D3E"/>
    <w:rsid w:val="005E6DD8"/>
    <w:rsid w:val="005E6FB3"/>
    <w:rsid w:val="005E7190"/>
    <w:rsid w:val="005E7397"/>
    <w:rsid w:val="005E7E4B"/>
    <w:rsid w:val="005E7F23"/>
    <w:rsid w:val="005F00C6"/>
    <w:rsid w:val="005F0278"/>
    <w:rsid w:val="005F051F"/>
    <w:rsid w:val="005F09B7"/>
    <w:rsid w:val="005F09DB"/>
    <w:rsid w:val="005F0B67"/>
    <w:rsid w:val="005F0E1F"/>
    <w:rsid w:val="005F0F3F"/>
    <w:rsid w:val="005F1025"/>
    <w:rsid w:val="005F13C6"/>
    <w:rsid w:val="005F147F"/>
    <w:rsid w:val="005F14FF"/>
    <w:rsid w:val="005F1562"/>
    <w:rsid w:val="005F15E8"/>
    <w:rsid w:val="005F1707"/>
    <w:rsid w:val="005F1849"/>
    <w:rsid w:val="005F19B1"/>
    <w:rsid w:val="005F1A85"/>
    <w:rsid w:val="005F1FC5"/>
    <w:rsid w:val="005F23F7"/>
    <w:rsid w:val="005F2810"/>
    <w:rsid w:val="005F2A7E"/>
    <w:rsid w:val="005F2B19"/>
    <w:rsid w:val="005F2B48"/>
    <w:rsid w:val="005F2E67"/>
    <w:rsid w:val="005F3283"/>
    <w:rsid w:val="005F3848"/>
    <w:rsid w:val="005F384E"/>
    <w:rsid w:val="005F4377"/>
    <w:rsid w:val="005F4426"/>
    <w:rsid w:val="005F46D3"/>
    <w:rsid w:val="005F47FF"/>
    <w:rsid w:val="005F482B"/>
    <w:rsid w:val="005F4CA5"/>
    <w:rsid w:val="005F4F03"/>
    <w:rsid w:val="005F5070"/>
    <w:rsid w:val="005F5073"/>
    <w:rsid w:val="005F5310"/>
    <w:rsid w:val="005F5365"/>
    <w:rsid w:val="005F5394"/>
    <w:rsid w:val="005F53DB"/>
    <w:rsid w:val="005F54A6"/>
    <w:rsid w:val="005F55C8"/>
    <w:rsid w:val="005F5A6A"/>
    <w:rsid w:val="005F5BAE"/>
    <w:rsid w:val="005F5F95"/>
    <w:rsid w:val="005F6932"/>
    <w:rsid w:val="005F6C8F"/>
    <w:rsid w:val="005F71C3"/>
    <w:rsid w:val="005F782D"/>
    <w:rsid w:val="005F792D"/>
    <w:rsid w:val="005F7A9D"/>
    <w:rsid w:val="00600A1B"/>
    <w:rsid w:val="00600B1A"/>
    <w:rsid w:val="00600B25"/>
    <w:rsid w:val="00600DD8"/>
    <w:rsid w:val="00600FCE"/>
    <w:rsid w:val="00601134"/>
    <w:rsid w:val="0060113F"/>
    <w:rsid w:val="00601321"/>
    <w:rsid w:val="00601455"/>
    <w:rsid w:val="00601460"/>
    <w:rsid w:val="006016CF"/>
    <w:rsid w:val="006021BC"/>
    <w:rsid w:val="0060220A"/>
    <w:rsid w:val="00602269"/>
    <w:rsid w:val="00602A92"/>
    <w:rsid w:val="00602BB9"/>
    <w:rsid w:val="006034EB"/>
    <w:rsid w:val="0060376B"/>
    <w:rsid w:val="00603EE3"/>
    <w:rsid w:val="00603F89"/>
    <w:rsid w:val="0060436D"/>
    <w:rsid w:val="00604376"/>
    <w:rsid w:val="00604786"/>
    <w:rsid w:val="00604828"/>
    <w:rsid w:val="00604A75"/>
    <w:rsid w:val="00604B28"/>
    <w:rsid w:val="006055ED"/>
    <w:rsid w:val="00605667"/>
    <w:rsid w:val="00605B3A"/>
    <w:rsid w:val="00605D37"/>
    <w:rsid w:val="00605FDA"/>
    <w:rsid w:val="00606043"/>
    <w:rsid w:val="0060754B"/>
    <w:rsid w:val="00607B2A"/>
    <w:rsid w:val="00607BB3"/>
    <w:rsid w:val="00607BE5"/>
    <w:rsid w:val="0061010E"/>
    <w:rsid w:val="00610352"/>
    <w:rsid w:val="00610472"/>
    <w:rsid w:val="00610771"/>
    <w:rsid w:val="006107D6"/>
    <w:rsid w:val="00610AA4"/>
    <w:rsid w:val="00610C69"/>
    <w:rsid w:val="00610C9A"/>
    <w:rsid w:val="0061103E"/>
    <w:rsid w:val="006112DB"/>
    <w:rsid w:val="006114E3"/>
    <w:rsid w:val="006114E5"/>
    <w:rsid w:val="00611967"/>
    <w:rsid w:val="00611A41"/>
    <w:rsid w:val="00611F57"/>
    <w:rsid w:val="00612C10"/>
    <w:rsid w:val="00612DB4"/>
    <w:rsid w:val="00612F71"/>
    <w:rsid w:val="006135DD"/>
    <w:rsid w:val="0061372D"/>
    <w:rsid w:val="00613739"/>
    <w:rsid w:val="006138EC"/>
    <w:rsid w:val="00613C03"/>
    <w:rsid w:val="00613E1A"/>
    <w:rsid w:val="00614049"/>
    <w:rsid w:val="006141AD"/>
    <w:rsid w:val="00614375"/>
    <w:rsid w:val="00614A7F"/>
    <w:rsid w:val="00614C71"/>
    <w:rsid w:val="00614D4E"/>
    <w:rsid w:val="00614F52"/>
    <w:rsid w:val="00615085"/>
    <w:rsid w:val="006157CC"/>
    <w:rsid w:val="00615AE4"/>
    <w:rsid w:val="00615B84"/>
    <w:rsid w:val="00615D61"/>
    <w:rsid w:val="00615D7D"/>
    <w:rsid w:val="00616D84"/>
    <w:rsid w:val="00616FFA"/>
    <w:rsid w:val="0061705F"/>
    <w:rsid w:val="0061712C"/>
    <w:rsid w:val="00617483"/>
    <w:rsid w:val="00617646"/>
    <w:rsid w:val="00617703"/>
    <w:rsid w:val="00617938"/>
    <w:rsid w:val="00617A05"/>
    <w:rsid w:val="00617AA3"/>
    <w:rsid w:val="00617B91"/>
    <w:rsid w:val="0062009E"/>
    <w:rsid w:val="00620326"/>
    <w:rsid w:val="00620416"/>
    <w:rsid w:val="0062042B"/>
    <w:rsid w:val="00620BAD"/>
    <w:rsid w:val="00620D54"/>
    <w:rsid w:val="00620F68"/>
    <w:rsid w:val="006211BD"/>
    <w:rsid w:val="00621630"/>
    <w:rsid w:val="0062223F"/>
    <w:rsid w:val="0062257A"/>
    <w:rsid w:val="006229F2"/>
    <w:rsid w:val="00622B9C"/>
    <w:rsid w:val="00622BCE"/>
    <w:rsid w:val="00622CE4"/>
    <w:rsid w:val="00623489"/>
    <w:rsid w:val="00623B43"/>
    <w:rsid w:val="00623C0E"/>
    <w:rsid w:val="00623C79"/>
    <w:rsid w:val="00624166"/>
    <w:rsid w:val="00624687"/>
    <w:rsid w:val="0062475E"/>
    <w:rsid w:val="00624789"/>
    <w:rsid w:val="0062499C"/>
    <w:rsid w:val="00624C99"/>
    <w:rsid w:val="00624DE3"/>
    <w:rsid w:val="00625015"/>
    <w:rsid w:val="00625556"/>
    <w:rsid w:val="0062583D"/>
    <w:rsid w:val="00625922"/>
    <w:rsid w:val="00625962"/>
    <w:rsid w:val="00625B81"/>
    <w:rsid w:val="00625D42"/>
    <w:rsid w:val="00625E20"/>
    <w:rsid w:val="00626458"/>
    <w:rsid w:val="00626561"/>
    <w:rsid w:val="006269CA"/>
    <w:rsid w:val="00626CD7"/>
    <w:rsid w:val="00626DC4"/>
    <w:rsid w:val="00627244"/>
    <w:rsid w:val="0062744F"/>
    <w:rsid w:val="006274DC"/>
    <w:rsid w:val="00627975"/>
    <w:rsid w:val="00627C63"/>
    <w:rsid w:val="00630007"/>
    <w:rsid w:val="0063001D"/>
    <w:rsid w:val="006301A3"/>
    <w:rsid w:val="0063021E"/>
    <w:rsid w:val="00630428"/>
    <w:rsid w:val="0063044D"/>
    <w:rsid w:val="00630758"/>
    <w:rsid w:val="00630D56"/>
    <w:rsid w:val="00630E6B"/>
    <w:rsid w:val="00630F64"/>
    <w:rsid w:val="00630FA5"/>
    <w:rsid w:val="006315BE"/>
    <w:rsid w:val="006317E5"/>
    <w:rsid w:val="006319B4"/>
    <w:rsid w:val="00631D3F"/>
    <w:rsid w:val="00631FD8"/>
    <w:rsid w:val="0063244E"/>
    <w:rsid w:val="006327E6"/>
    <w:rsid w:val="006328DF"/>
    <w:rsid w:val="00632C2D"/>
    <w:rsid w:val="00632D33"/>
    <w:rsid w:val="00632D56"/>
    <w:rsid w:val="00632DB7"/>
    <w:rsid w:val="00633271"/>
    <w:rsid w:val="00633FB4"/>
    <w:rsid w:val="0063455E"/>
    <w:rsid w:val="006348EE"/>
    <w:rsid w:val="00634AF7"/>
    <w:rsid w:val="00634D99"/>
    <w:rsid w:val="00635216"/>
    <w:rsid w:val="0063532D"/>
    <w:rsid w:val="00635446"/>
    <w:rsid w:val="0063569B"/>
    <w:rsid w:val="006357D2"/>
    <w:rsid w:val="00635B26"/>
    <w:rsid w:val="00635D1C"/>
    <w:rsid w:val="006361A9"/>
    <w:rsid w:val="00636998"/>
    <w:rsid w:val="00636BC0"/>
    <w:rsid w:val="00636C47"/>
    <w:rsid w:val="00637737"/>
    <w:rsid w:val="00637BA5"/>
    <w:rsid w:val="00637E90"/>
    <w:rsid w:val="00637ECC"/>
    <w:rsid w:val="00637FBA"/>
    <w:rsid w:val="006403C7"/>
    <w:rsid w:val="00640442"/>
    <w:rsid w:val="00640AFD"/>
    <w:rsid w:val="00640B12"/>
    <w:rsid w:val="00640DF2"/>
    <w:rsid w:val="00640FDD"/>
    <w:rsid w:val="00641037"/>
    <w:rsid w:val="00641C55"/>
    <w:rsid w:val="0064212F"/>
    <w:rsid w:val="00642573"/>
    <w:rsid w:val="006425EC"/>
    <w:rsid w:val="006427A5"/>
    <w:rsid w:val="00642EA6"/>
    <w:rsid w:val="00642FC7"/>
    <w:rsid w:val="0064315F"/>
    <w:rsid w:val="0064331B"/>
    <w:rsid w:val="00643368"/>
    <w:rsid w:val="00643390"/>
    <w:rsid w:val="0064342A"/>
    <w:rsid w:val="00643737"/>
    <w:rsid w:val="006438A6"/>
    <w:rsid w:val="00643CCB"/>
    <w:rsid w:val="00643D42"/>
    <w:rsid w:val="00643D60"/>
    <w:rsid w:val="00643DF2"/>
    <w:rsid w:val="00643ECE"/>
    <w:rsid w:val="00644110"/>
    <w:rsid w:val="00644125"/>
    <w:rsid w:val="00644227"/>
    <w:rsid w:val="006444DC"/>
    <w:rsid w:val="006448FD"/>
    <w:rsid w:val="00644D08"/>
    <w:rsid w:val="00644EC4"/>
    <w:rsid w:val="00644FB5"/>
    <w:rsid w:val="00645363"/>
    <w:rsid w:val="00645429"/>
    <w:rsid w:val="00645577"/>
    <w:rsid w:val="006456C1"/>
    <w:rsid w:val="006458D8"/>
    <w:rsid w:val="006459A3"/>
    <w:rsid w:val="00645C9E"/>
    <w:rsid w:val="006464A3"/>
    <w:rsid w:val="006469D0"/>
    <w:rsid w:val="00646A27"/>
    <w:rsid w:val="00646FE8"/>
    <w:rsid w:val="00647318"/>
    <w:rsid w:val="0064733F"/>
    <w:rsid w:val="006476B8"/>
    <w:rsid w:val="00647D48"/>
    <w:rsid w:val="006500FC"/>
    <w:rsid w:val="00650725"/>
    <w:rsid w:val="00650775"/>
    <w:rsid w:val="00650DC3"/>
    <w:rsid w:val="0065112B"/>
    <w:rsid w:val="006512FF"/>
    <w:rsid w:val="00651406"/>
    <w:rsid w:val="006514A7"/>
    <w:rsid w:val="00651D49"/>
    <w:rsid w:val="00652217"/>
    <w:rsid w:val="006527B1"/>
    <w:rsid w:val="00653C92"/>
    <w:rsid w:val="00653DA8"/>
    <w:rsid w:val="00653FF6"/>
    <w:rsid w:val="0065418A"/>
    <w:rsid w:val="0065460A"/>
    <w:rsid w:val="0065484E"/>
    <w:rsid w:val="00654869"/>
    <w:rsid w:val="00654A8B"/>
    <w:rsid w:val="00654EC8"/>
    <w:rsid w:val="00654FA3"/>
    <w:rsid w:val="006550C3"/>
    <w:rsid w:val="00655762"/>
    <w:rsid w:val="00655B71"/>
    <w:rsid w:val="00655CF4"/>
    <w:rsid w:val="00655DFC"/>
    <w:rsid w:val="006561FF"/>
    <w:rsid w:val="0065660E"/>
    <w:rsid w:val="00656E19"/>
    <w:rsid w:val="00656ECF"/>
    <w:rsid w:val="0065708A"/>
    <w:rsid w:val="006570FB"/>
    <w:rsid w:val="006571FA"/>
    <w:rsid w:val="0065732D"/>
    <w:rsid w:val="00657653"/>
    <w:rsid w:val="00657996"/>
    <w:rsid w:val="00657A54"/>
    <w:rsid w:val="00657E46"/>
    <w:rsid w:val="0066063B"/>
    <w:rsid w:val="006609ED"/>
    <w:rsid w:val="0066245F"/>
    <w:rsid w:val="006625C2"/>
    <w:rsid w:val="006625FA"/>
    <w:rsid w:val="00662807"/>
    <w:rsid w:val="00662870"/>
    <w:rsid w:val="00662993"/>
    <w:rsid w:val="00662B33"/>
    <w:rsid w:val="00662D0B"/>
    <w:rsid w:val="00662EA5"/>
    <w:rsid w:val="0066306D"/>
    <w:rsid w:val="00663268"/>
    <w:rsid w:val="006633B3"/>
    <w:rsid w:val="00663623"/>
    <w:rsid w:val="0066365C"/>
    <w:rsid w:val="006638F2"/>
    <w:rsid w:val="00663C3C"/>
    <w:rsid w:val="00663E33"/>
    <w:rsid w:val="00663F8D"/>
    <w:rsid w:val="0066440F"/>
    <w:rsid w:val="00664668"/>
    <w:rsid w:val="00664971"/>
    <w:rsid w:val="00664998"/>
    <w:rsid w:val="00664A4C"/>
    <w:rsid w:val="0066528A"/>
    <w:rsid w:val="0066545B"/>
    <w:rsid w:val="00665AF3"/>
    <w:rsid w:val="00665FCE"/>
    <w:rsid w:val="0066642B"/>
    <w:rsid w:val="006664B2"/>
    <w:rsid w:val="00666521"/>
    <w:rsid w:val="0066672E"/>
    <w:rsid w:val="00666757"/>
    <w:rsid w:val="0066693F"/>
    <w:rsid w:val="00666B6D"/>
    <w:rsid w:val="00666CFD"/>
    <w:rsid w:val="00666F26"/>
    <w:rsid w:val="006670B8"/>
    <w:rsid w:val="006674EA"/>
    <w:rsid w:val="00667DF1"/>
    <w:rsid w:val="00667EEC"/>
    <w:rsid w:val="00667F3A"/>
    <w:rsid w:val="006700EA"/>
    <w:rsid w:val="006703A9"/>
    <w:rsid w:val="00670550"/>
    <w:rsid w:val="0067061B"/>
    <w:rsid w:val="00670754"/>
    <w:rsid w:val="00670795"/>
    <w:rsid w:val="00670D89"/>
    <w:rsid w:val="0067117D"/>
    <w:rsid w:val="00671342"/>
    <w:rsid w:val="0067153B"/>
    <w:rsid w:val="006719A6"/>
    <w:rsid w:val="00671C7F"/>
    <w:rsid w:val="006726AA"/>
    <w:rsid w:val="00672885"/>
    <w:rsid w:val="006728D0"/>
    <w:rsid w:val="00672E5F"/>
    <w:rsid w:val="00673A46"/>
    <w:rsid w:val="00673BC1"/>
    <w:rsid w:val="00674FA9"/>
    <w:rsid w:val="00675170"/>
    <w:rsid w:val="006752CA"/>
    <w:rsid w:val="006759B0"/>
    <w:rsid w:val="00675A20"/>
    <w:rsid w:val="00675AE7"/>
    <w:rsid w:val="00676048"/>
    <w:rsid w:val="0067634B"/>
    <w:rsid w:val="006763CC"/>
    <w:rsid w:val="0067642A"/>
    <w:rsid w:val="0067642B"/>
    <w:rsid w:val="00676435"/>
    <w:rsid w:val="00676AC4"/>
    <w:rsid w:val="00676B12"/>
    <w:rsid w:val="00677977"/>
    <w:rsid w:val="00677E8B"/>
    <w:rsid w:val="00677EE9"/>
    <w:rsid w:val="006802EC"/>
    <w:rsid w:val="00680456"/>
    <w:rsid w:val="0068064E"/>
    <w:rsid w:val="00680831"/>
    <w:rsid w:val="00680E18"/>
    <w:rsid w:val="00680ECD"/>
    <w:rsid w:val="006811D0"/>
    <w:rsid w:val="0068176E"/>
    <w:rsid w:val="00681864"/>
    <w:rsid w:val="0068189D"/>
    <w:rsid w:val="006818D8"/>
    <w:rsid w:val="00681C83"/>
    <w:rsid w:val="00681FEF"/>
    <w:rsid w:val="00682A4E"/>
    <w:rsid w:val="00682A99"/>
    <w:rsid w:val="00682B2A"/>
    <w:rsid w:val="00682BCF"/>
    <w:rsid w:val="00682DBC"/>
    <w:rsid w:val="00682F8B"/>
    <w:rsid w:val="006830E4"/>
    <w:rsid w:val="00683273"/>
    <w:rsid w:val="00683778"/>
    <w:rsid w:val="00683BD0"/>
    <w:rsid w:val="00683CA2"/>
    <w:rsid w:val="00683DB0"/>
    <w:rsid w:val="00683F51"/>
    <w:rsid w:val="00684032"/>
    <w:rsid w:val="006846D3"/>
    <w:rsid w:val="00684814"/>
    <w:rsid w:val="0068482F"/>
    <w:rsid w:val="00684978"/>
    <w:rsid w:val="00684BA8"/>
    <w:rsid w:val="00684BCD"/>
    <w:rsid w:val="00684F08"/>
    <w:rsid w:val="0068510B"/>
    <w:rsid w:val="00685210"/>
    <w:rsid w:val="006852BB"/>
    <w:rsid w:val="006859BD"/>
    <w:rsid w:val="00685A08"/>
    <w:rsid w:val="00685D55"/>
    <w:rsid w:val="0068623D"/>
    <w:rsid w:val="00686260"/>
    <w:rsid w:val="006863DE"/>
    <w:rsid w:val="006866F0"/>
    <w:rsid w:val="006869DB"/>
    <w:rsid w:val="00686B75"/>
    <w:rsid w:val="0068724B"/>
    <w:rsid w:val="0068726E"/>
    <w:rsid w:val="006875FB"/>
    <w:rsid w:val="00687912"/>
    <w:rsid w:val="00687C8B"/>
    <w:rsid w:val="00687F1C"/>
    <w:rsid w:val="00687FC3"/>
    <w:rsid w:val="0069048B"/>
    <w:rsid w:val="006909C9"/>
    <w:rsid w:val="00691104"/>
    <w:rsid w:val="0069176C"/>
    <w:rsid w:val="0069178B"/>
    <w:rsid w:val="0069184B"/>
    <w:rsid w:val="00691AA9"/>
    <w:rsid w:val="00692763"/>
    <w:rsid w:val="00692B4F"/>
    <w:rsid w:val="00692CEC"/>
    <w:rsid w:val="006931E9"/>
    <w:rsid w:val="006931F6"/>
    <w:rsid w:val="00693255"/>
    <w:rsid w:val="00693290"/>
    <w:rsid w:val="006932C0"/>
    <w:rsid w:val="006935A4"/>
    <w:rsid w:val="006938F1"/>
    <w:rsid w:val="00693BF3"/>
    <w:rsid w:val="00693DDE"/>
    <w:rsid w:val="006940A8"/>
    <w:rsid w:val="006942BF"/>
    <w:rsid w:val="006942E8"/>
    <w:rsid w:val="00694525"/>
    <w:rsid w:val="0069452B"/>
    <w:rsid w:val="00694689"/>
    <w:rsid w:val="0069468B"/>
    <w:rsid w:val="00694995"/>
    <w:rsid w:val="006954B4"/>
    <w:rsid w:val="00695515"/>
    <w:rsid w:val="006956C3"/>
    <w:rsid w:val="00696328"/>
    <w:rsid w:val="00696618"/>
    <w:rsid w:val="00696711"/>
    <w:rsid w:val="0069697D"/>
    <w:rsid w:val="00696AB2"/>
    <w:rsid w:val="00697044"/>
    <w:rsid w:val="006979FB"/>
    <w:rsid w:val="00697A2D"/>
    <w:rsid w:val="00697CCA"/>
    <w:rsid w:val="00697CF4"/>
    <w:rsid w:val="00697D5E"/>
    <w:rsid w:val="00697D9A"/>
    <w:rsid w:val="006A0782"/>
    <w:rsid w:val="006A080B"/>
    <w:rsid w:val="006A0E5F"/>
    <w:rsid w:val="006A127B"/>
    <w:rsid w:val="006A1426"/>
    <w:rsid w:val="006A142C"/>
    <w:rsid w:val="006A15ED"/>
    <w:rsid w:val="006A15F5"/>
    <w:rsid w:val="006A1829"/>
    <w:rsid w:val="006A1ABA"/>
    <w:rsid w:val="006A1DE3"/>
    <w:rsid w:val="006A1E3D"/>
    <w:rsid w:val="006A2046"/>
    <w:rsid w:val="006A215D"/>
    <w:rsid w:val="006A218C"/>
    <w:rsid w:val="006A21D4"/>
    <w:rsid w:val="006A2305"/>
    <w:rsid w:val="006A23BD"/>
    <w:rsid w:val="006A25E0"/>
    <w:rsid w:val="006A2CD5"/>
    <w:rsid w:val="006A2FFF"/>
    <w:rsid w:val="006A3013"/>
    <w:rsid w:val="006A31C3"/>
    <w:rsid w:val="006A352E"/>
    <w:rsid w:val="006A3A46"/>
    <w:rsid w:val="006A3A52"/>
    <w:rsid w:val="006A3D88"/>
    <w:rsid w:val="006A4308"/>
    <w:rsid w:val="006A44C7"/>
    <w:rsid w:val="006A44CD"/>
    <w:rsid w:val="006A47D0"/>
    <w:rsid w:val="006A48DA"/>
    <w:rsid w:val="006A490F"/>
    <w:rsid w:val="006A4A27"/>
    <w:rsid w:val="006A4C15"/>
    <w:rsid w:val="006A4D8F"/>
    <w:rsid w:val="006A4DB3"/>
    <w:rsid w:val="006A52A8"/>
    <w:rsid w:val="006A5A6E"/>
    <w:rsid w:val="006A5B43"/>
    <w:rsid w:val="006A6A57"/>
    <w:rsid w:val="006A6FF1"/>
    <w:rsid w:val="006A7316"/>
    <w:rsid w:val="006A73FF"/>
    <w:rsid w:val="006A7554"/>
    <w:rsid w:val="006A7AF7"/>
    <w:rsid w:val="006A7C6F"/>
    <w:rsid w:val="006A7D8F"/>
    <w:rsid w:val="006B02AF"/>
    <w:rsid w:val="006B080D"/>
    <w:rsid w:val="006B08BC"/>
    <w:rsid w:val="006B08DD"/>
    <w:rsid w:val="006B1210"/>
    <w:rsid w:val="006B127E"/>
    <w:rsid w:val="006B12B6"/>
    <w:rsid w:val="006B12C9"/>
    <w:rsid w:val="006B1694"/>
    <w:rsid w:val="006B1CA3"/>
    <w:rsid w:val="006B2579"/>
    <w:rsid w:val="006B2829"/>
    <w:rsid w:val="006B2835"/>
    <w:rsid w:val="006B2AAF"/>
    <w:rsid w:val="006B2AED"/>
    <w:rsid w:val="006B2BFC"/>
    <w:rsid w:val="006B2EC0"/>
    <w:rsid w:val="006B308E"/>
    <w:rsid w:val="006B3183"/>
    <w:rsid w:val="006B3532"/>
    <w:rsid w:val="006B377A"/>
    <w:rsid w:val="006B38C2"/>
    <w:rsid w:val="006B3920"/>
    <w:rsid w:val="006B3CC2"/>
    <w:rsid w:val="006B3DC9"/>
    <w:rsid w:val="006B43DF"/>
    <w:rsid w:val="006B4837"/>
    <w:rsid w:val="006B4907"/>
    <w:rsid w:val="006B4927"/>
    <w:rsid w:val="006B50DA"/>
    <w:rsid w:val="006B58EE"/>
    <w:rsid w:val="006B58FD"/>
    <w:rsid w:val="006B5C26"/>
    <w:rsid w:val="006B5C77"/>
    <w:rsid w:val="006B5D1E"/>
    <w:rsid w:val="006B61A7"/>
    <w:rsid w:val="006B669B"/>
    <w:rsid w:val="006B6989"/>
    <w:rsid w:val="006B6CC7"/>
    <w:rsid w:val="006B6D00"/>
    <w:rsid w:val="006B6DAB"/>
    <w:rsid w:val="006B6FAA"/>
    <w:rsid w:val="006B7535"/>
    <w:rsid w:val="006B76AA"/>
    <w:rsid w:val="006B7D55"/>
    <w:rsid w:val="006B7DFA"/>
    <w:rsid w:val="006C071A"/>
    <w:rsid w:val="006C0C0A"/>
    <w:rsid w:val="006C0CF7"/>
    <w:rsid w:val="006C0DB5"/>
    <w:rsid w:val="006C106B"/>
    <w:rsid w:val="006C1392"/>
    <w:rsid w:val="006C1423"/>
    <w:rsid w:val="006C1CC8"/>
    <w:rsid w:val="006C1EBA"/>
    <w:rsid w:val="006C221E"/>
    <w:rsid w:val="006C291B"/>
    <w:rsid w:val="006C2E70"/>
    <w:rsid w:val="006C31D0"/>
    <w:rsid w:val="006C3215"/>
    <w:rsid w:val="006C35E6"/>
    <w:rsid w:val="006C3B2A"/>
    <w:rsid w:val="006C3CF2"/>
    <w:rsid w:val="006C3EE5"/>
    <w:rsid w:val="006C40DD"/>
    <w:rsid w:val="006C4542"/>
    <w:rsid w:val="006C45CE"/>
    <w:rsid w:val="006C4633"/>
    <w:rsid w:val="006C4640"/>
    <w:rsid w:val="006C466A"/>
    <w:rsid w:val="006C4B35"/>
    <w:rsid w:val="006C5083"/>
    <w:rsid w:val="006C5089"/>
    <w:rsid w:val="006C58B4"/>
    <w:rsid w:val="006C5C89"/>
    <w:rsid w:val="006C5D75"/>
    <w:rsid w:val="006C6164"/>
    <w:rsid w:val="006C6272"/>
    <w:rsid w:val="006C63C3"/>
    <w:rsid w:val="006C6576"/>
    <w:rsid w:val="006C6AD8"/>
    <w:rsid w:val="006C6BEB"/>
    <w:rsid w:val="006C6C71"/>
    <w:rsid w:val="006C7200"/>
    <w:rsid w:val="006C74D8"/>
    <w:rsid w:val="006C7526"/>
    <w:rsid w:val="006C796D"/>
    <w:rsid w:val="006C7A26"/>
    <w:rsid w:val="006D007F"/>
    <w:rsid w:val="006D01D3"/>
    <w:rsid w:val="006D0388"/>
    <w:rsid w:val="006D04C8"/>
    <w:rsid w:val="006D0651"/>
    <w:rsid w:val="006D070B"/>
    <w:rsid w:val="006D112E"/>
    <w:rsid w:val="006D11BF"/>
    <w:rsid w:val="006D190A"/>
    <w:rsid w:val="006D1ADB"/>
    <w:rsid w:val="006D1F80"/>
    <w:rsid w:val="006D200F"/>
    <w:rsid w:val="006D26A7"/>
    <w:rsid w:val="006D28A7"/>
    <w:rsid w:val="006D2B96"/>
    <w:rsid w:val="006D2C28"/>
    <w:rsid w:val="006D2D9D"/>
    <w:rsid w:val="006D3034"/>
    <w:rsid w:val="006D308B"/>
    <w:rsid w:val="006D3365"/>
    <w:rsid w:val="006D33FA"/>
    <w:rsid w:val="006D343A"/>
    <w:rsid w:val="006D38B9"/>
    <w:rsid w:val="006D41CF"/>
    <w:rsid w:val="006D4266"/>
    <w:rsid w:val="006D43D3"/>
    <w:rsid w:val="006D43EF"/>
    <w:rsid w:val="006D4696"/>
    <w:rsid w:val="006D4784"/>
    <w:rsid w:val="006D482B"/>
    <w:rsid w:val="006D499E"/>
    <w:rsid w:val="006D4F43"/>
    <w:rsid w:val="006D4FE4"/>
    <w:rsid w:val="006D52FF"/>
    <w:rsid w:val="006D547B"/>
    <w:rsid w:val="006D565A"/>
    <w:rsid w:val="006D56EB"/>
    <w:rsid w:val="006D5A02"/>
    <w:rsid w:val="006D5CA2"/>
    <w:rsid w:val="006D5CD9"/>
    <w:rsid w:val="006D5DDB"/>
    <w:rsid w:val="006D5E01"/>
    <w:rsid w:val="006D6139"/>
    <w:rsid w:val="006D62B7"/>
    <w:rsid w:val="006D667A"/>
    <w:rsid w:val="006D689D"/>
    <w:rsid w:val="006D7205"/>
    <w:rsid w:val="006D76C6"/>
    <w:rsid w:val="006D7D7E"/>
    <w:rsid w:val="006D7DD2"/>
    <w:rsid w:val="006E0177"/>
    <w:rsid w:val="006E0281"/>
    <w:rsid w:val="006E04D9"/>
    <w:rsid w:val="006E069B"/>
    <w:rsid w:val="006E0948"/>
    <w:rsid w:val="006E0BD0"/>
    <w:rsid w:val="006E0EFA"/>
    <w:rsid w:val="006E10FB"/>
    <w:rsid w:val="006E124A"/>
    <w:rsid w:val="006E138E"/>
    <w:rsid w:val="006E173E"/>
    <w:rsid w:val="006E17BB"/>
    <w:rsid w:val="006E1B4E"/>
    <w:rsid w:val="006E1CDF"/>
    <w:rsid w:val="006E1FB5"/>
    <w:rsid w:val="006E2094"/>
    <w:rsid w:val="006E228C"/>
    <w:rsid w:val="006E22BC"/>
    <w:rsid w:val="006E25A4"/>
    <w:rsid w:val="006E26A2"/>
    <w:rsid w:val="006E2802"/>
    <w:rsid w:val="006E2847"/>
    <w:rsid w:val="006E2D09"/>
    <w:rsid w:val="006E35DE"/>
    <w:rsid w:val="006E35F3"/>
    <w:rsid w:val="006E3851"/>
    <w:rsid w:val="006E3B83"/>
    <w:rsid w:val="006E3D7D"/>
    <w:rsid w:val="006E4199"/>
    <w:rsid w:val="006E42B3"/>
    <w:rsid w:val="006E434E"/>
    <w:rsid w:val="006E4AE6"/>
    <w:rsid w:val="006E4CD7"/>
    <w:rsid w:val="006E4E2F"/>
    <w:rsid w:val="006E4FFD"/>
    <w:rsid w:val="006E5050"/>
    <w:rsid w:val="006E5138"/>
    <w:rsid w:val="006E57E7"/>
    <w:rsid w:val="006E5CB4"/>
    <w:rsid w:val="006E5E79"/>
    <w:rsid w:val="006E5EE5"/>
    <w:rsid w:val="006E6165"/>
    <w:rsid w:val="006E6252"/>
    <w:rsid w:val="006E6E6E"/>
    <w:rsid w:val="006E6FC7"/>
    <w:rsid w:val="006E71D9"/>
    <w:rsid w:val="006E7492"/>
    <w:rsid w:val="006E7944"/>
    <w:rsid w:val="006E7A22"/>
    <w:rsid w:val="006E7FD9"/>
    <w:rsid w:val="006F06E8"/>
    <w:rsid w:val="006F0DF8"/>
    <w:rsid w:val="006F1747"/>
    <w:rsid w:val="006F223B"/>
    <w:rsid w:val="006F2576"/>
    <w:rsid w:val="006F2660"/>
    <w:rsid w:val="006F2CE9"/>
    <w:rsid w:val="006F2E19"/>
    <w:rsid w:val="006F3512"/>
    <w:rsid w:val="006F3732"/>
    <w:rsid w:val="006F3C27"/>
    <w:rsid w:val="006F3C5C"/>
    <w:rsid w:val="006F3D5E"/>
    <w:rsid w:val="006F3F0C"/>
    <w:rsid w:val="006F4475"/>
    <w:rsid w:val="006F44B6"/>
    <w:rsid w:val="006F4589"/>
    <w:rsid w:val="006F47B6"/>
    <w:rsid w:val="006F47FF"/>
    <w:rsid w:val="006F4E7B"/>
    <w:rsid w:val="006F504A"/>
    <w:rsid w:val="006F5142"/>
    <w:rsid w:val="006F5352"/>
    <w:rsid w:val="006F550F"/>
    <w:rsid w:val="006F56D0"/>
    <w:rsid w:val="006F5839"/>
    <w:rsid w:val="006F5BB3"/>
    <w:rsid w:val="006F5E05"/>
    <w:rsid w:val="006F5E81"/>
    <w:rsid w:val="006F63EF"/>
    <w:rsid w:val="006F66F1"/>
    <w:rsid w:val="006F6B27"/>
    <w:rsid w:val="006F6C6B"/>
    <w:rsid w:val="006F6D36"/>
    <w:rsid w:val="006F6E74"/>
    <w:rsid w:val="006F6EDE"/>
    <w:rsid w:val="006F71DC"/>
    <w:rsid w:val="006F73C0"/>
    <w:rsid w:val="006F771B"/>
    <w:rsid w:val="006F797B"/>
    <w:rsid w:val="006F7D0C"/>
    <w:rsid w:val="006F7FF2"/>
    <w:rsid w:val="007002AA"/>
    <w:rsid w:val="0070036B"/>
    <w:rsid w:val="007004C5"/>
    <w:rsid w:val="007004CB"/>
    <w:rsid w:val="00700624"/>
    <w:rsid w:val="007009CA"/>
    <w:rsid w:val="00700DB0"/>
    <w:rsid w:val="00700FDA"/>
    <w:rsid w:val="0070184F"/>
    <w:rsid w:val="00701B31"/>
    <w:rsid w:val="00701E74"/>
    <w:rsid w:val="007021D3"/>
    <w:rsid w:val="0070280A"/>
    <w:rsid w:val="0070290A"/>
    <w:rsid w:val="00702993"/>
    <w:rsid w:val="00702B69"/>
    <w:rsid w:val="00702C51"/>
    <w:rsid w:val="00702E4F"/>
    <w:rsid w:val="00703555"/>
    <w:rsid w:val="00703584"/>
    <w:rsid w:val="00703AF6"/>
    <w:rsid w:val="00703B2A"/>
    <w:rsid w:val="00703B58"/>
    <w:rsid w:val="00703C1E"/>
    <w:rsid w:val="00703C3C"/>
    <w:rsid w:val="00704110"/>
    <w:rsid w:val="00704626"/>
    <w:rsid w:val="007049AD"/>
    <w:rsid w:val="00704E99"/>
    <w:rsid w:val="0070503A"/>
    <w:rsid w:val="0070510F"/>
    <w:rsid w:val="00705487"/>
    <w:rsid w:val="0070553E"/>
    <w:rsid w:val="007057A7"/>
    <w:rsid w:val="00705D74"/>
    <w:rsid w:val="00706013"/>
    <w:rsid w:val="00706258"/>
    <w:rsid w:val="00706868"/>
    <w:rsid w:val="00706A8C"/>
    <w:rsid w:val="00706FF1"/>
    <w:rsid w:val="007074F7"/>
    <w:rsid w:val="007075A0"/>
    <w:rsid w:val="00707CBE"/>
    <w:rsid w:val="00707CD1"/>
    <w:rsid w:val="00710573"/>
    <w:rsid w:val="007109D7"/>
    <w:rsid w:val="00710F26"/>
    <w:rsid w:val="007113AC"/>
    <w:rsid w:val="007114CC"/>
    <w:rsid w:val="0071154A"/>
    <w:rsid w:val="007118E6"/>
    <w:rsid w:val="00711BC2"/>
    <w:rsid w:val="00711CB3"/>
    <w:rsid w:val="00712411"/>
    <w:rsid w:val="00712849"/>
    <w:rsid w:val="00712863"/>
    <w:rsid w:val="0071290B"/>
    <w:rsid w:val="007129BE"/>
    <w:rsid w:val="00712AC3"/>
    <w:rsid w:val="00712ADC"/>
    <w:rsid w:val="00712C21"/>
    <w:rsid w:val="00712C94"/>
    <w:rsid w:val="0071327B"/>
    <w:rsid w:val="007138D0"/>
    <w:rsid w:val="00713D22"/>
    <w:rsid w:val="007141BF"/>
    <w:rsid w:val="00714543"/>
    <w:rsid w:val="00714D89"/>
    <w:rsid w:val="00714FC0"/>
    <w:rsid w:val="00714FD7"/>
    <w:rsid w:val="0071500F"/>
    <w:rsid w:val="00715028"/>
    <w:rsid w:val="007150A8"/>
    <w:rsid w:val="007152CB"/>
    <w:rsid w:val="00715315"/>
    <w:rsid w:val="007155CF"/>
    <w:rsid w:val="007156C2"/>
    <w:rsid w:val="007157CF"/>
    <w:rsid w:val="00715806"/>
    <w:rsid w:val="00715D04"/>
    <w:rsid w:val="00715E98"/>
    <w:rsid w:val="007160C2"/>
    <w:rsid w:val="0071637F"/>
    <w:rsid w:val="00716759"/>
    <w:rsid w:val="007169F4"/>
    <w:rsid w:val="00716A5F"/>
    <w:rsid w:val="00716A71"/>
    <w:rsid w:val="00716E92"/>
    <w:rsid w:val="007175F0"/>
    <w:rsid w:val="00717CD2"/>
    <w:rsid w:val="00717ED1"/>
    <w:rsid w:val="00720224"/>
    <w:rsid w:val="007204B1"/>
    <w:rsid w:val="00720821"/>
    <w:rsid w:val="007208FB"/>
    <w:rsid w:val="00720B0A"/>
    <w:rsid w:val="00720DE6"/>
    <w:rsid w:val="00720ED6"/>
    <w:rsid w:val="0072126B"/>
    <w:rsid w:val="007213FE"/>
    <w:rsid w:val="0072165C"/>
    <w:rsid w:val="00721811"/>
    <w:rsid w:val="00721A13"/>
    <w:rsid w:val="00721AF0"/>
    <w:rsid w:val="00721BE7"/>
    <w:rsid w:val="00722024"/>
    <w:rsid w:val="007222C9"/>
    <w:rsid w:val="00722437"/>
    <w:rsid w:val="00722582"/>
    <w:rsid w:val="00722751"/>
    <w:rsid w:val="00722D8D"/>
    <w:rsid w:val="00722F28"/>
    <w:rsid w:val="00722FAF"/>
    <w:rsid w:val="007230D1"/>
    <w:rsid w:val="007230D2"/>
    <w:rsid w:val="007232F4"/>
    <w:rsid w:val="0072399F"/>
    <w:rsid w:val="00723A0A"/>
    <w:rsid w:val="00723AB1"/>
    <w:rsid w:val="00723D50"/>
    <w:rsid w:val="00723DA7"/>
    <w:rsid w:val="00723E14"/>
    <w:rsid w:val="00724205"/>
    <w:rsid w:val="00724222"/>
    <w:rsid w:val="007244D9"/>
    <w:rsid w:val="00724559"/>
    <w:rsid w:val="00724568"/>
    <w:rsid w:val="00724A2E"/>
    <w:rsid w:val="00724B8F"/>
    <w:rsid w:val="00725254"/>
    <w:rsid w:val="007253B7"/>
    <w:rsid w:val="0072556F"/>
    <w:rsid w:val="00725640"/>
    <w:rsid w:val="00725C6C"/>
    <w:rsid w:val="0072696A"/>
    <w:rsid w:val="00726BC9"/>
    <w:rsid w:val="00726DCC"/>
    <w:rsid w:val="0072729B"/>
    <w:rsid w:val="007273C2"/>
    <w:rsid w:val="00727654"/>
    <w:rsid w:val="00727C09"/>
    <w:rsid w:val="00727DD8"/>
    <w:rsid w:val="00730087"/>
    <w:rsid w:val="0073031B"/>
    <w:rsid w:val="00730355"/>
    <w:rsid w:val="00730BFA"/>
    <w:rsid w:val="00731730"/>
    <w:rsid w:val="00732001"/>
    <w:rsid w:val="00732098"/>
    <w:rsid w:val="007322C7"/>
    <w:rsid w:val="0073249F"/>
    <w:rsid w:val="007329CA"/>
    <w:rsid w:val="00732C9E"/>
    <w:rsid w:val="00732DFD"/>
    <w:rsid w:val="00732F3E"/>
    <w:rsid w:val="00732F8A"/>
    <w:rsid w:val="00733008"/>
    <w:rsid w:val="00733176"/>
    <w:rsid w:val="0073323C"/>
    <w:rsid w:val="00733AA2"/>
    <w:rsid w:val="00733B46"/>
    <w:rsid w:val="0073441F"/>
    <w:rsid w:val="00734758"/>
    <w:rsid w:val="00734F3B"/>
    <w:rsid w:val="007353A9"/>
    <w:rsid w:val="00735417"/>
    <w:rsid w:val="00735ADF"/>
    <w:rsid w:val="00735C4D"/>
    <w:rsid w:val="00735D59"/>
    <w:rsid w:val="00735F2B"/>
    <w:rsid w:val="00735F41"/>
    <w:rsid w:val="00735F4C"/>
    <w:rsid w:val="00736009"/>
    <w:rsid w:val="007362DF"/>
    <w:rsid w:val="007364EA"/>
    <w:rsid w:val="00736701"/>
    <w:rsid w:val="0073699E"/>
    <w:rsid w:val="007369F0"/>
    <w:rsid w:val="00736F09"/>
    <w:rsid w:val="00736F31"/>
    <w:rsid w:val="00737209"/>
    <w:rsid w:val="007374A1"/>
    <w:rsid w:val="0073761E"/>
    <w:rsid w:val="007378DF"/>
    <w:rsid w:val="00737955"/>
    <w:rsid w:val="007379AD"/>
    <w:rsid w:val="00737D0B"/>
    <w:rsid w:val="00737D2B"/>
    <w:rsid w:val="00737FC6"/>
    <w:rsid w:val="0074001B"/>
    <w:rsid w:val="007400A0"/>
    <w:rsid w:val="007400F7"/>
    <w:rsid w:val="007404B9"/>
    <w:rsid w:val="00740685"/>
    <w:rsid w:val="007406CC"/>
    <w:rsid w:val="0074098F"/>
    <w:rsid w:val="007409F9"/>
    <w:rsid w:val="00740FC7"/>
    <w:rsid w:val="0074106D"/>
    <w:rsid w:val="007410D1"/>
    <w:rsid w:val="00741AE4"/>
    <w:rsid w:val="00741C8B"/>
    <w:rsid w:val="00741CA4"/>
    <w:rsid w:val="00741CB9"/>
    <w:rsid w:val="00741F66"/>
    <w:rsid w:val="00742146"/>
    <w:rsid w:val="007422C0"/>
    <w:rsid w:val="007422C2"/>
    <w:rsid w:val="00742805"/>
    <w:rsid w:val="00742A53"/>
    <w:rsid w:val="00742D83"/>
    <w:rsid w:val="00742E9A"/>
    <w:rsid w:val="00742EF4"/>
    <w:rsid w:val="0074327F"/>
    <w:rsid w:val="0074341D"/>
    <w:rsid w:val="00743495"/>
    <w:rsid w:val="007436C4"/>
    <w:rsid w:val="00743801"/>
    <w:rsid w:val="00744965"/>
    <w:rsid w:val="00744F60"/>
    <w:rsid w:val="00744FC9"/>
    <w:rsid w:val="00745640"/>
    <w:rsid w:val="00745839"/>
    <w:rsid w:val="00745844"/>
    <w:rsid w:val="007458B1"/>
    <w:rsid w:val="00745C44"/>
    <w:rsid w:val="0074615F"/>
    <w:rsid w:val="0074663E"/>
    <w:rsid w:val="007468AC"/>
    <w:rsid w:val="00746DBB"/>
    <w:rsid w:val="00746E62"/>
    <w:rsid w:val="007470A6"/>
    <w:rsid w:val="007500D3"/>
    <w:rsid w:val="00750338"/>
    <w:rsid w:val="0075062F"/>
    <w:rsid w:val="007506E6"/>
    <w:rsid w:val="007509B3"/>
    <w:rsid w:val="00750AA5"/>
    <w:rsid w:val="00750B79"/>
    <w:rsid w:val="007510C7"/>
    <w:rsid w:val="0075133A"/>
    <w:rsid w:val="007515A7"/>
    <w:rsid w:val="007517B0"/>
    <w:rsid w:val="00751B7F"/>
    <w:rsid w:val="00751D63"/>
    <w:rsid w:val="007524D1"/>
    <w:rsid w:val="00752DAE"/>
    <w:rsid w:val="007534E0"/>
    <w:rsid w:val="007535D1"/>
    <w:rsid w:val="007535EB"/>
    <w:rsid w:val="0075380C"/>
    <w:rsid w:val="00753821"/>
    <w:rsid w:val="00753C47"/>
    <w:rsid w:val="0075437C"/>
    <w:rsid w:val="0075455C"/>
    <w:rsid w:val="00754858"/>
    <w:rsid w:val="007549C4"/>
    <w:rsid w:val="00754E4F"/>
    <w:rsid w:val="00755069"/>
    <w:rsid w:val="007552AC"/>
    <w:rsid w:val="007552E3"/>
    <w:rsid w:val="0075582B"/>
    <w:rsid w:val="0075668C"/>
    <w:rsid w:val="007569B4"/>
    <w:rsid w:val="00756D19"/>
    <w:rsid w:val="007575B3"/>
    <w:rsid w:val="007577C6"/>
    <w:rsid w:val="0075785D"/>
    <w:rsid w:val="00757CAD"/>
    <w:rsid w:val="0076023B"/>
    <w:rsid w:val="0076028F"/>
    <w:rsid w:val="00760547"/>
    <w:rsid w:val="0076057F"/>
    <w:rsid w:val="007607A5"/>
    <w:rsid w:val="007607E3"/>
    <w:rsid w:val="007607FB"/>
    <w:rsid w:val="00761675"/>
    <w:rsid w:val="007616FF"/>
    <w:rsid w:val="00761873"/>
    <w:rsid w:val="0076198A"/>
    <w:rsid w:val="00761FF5"/>
    <w:rsid w:val="007621D7"/>
    <w:rsid w:val="00762897"/>
    <w:rsid w:val="00762A83"/>
    <w:rsid w:val="00762CFC"/>
    <w:rsid w:val="00762E43"/>
    <w:rsid w:val="00762FBC"/>
    <w:rsid w:val="007633BF"/>
    <w:rsid w:val="007639E2"/>
    <w:rsid w:val="00763CB4"/>
    <w:rsid w:val="00763F9A"/>
    <w:rsid w:val="00764283"/>
    <w:rsid w:val="0076480B"/>
    <w:rsid w:val="00764DA6"/>
    <w:rsid w:val="007652F1"/>
    <w:rsid w:val="00765A65"/>
    <w:rsid w:val="00765C63"/>
    <w:rsid w:val="00765F71"/>
    <w:rsid w:val="00766553"/>
    <w:rsid w:val="00766945"/>
    <w:rsid w:val="00766B2B"/>
    <w:rsid w:val="00766C76"/>
    <w:rsid w:val="00766EE3"/>
    <w:rsid w:val="0076709E"/>
    <w:rsid w:val="0076762F"/>
    <w:rsid w:val="00767720"/>
    <w:rsid w:val="00767857"/>
    <w:rsid w:val="00767C66"/>
    <w:rsid w:val="00770248"/>
    <w:rsid w:val="00770307"/>
    <w:rsid w:val="00770314"/>
    <w:rsid w:val="0077053C"/>
    <w:rsid w:val="00770593"/>
    <w:rsid w:val="0077065C"/>
    <w:rsid w:val="00770740"/>
    <w:rsid w:val="0077088E"/>
    <w:rsid w:val="007708DA"/>
    <w:rsid w:val="00770A84"/>
    <w:rsid w:val="00770A9A"/>
    <w:rsid w:val="00770B03"/>
    <w:rsid w:val="00770BC3"/>
    <w:rsid w:val="007712B3"/>
    <w:rsid w:val="007717D6"/>
    <w:rsid w:val="00771F2F"/>
    <w:rsid w:val="0077209F"/>
    <w:rsid w:val="0077249C"/>
    <w:rsid w:val="007726C8"/>
    <w:rsid w:val="00772A77"/>
    <w:rsid w:val="007732D2"/>
    <w:rsid w:val="007735F9"/>
    <w:rsid w:val="00773C7A"/>
    <w:rsid w:val="00773D60"/>
    <w:rsid w:val="00773DCE"/>
    <w:rsid w:val="00773E5C"/>
    <w:rsid w:val="00774222"/>
    <w:rsid w:val="0077427F"/>
    <w:rsid w:val="00774557"/>
    <w:rsid w:val="00774951"/>
    <w:rsid w:val="00774B66"/>
    <w:rsid w:val="00774BD4"/>
    <w:rsid w:val="00774D69"/>
    <w:rsid w:val="00774E91"/>
    <w:rsid w:val="0077504D"/>
    <w:rsid w:val="0077550B"/>
    <w:rsid w:val="00775A2A"/>
    <w:rsid w:val="00775C00"/>
    <w:rsid w:val="00776211"/>
    <w:rsid w:val="007766F9"/>
    <w:rsid w:val="00776708"/>
    <w:rsid w:val="00776828"/>
    <w:rsid w:val="00776AAA"/>
    <w:rsid w:val="00776AF9"/>
    <w:rsid w:val="00776B7A"/>
    <w:rsid w:val="007772B1"/>
    <w:rsid w:val="00777752"/>
    <w:rsid w:val="00777B40"/>
    <w:rsid w:val="00777CB7"/>
    <w:rsid w:val="00777D57"/>
    <w:rsid w:val="00777FBE"/>
    <w:rsid w:val="007800FF"/>
    <w:rsid w:val="00780201"/>
    <w:rsid w:val="00780F21"/>
    <w:rsid w:val="00780F73"/>
    <w:rsid w:val="00781130"/>
    <w:rsid w:val="00781278"/>
    <w:rsid w:val="007812D5"/>
    <w:rsid w:val="00781353"/>
    <w:rsid w:val="00781784"/>
    <w:rsid w:val="0078181A"/>
    <w:rsid w:val="0078198E"/>
    <w:rsid w:val="00781ACE"/>
    <w:rsid w:val="00781E25"/>
    <w:rsid w:val="0078226F"/>
    <w:rsid w:val="0078269F"/>
    <w:rsid w:val="00782CCB"/>
    <w:rsid w:val="00782E1F"/>
    <w:rsid w:val="00782E2E"/>
    <w:rsid w:val="00782F7A"/>
    <w:rsid w:val="00783409"/>
    <w:rsid w:val="007835C0"/>
    <w:rsid w:val="00783794"/>
    <w:rsid w:val="00783B0D"/>
    <w:rsid w:val="00783D39"/>
    <w:rsid w:val="00783E44"/>
    <w:rsid w:val="00784286"/>
    <w:rsid w:val="00784467"/>
    <w:rsid w:val="0078447F"/>
    <w:rsid w:val="00784829"/>
    <w:rsid w:val="007849D3"/>
    <w:rsid w:val="007849FB"/>
    <w:rsid w:val="00784A61"/>
    <w:rsid w:val="00785092"/>
    <w:rsid w:val="007851FC"/>
    <w:rsid w:val="007858B3"/>
    <w:rsid w:val="00785A72"/>
    <w:rsid w:val="00785F61"/>
    <w:rsid w:val="0078695F"/>
    <w:rsid w:val="00786AC3"/>
    <w:rsid w:val="00786B08"/>
    <w:rsid w:val="00786B82"/>
    <w:rsid w:val="00786C1D"/>
    <w:rsid w:val="00786F86"/>
    <w:rsid w:val="00786FDC"/>
    <w:rsid w:val="00787043"/>
    <w:rsid w:val="00787138"/>
    <w:rsid w:val="00787434"/>
    <w:rsid w:val="00787502"/>
    <w:rsid w:val="00787541"/>
    <w:rsid w:val="0078768D"/>
    <w:rsid w:val="007876D4"/>
    <w:rsid w:val="007878B0"/>
    <w:rsid w:val="00787ADD"/>
    <w:rsid w:val="00787AFE"/>
    <w:rsid w:val="00787C30"/>
    <w:rsid w:val="00787CBD"/>
    <w:rsid w:val="00787E44"/>
    <w:rsid w:val="00790418"/>
    <w:rsid w:val="007912B1"/>
    <w:rsid w:val="007913C6"/>
    <w:rsid w:val="00791669"/>
    <w:rsid w:val="0079167B"/>
    <w:rsid w:val="0079175A"/>
    <w:rsid w:val="00791E99"/>
    <w:rsid w:val="007920BF"/>
    <w:rsid w:val="00792329"/>
    <w:rsid w:val="00792339"/>
    <w:rsid w:val="00792458"/>
    <w:rsid w:val="0079246F"/>
    <w:rsid w:val="007924AC"/>
    <w:rsid w:val="00792518"/>
    <w:rsid w:val="007926C4"/>
    <w:rsid w:val="00792CDA"/>
    <w:rsid w:val="007930AD"/>
    <w:rsid w:val="00793436"/>
    <w:rsid w:val="007938D8"/>
    <w:rsid w:val="0079390A"/>
    <w:rsid w:val="00794394"/>
    <w:rsid w:val="00794523"/>
    <w:rsid w:val="00794843"/>
    <w:rsid w:val="00794850"/>
    <w:rsid w:val="0079496D"/>
    <w:rsid w:val="00794AEB"/>
    <w:rsid w:val="00794FE7"/>
    <w:rsid w:val="0079507B"/>
    <w:rsid w:val="0079529B"/>
    <w:rsid w:val="007959AC"/>
    <w:rsid w:val="00795C4F"/>
    <w:rsid w:val="00795D2E"/>
    <w:rsid w:val="0079634A"/>
    <w:rsid w:val="00796765"/>
    <w:rsid w:val="00796977"/>
    <w:rsid w:val="007969C3"/>
    <w:rsid w:val="00796E1E"/>
    <w:rsid w:val="00796F66"/>
    <w:rsid w:val="0079786B"/>
    <w:rsid w:val="007978A7"/>
    <w:rsid w:val="007A01DC"/>
    <w:rsid w:val="007A02B7"/>
    <w:rsid w:val="007A05FA"/>
    <w:rsid w:val="007A0633"/>
    <w:rsid w:val="007A09A8"/>
    <w:rsid w:val="007A0D1B"/>
    <w:rsid w:val="007A0D44"/>
    <w:rsid w:val="007A1108"/>
    <w:rsid w:val="007A129A"/>
    <w:rsid w:val="007A14D1"/>
    <w:rsid w:val="007A1824"/>
    <w:rsid w:val="007A18A2"/>
    <w:rsid w:val="007A1905"/>
    <w:rsid w:val="007A192F"/>
    <w:rsid w:val="007A1B6B"/>
    <w:rsid w:val="007A21E6"/>
    <w:rsid w:val="007A2474"/>
    <w:rsid w:val="007A2513"/>
    <w:rsid w:val="007A27A0"/>
    <w:rsid w:val="007A2CDB"/>
    <w:rsid w:val="007A2EAD"/>
    <w:rsid w:val="007A3344"/>
    <w:rsid w:val="007A3594"/>
    <w:rsid w:val="007A3C5E"/>
    <w:rsid w:val="007A3D32"/>
    <w:rsid w:val="007A3EA1"/>
    <w:rsid w:val="007A3F85"/>
    <w:rsid w:val="007A4094"/>
    <w:rsid w:val="007A41F0"/>
    <w:rsid w:val="007A561F"/>
    <w:rsid w:val="007A5AA3"/>
    <w:rsid w:val="007A5D65"/>
    <w:rsid w:val="007A62C8"/>
    <w:rsid w:val="007A63FA"/>
    <w:rsid w:val="007A646A"/>
    <w:rsid w:val="007A69D4"/>
    <w:rsid w:val="007A6FAC"/>
    <w:rsid w:val="007A70B7"/>
    <w:rsid w:val="007A71C3"/>
    <w:rsid w:val="007A72B8"/>
    <w:rsid w:val="007A764B"/>
    <w:rsid w:val="007A76EE"/>
    <w:rsid w:val="007A7B07"/>
    <w:rsid w:val="007A7CC6"/>
    <w:rsid w:val="007B00E5"/>
    <w:rsid w:val="007B0241"/>
    <w:rsid w:val="007B0454"/>
    <w:rsid w:val="007B0655"/>
    <w:rsid w:val="007B0C86"/>
    <w:rsid w:val="007B15B8"/>
    <w:rsid w:val="007B1879"/>
    <w:rsid w:val="007B18FC"/>
    <w:rsid w:val="007B19C8"/>
    <w:rsid w:val="007B1B17"/>
    <w:rsid w:val="007B1E38"/>
    <w:rsid w:val="007B1FB7"/>
    <w:rsid w:val="007B2250"/>
    <w:rsid w:val="007B23E4"/>
    <w:rsid w:val="007B2456"/>
    <w:rsid w:val="007B2564"/>
    <w:rsid w:val="007B2660"/>
    <w:rsid w:val="007B2C53"/>
    <w:rsid w:val="007B2E21"/>
    <w:rsid w:val="007B2EB6"/>
    <w:rsid w:val="007B368B"/>
    <w:rsid w:val="007B385F"/>
    <w:rsid w:val="007B395D"/>
    <w:rsid w:val="007B3B47"/>
    <w:rsid w:val="007B3C7E"/>
    <w:rsid w:val="007B415A"/>
    <w:rsid w:val="007B4183"/>
    <w:rsid w:val="007B46BF"/>
    <w:rsid w:val="007B49AE"/>
    <w:rsid w:val="007B4B9A"/>
    <w:rsid w:val="007B4E47"/>
    <w:rsid w:val="007B4EB7"/>
    <w:rsid w:val="007B4F92"/>
    <w:rsid w:val="007B5102"/>
    <w:rsid w:val="007B511E"/>
    <w:rsid w:val="007B538A"/>
    <w:rsid w:val="007B5708"/>
    <w:rsid w:val="007B586D"/>
    <w:rsid w:val="007B5B7B"/>
    <w:rsid w:val="007B5EC6"/>
    <w:rsid w:val="007B617F"/>
    <w:rsid w:val="007B6687"/>
    <w:rsid w:val="007B6C98"/>
    <w:rsid w:val="007B6F45"/>
    <w:rsid w:val="007B7156"/>
    <w:rsid w:val="007B71AF"/>
    <w:rsid w:val="007B7785"/>
    <w:rsid w:val="007B786E"/>
    <w:rsid w:val="007B7A72"/>
    <w:rsid w:val="007B7BD0"/>
    <w:rsid w:val="007C007C"/>
    <w:rsid w:val="007C0090"/>
    <w:rsid w:val="007C0703"/>
    <w:rsid w:val="007C0777"/>
    <w:rsid w:val="007C0BDF"/>
    <w:rsid w:val="007C1254"/>
    <w:rsid w:val="007C1592"/>
    <w:rsid w:val="007C18E0"/>
    <w:rsid w:val="007C1D23"/>
    <w:rsid w:val="007C1D73"/>
    <w:rsid w:val="007C2219"/>
    <w:rsid w:val="007C24A3"/>
    <w:rsid w:val="007C27C4"/>
    <w:rsid w:val="007C2BB5"/>
    <w:rsid w:val="007C2ED9"/>
    <w:rsid w:val="007C2F65"/>
    <w:rsid w:val="007C3235"/>
    <w:rsid w:val="007C37A4"/>
    <w:rsid w:val="007C3CD3"/>
    <w:rsid w:val="007C3D6B"/>
    <w:rsid w:val="007C3DA5"/>
    <w:rsid w:val="007C4D07"/>
    <w:rsid w:val="007C4DD6"/>
    <w:rsid w:val="007C4E3C"/>
    <w:rsid w:val="007C5233"/>
    <w:rsid w:val="007C53D9"/>
    <w:rsid w:val="007C5705"/>
    <w:rsid w:val="007C5B0D"/>
    <w:rsid w:val="007C5BA1"/>
    <w:rsid w:val="007C5D2A"/>
    <w:rsid w:val="007C5D6C"/>
    <w:rsid w:val="007C5FF7"/>
    <w:rsid w:val="007C68AE"/>
    <w:rsid w:val="007C6E03"/>
    <w:rsid w:val="007C6FB2"/>
    <w:rsid w:val="007C7175"/>
    <w:rsid w:val="007C7728"/>
    <w:rsid w:val="007C785B"/>
    <w:rsid w:val="007C7A7E"/>
    <w:rsid w:val="007D0208"/>
    <w:rsid w:val="007D02D5"/>
    <w:rsid w:val="007D03A3"/>
    <w:rsid w:val="007D0693"/>
    <w:rsid w:val="007D077C"/>
    <w:rsid w:val="007D0835"/>
    <w:rsid w:val="007D0E2C"/>
    <w:rsid w:val="007D0F45"/>
    <w:rsid w:val="007D0F66"/>
    <w:rsid w:val="007D1389"/>
    <w:rsid w:val="007D18F5"/>
    <w:rsid w:val="007D1B69"/>
    <w:rsid w:val="007D1FD6"/>
    <w:rsid w:val="007D263D"/>
    <w:rsid w:val="007D2720"/>
    <w:rsid w:val="007D2813"/>
    <w:rsid w:val="007D2859"/>
    <w:rsid w:val="007D2932"/>
    <w:rsid w:val="007D2C35"/>
    <w:rsid w:val="007D2D12"/>
    <w:rsid w:val="007D3322"/>
    <w:rsid w:val="007D35E6"/>
    <w:rsid w:val="007D367F"/>
    <w:rsid w:val="007D3EC4"/>
    <w:rsid w:val="007D3EDE"/>
    <w:rsid w:val="007D3F53"/>
    <w:rsid w:val="007D4100"/>
    <w:rsid w:val="007D42B8"/>
    <w:rsid w:val="007D42E4"/>
    <w:rsid w:val="007D4381"/>
    <w:rsid w:val="007D43EA"/>
    <w:rsid w:val="007D4481"/>
    <w:rsid w:val="007D470A"/>
    <w:rsid w:val="007D4893"/>
    <w:rsid w:val="007D492C"/>
    <w:rsid w:val="007D4959"/>
    <w:rsid w:val="007D4C3F"/>
    <w:rsid w:val="007D517F"/>
    <w:rsid w:val="007D5420"/>
    <w:rsid w:val="007D581B"/>
    <w:rsid w:val="007D58AE"/>
    <w:rsid w:val="007D5C75"/>
    <w:rsid w:val="007D5F9C"/>
    <w:rsid w:val="007D61A9"/>
    <w:rsid w:val="007D62B0"/>
    <w:rsid w:val="007D65F5"/>
    <w:rsid w:val="007D6699"/>
    <w:rsid w:val="007D66AB"/>
    <w:rsid w:val="007D6786"/>
    <w:rsid w:val="007D6958"/>
    <w:rsid w:val="007D6A45"/>
    <w:rsid w:val="007D6C01"/>
    <w:rsid w:val="007D6CCB"/>
    <w:rsid w:val="007D6F6F"/>
    <w:rsid w:val="007D712C"/>
    <w:rsid w:val="007D7250"/>
    <w:rsid w:val="007D738B"/>
    <w:rsid w:val="007D7797"/>
    <w:rsid w:val="007D78B1"/>
    <w:rsid w:val="007D7AEF"/>
    <w:rsid w:val="007D7F32"/>
    <w:rsid w:val="007E0419"/>
    <w:rsid w:val="007E060E"/>
    <w:rsid w:val="007E0685"/>
    <w:rsid w:val="007E09AF"/>
    <w:rsid w:val="007E0FD1"/>
    <w:rsid w:val="007E1156"/>
    <w:rsid w:val="007E16EC"/>
    <w:rsid w:val="007E1771"/>
    <w:rsid w:val="007E1822"/>
    <w:rsid w:val="007E18E9"/>
    <w:rsid w:val="007E18FE"/>
    <w:rsid w:val="007E1B70"/>
    <w:rsid w:val="007E1C5E"/>
    <w:rsid w:val="007E2017"/>
    <w:rsid w:val="007E2353"/>
    <w:rsid w:val="007E23F9"/>
    <w:rsid w:val="007E2530"/>
    <w:rsid w:val="007E2539"/>
    <w:rsid w:val="007E258A"/>
    <w:rsid w:val="007E2B28"/>
    <w:rsid w:val="007E3180"/>
    <w:rsid w:val="007E3205"/>
    <w:rsid w:val="007E39CE"/>
    <w:rsid w:val="007E3DB3"/>
    <w:rsid w:val="007E3E63"/>
    <w:rsid w:val="007E3EAD"/>
    <w:rsid w:val="007E3F45"/>
    <w:rsid w:val="007E40F8"/>
    <w:rsid w:val="007E4616"/>
    <w:rsid w:val="007E46D6"/>
    <w:rsid w:val="007E4831"/>
    <w:rsid w:val="007E49BA"/>
    <w:rsid w:val="007E4F76"/>
    <w:rsid w:val="007E5251"/>
    <w:rsid w:val="007E5734"/>
    <w:rsid w:val="007E575E"/>
    <w:rsid w:val="007E5771"/>
    <w:rsid w:val="007E5878"/>
    <w:rsid w:val="007E5BF1"/>
    <w:rsid w:val="007E5C8C"/>
    <w:rsid w:val="007E5D09"/>
    <w:rsid w:val="007E5D5D"/>
    <w:rsid w:val="007E5E80"/>
    <w:rsid w:val="007E5F76"/>
    <w:rsid w:val="007E5FA6"/>
    <w:rsid w:val="007E6146"/>
    <w:rsid w:val="007E61AA"/>
    <w:rsid w:val="007E64D8"/>
    <w:rsid w:val="007E6669"/>
    <w:rsid w:val="007E6805"/>
    <w:rsid w:val="007E693C"/>
    <w:rsid w:val="007E6A32"/>
    <w:rsid w:val="007E6C0E"/>
    <w:rsid w:val="007E6D51"/>
    <w:rsid w:val="007E6F31"/>
    <w:rsid w:val="007E7292"/>
    <w:rsid w:val="007E745F"/>
    <w:rsid w:val="007E75DC"/>
    <w:rsid w:val="007E76FF"/>
    <w:rsid w:val="007E7983"/>
    <w:rsid w:val="007E7A6E"/>
    <w:rsid w:val="007E7F09"/>
    <w:rsid w:val="007F0023"/>
    <w:rsid w:val="007F02CE"/>
    <w:rsid w:val="007F0541"/>
    <w:rsid w:val="007F0705"/>
    <w:rsid w:val="007F07D6"/>
    <w:rsid w:val="007F17CD"/>
    <w:rsid w:val="007F1A01"/>
    <w:rsid w:val="007F1AE1"/>
    <w:rsid w:val="007F205F"/>
    <w:rsid w:val="007F2155"/>
    <w:rsid w:val="007F23B0"/>
    <w:rsid w:val="007F2512"/>
    <w:rsid w:val="007F2E34"/>
    <w:rsid w:val="007F313C"/>
    <w:rsid w:val="007F3170"/>
    <w:rsid w:val="007F31A0"/>
    <w:rsid w:val="007F3FF8"/>
    <w:rsid w:val="007F4252"/>
    <w:rsid w:val="007F43A5"/>
    <w:rsid w:val="007F4493"/>
    <w:rsid w:val="007F451D"/>
    <w:rsid w:val="007F48F5"/>
    <w:rsid w:val="007F4AC8"/>
    <w:rsid w:val="007F534E"/>
    <w:rsid w:val="007F59F6"/>
    <w:rsid w:val="007F5AC0"/>
    <w:rsid w:val="007F639A"/>
    <w:rsid w:val="007F640D"/>
    <w:rsid w:val="007F68B6"/>
    <w:rsid w:val="007F6DF0"/>
    <w:rsid w:val="007F7225"/>
    <w:rsid w:val="007F72ED"/>
    <w:rsid w:val="007F7875"/>
    <w:rsid w:val="00800927"/>
    <w:rsid w:val="00800A7D"/>
    <w:rsid w:val="00800BE5"/>
    <w:rsid w:val="00800C23"/>
    <w:rsid w:val="00800C8A"/>
    <w:rsid w:val="00800EB7"/>
    <w:rsid w:val="00801715"/>
    <w:rsid w:val="00801E86"/>
    <w:rsid w:val="00801F77"/>
    <w:rsid w:val="00802094"/>
    <w:rsid w:val="008025AF"/>
    <w:rsid w:val="008028CA"/>
    <w:rsid w:val="008029D2"/>
    <w:rsid w:val="00802A22"/>
    <w:rsid w:val="00802A29"/>
    <w:rsid w:val="00802C7A"/>
    <w:rsid w:val="0080355B"/>
    <w:rsid w:val="0080356A"/>
    <w:rsid w:val="008037F6"/>
    <w:rsid w:val="00803CA4"/>
    <w:rsid w:val="00803CC6"/>
    <w:rsid w:val="00803F2F"/>
    <w:rsid w:val="00804040"/>
    <w:rsid w:val="00804082"/>
    <w:rsid w:val="00804131"/>
    <w:rsid w:val="008041CF"/>
    <w:rsid w:val="00804698"/>
    <w:rsid w:val="008048B5"/>
    <w:rsid w:val="008048E7"/>
    <w:rsid w:val="00804AA3"/>
    <w:rsid w:val="00804EEE"/>
    <w:rsid w:val="00805AB8"/>
    <w:rsid w:val="00805E69"/>
    <w:rsid w:val="008064AE"/>
    <w:rsid w:val="00806668"/>
    <w:rsid w:val="0080687F"/>
    <w:rsid w:val="008068A3"/>
    <w:rsid w:val="00806BD2"/>
    <w:rsid w:val="00806D6F"/>
    <w:rsid w:val="00807563"/>
    <w:rsid w:val="0080767D"/>
    <w:rsid w:val="008077FB"/>
    <w:rsid w:val="00807B17"/>
    <w:rsid w:val="00807C6B"/>
    <w:rsid w:val="00807DE2"/>
    <w:rsid w:val="00807EDF"/>
    <w:rsid w:val="00807F0C"/>
    <w:rsid w:val="00810146"/>
    <w:rsid w:val="008101E7"/>
    <w:rsid w:val="00810346"/>
    <w:rsid w:val="0081079D"/>
    <w:rsid w:val="00810997"/>
    <w:rsid w:val="00810D2D"/>
    <w:rsid w:val="00810DED"/>
    <w:rsid w:val="00810E5D"/>
    <w:rsid w:val="0081105C"/>
    <w:rsid w:val="0081127F"/>
    <w:rsid w:val="0081193B"/>
    <w:rsid w:val="00811E57"/>
    <w:rsid w:val="0081281D"/>
    <w:rsid w:val="008129D4"/>
    <w:rsid w:val="00812AB0"/>
    <w:rsid w:val="00812E1A"/>
    <w:rsid w:val="00812F31"/>
    <w:rsid w:val="008132B0"/>
    <w:rsid w:val="00813956"/>
    <w:rsid w:val="008142EA"/>
    <w:rsid w:val="008143C1"/>
    <w:rsid w:val="008146B8"/>
    <w:rsid w:val="00814888"/>
    <w:rsid w:val="00814921"/>
    <w:rsid w:val="00814994"/>
    <w:rsid w:val="00814B05"/>
    <w:rsid w:val="00814E99"/>
    <w:rsid w:val="00814EAE"/>
    <w:rsid w:val="00814F17"/>
    <w:rsid w:val="0081534C"/>
    <w:rsid w:val="008157BF"/>
    <w:rsid w:val="00815B6A"/>
    <w:rsid w:val="0081601F"/>
    <w:rsid w:val="008166D2"/>
    <w:rsid w:val="008166EA"/>
    <w:rsid w:val="008169C7"/>
    <w:rsid w:val="00816AAA"/>
    <w:rsid w:val="00816B2A"/>
    <w:rsid w:val="0081701B"/>
    <w:rsid w:val="00817169"/>
    <w:rsid w:val="008171F1"/>
    <w:rsid w:val="00817606"/>
    <w:rsid w:val="008177E8"/>
    <w:rsid w:val="00817801"/>
    <w:rsid w:val="008179F1"/>
    <w:rsid w:val="00817C0C"/>
    <w:rsid w:val="00817DAC"/>
    <w:rsid w:val="00817E5A"/>
    <w:rsid w:val="00820013"/>
    <w:rsid w:val="00820105"/>
    <w:rsid w:val="00820191"/>
    <w:rsid w:val="008201BF"/>
    <w:rsid w:val="0082024F"/>
    <w:rsid w:val="008206F0"/>
    <w:rsid w:val="00820813"/>
    <w:rsid w:val="0082084A"/>
    <w:rsid w:val="00820A15"/>
    <w:rsid w:val="00820DE6"/>
    <w:rsid w:val="00821331"/>
    <w:rsid w:val="008214BA"/>
    <w:rsid w:val="00821568"/>
    <w:rsid w:val="00821946"/>
    <w:rsid w:val="00821DD9"/>
    <w:rsid w:val="00821EC2"/>
    <w:rsid w:val="00821FD0"/>
    <w:rsid w:val="0082247D"/>
    <w:rsid w:val="008224DB"/>
    <w:rsid w:val="00822777"/>
    <w:rsid w:val="00822A79"/>
    <w:rsid w:val="00822E33"/>
    <w:rsid w:val="00822F3C"/>
    <w:rsid w:val="00822FA7"/>
    <w:rsid w:val="00822FDA"/>
    <w:rsid w:val="0082327C"/>
    <w:rsid w:val="008232A4"/>
    <w:rsid w:val="008235CE"/>
    <w:rsid w:val="008239CC"/>
    <w:rsid w:val="008239D5"/>
    <w:rsid w:val="00823D27"/>
    <w:rsid w:val="008240B9"/>
    <w:rsid w:val="00824C74"/>
    <w:rsid w:val="00824E9D"/>
    <w:rsid w:val="00824F85"/>
    <w:rsid w:val="008254C8"/>
    <w:rsid w:val="00825652"/>
    <w:rsid w:val="0082568A"/>
    <w:rsid w:val="00825738"/>
    <w:rsid w:val="00825D83"/>
    <w:rsid w:val="00825F20"/>
    <w:rsid w:val="0082602B"/>
    <w:rsid w:val="00826385"/>
    <w:rsid w:val="00826792"/>
    <w:rsid w:val="00827397"/>
    <w:rsid w:val="008274F9"/>
    <w:rsid w:val="00827562"/>
    <w:rsid w:val="00827774"/>
    <w:rsid w:val="00827A81"/>
    <w:rsid w:val="00827B0D"/>
    <w:rsid w:val="00827D79"/>
    <w:rsid w:val="00827DFE"/>
    <w:rsid w:val="00830426"/>
    <w:rsid w:val="008304A7"/>
    <w:rsid w:val="00830A9C"/>
    <w:rsid w:val="00830B01"/>
    <w:rsid w:val="00830BDA"/>
    <w:rsid w:val="0083185E"/>
    <w:rsid w:val="00831965"/>
    <w:rsid w:val="00831D6E"/>
    <w:rsid w:val="00831DB5"/>
    <w:rsid w:val="00832015"/>
    <w:rsid w:val="00832096"/>
    <w:rsid w:val="0083217F"/>
    <w:rsid w:val="00832514"/>
    <w:rsid w:val="008330BC"/>
    <w:rsid w:val="00833129"/>
    <w:rsid w:val="0083330D"/>
    <w:rsid w:val="00833647"/>
    <w:rsid w:val="008336D5"/>
    <w:rsid w:val="00833A2F"/>
    <w:rsid w:val="00833C36"/>
    <w:rsid w:val="00833EBA"/>
    <w:rsid w:val="00834688"/>
    <w:rsid w:val="00834AC4"/>
    <w:rsid w:val="00835630"/>
    <w:rsid w:val="00835A40"/>
    <w:rsid w:val="00835B39"/>
    <w:rsid w:val="00836310"/>
    <w:rsid w:val="00836329"/>
    <w:rsid w:val="00836380"/>
    <w:rsid w:val="00836F12"/>
    <w:rsid w:val="008372DD"/>
    <w:rsid w:val="00837596"/>
    <w:rsid w:val="00837671"/>
    <w:rsid w:val="0083783D"/>
    <w:rsid w:val="008378AB"/>
    <w:rsid w:val="00837961"/>
    <w:rsid w:val="00837AD0"/>
    <w:rsid w:val="00837ADA"/>
    <w:rsid w:val="00837F05"/>
    <w:rsid w:val="0084050C"/>
    <w:rsid w:val="00840594"/>
    <w:rsid w:val="00840644"/>
    <w:rsid w:val="00840B71"/>
    <w:rsid w:val="008410D0"/>
    <w:rsid w:val="008411F1"/>
    <w:rsid w:val="00841AFF"/>
    <w:rsid w:val="00841B3C"/>
    <w:rsid w:val="00842079"/>
    <w:rsid w:val="00842FDC"/>
    <w:rsid w:val="00843836"/>
    <w:rsid w:val="00843994"/>
    <w:rsid w:val="00843A71"/>
    <w:rsid w:val="00843B72"/>
    <w:rsid w:val="00843CB4"/>
    <w:rsid w:val="00843DAF"/>
    <w:rsid w:val="00844172"/>
    <w:rsid w:val="00844767"/>
    <w:rsid w:val="008449FB"/>
    <w:rsid w:val="00844BC3"/>
    <w:rsid w:val="00844C35"/>
    <w:rsid w:val="008450FE"/>
    <w:rsid w:val="00845B72"/>
    <w:rsid w:val="00845C6D"/>
    <w:rsid w:val="00845D88"/>
    <w:rsid w:val="008464AF"/>
    <w:rsid w:val="00846D6C"/>
    <w:rsid w:val="0084702C"/>
    <w:rsid w:val="008470C4"/>
    <w:rsid w:val="008472FE"/>
    <w:rsid w:val="00847327"/>
    <w:rsid w:val="0084756A"/>
    <w:rsid w:val="0084799A"/>
    <w:rsid w:val="00847B83"/>
    <w:rsid w:val="0085013C"/>
    <w:rsid w:val="008505C4"/>
    <w:rsid w:val="008506C1"/>
    <w:rsid w:val="008511D4"/>
    <w:rsid w:val="0085152E"/>
    <w:rsid w:val="00851AEA"/>
    <w:rsid w:val="00851CF6"/>
    <w:rsid w:val="00851D7C"/>
    <w:rsid w:val="0085201C"/>
    <w:rsid w:val="00852627"/>
    <w:rsid w:val="00852C43"/>
    <w:rsid w:val="00853227"/>
    <w:rsid w:val="00853615"/>
    <w:rsid w:val="008537E1"/>
    <w:rsid w:val="008539EC"/>
    <w:rsid w:val="008541C7"/>
    <w:rsid w:val="008544D9"/>
    <w:rsid w:val="00854562"/>
    <w:rsid w:val="0085462D"/>
    <w:rsid w:val="008547F5"/>
    <w:rsid w:val="008548BD"/>
    <w:rsid w:val="00854DFA"/>
    <w:rsid w:val="00855140"/>
    <w:rsid w:val="008554A0"/>
    <w:rsid w:val="0085564B"/>
    <w:rsid w:val="0085597E"/>
    <w:rsid w:val="00856069"/>
    <w:rsid w:val="008564FF"/>
    <w:rsid w:val="00856781"/>
    <w:rsid w:val="008567C2"/>
    <w:rsid w:val="008567CF"/>
    <w:rsid w:val="00856CDF"/>
    <w:rsid w:val="00856EC8"/>
    <w:rsid w:val="00856ECC"/>
    <w:rsid w:val="00856FFF"/>
    <w:rsid w:val="00857308"/>
    <w:rsid w:val="00857605"/>
    <w:rsid w:val="008576CB"/>
    <w:rsid w:val="00857967"/>
    <w:rsid w:val="008579D8"/>
    <w:rsid w:val="00857AC7"/>
    <w:rsid w:val="00857FBB"/>
    <w:rsid w:val="00860049"/>
    <w:rsid w:val="0086008B"/>
    <w:rsid w:val="00860112"/>
    <w:rsid w:val="00860295"/>
    <w:rsid w:val="0086038F"/>
    <w:rsid w:val="00860484"/>
    <w:rsid w:val="00860B2B"/>
    <w:rsid w:val="00860D26"/>
    <w:rsid w:val="008614B9"/>
    <w:rsid w:val="00861509"/>
    <w:rsid w:val="008616EF"/>
    <w:rsid w:val="00861719"/>
    <w:rsid w:val="00861A99"/>
    <w:rsid w:val="00861D8C"/>
    <w:rsid w:val="00861DEE"/>
    <w:rsid w:val="00862337"/>
    <w:rsid w:val="00863539"/>
    <w:rsid w:val="00863B7F"/>
    <w:rsid w:val="008643E4"/>
    <w:rsid w:val="00865288"/>
    <w:rsid w:val="00865439"/>
    <w:rsid w:val="00865840"/>
    <w:rsid w:val="00865A75"/>
    <w:rsid w:val="00865B3C"/>
    <w:rsid w:val="00865BB9"/>
    <w:rsid w:val="00865D6A"/>
    <w:rsid w:val="00865D85"/>
    <w:rsid w:val="00865D95"/>
    <w:rsid w:val="00865F54"/>
    <w:rsid w:val="00866167"/>
    <w:rsid w:val="0086618B"/>
    <w:rsid w:val="008662AC"/>
    <w:rsid w:val="00866366"/>
    <w:rsid w:val="0086663A"/>
    <w:rsid w:val="00866696"/>
    <w:rsid w:val="00866904"/>
    <w:rsid w:val="00866C1E"/>
    <w:rsid w:val="008672DB"/>
    <w:rsid w:val="0086735B"/>
    <w:rsid w:val="00867A52"/>
    <w:rsid w:val="0087000D"/>
    <w:rsid w:val="0087061F"/>
    <w:rsid w:val="008707C3"/>
    <w:rsid w:val="00870910"/>
    <w:rsid w:val="00870B6E"/>
    <w:rsid w:val="00870EE5"/>
    <w:rsid w:val="008710A8"/>
    <w:rsid w:val="008711F7"/>
    <w:rsid w:val="008715BE"/>
    <w:rsid w:val="008716CA"/>
    <w:rsid w:val="00871975"/>
    <w:rsid w:val="00871B25"/>
    <w:rsid w:val="00871E1B"/>
    <w:rsid w:val="00872211"/>
    <w:rsid w:val="00872218"/>
    <w:rsid w:val="00872435"/>
    <w:rsid w:val="00872444"/>
    <w:rsid w:val="00872490"/>
    <w:rsid w:val="0087251D"/>
    <w:rsid w:val="00872533"/>
    <w:rsid w:val="00872672"/>
    <w:rsid w:val="0087279F"/>
    <w:rsid w:val="00872A6F"/>
    <w:rsid w:val="00872DA7"/>
    <w:rsid w:val="00872FD0"/>
    <w:rsid w:val="008733E3"/>
    <w:rsid w:val="008734DC"/>
    <w:rsid w:val="00873623"/>
    <w:rsid w:val="00873776"/>
    <w:rsid w:val="00873830"/>
    <w:rsid w:val="00873948"/>
    <w:rsid w:val="00873D1F"/>
    <w:rsid w:val="00873D44"/>
    <w:rsid w:val="00873EA5"/>
    <w:rsid w:val="00873FE1"/>
    <w:rsid w:val="0087417E"/>
    <w:rsid w:val="008741C1"/>
    <w:rsid w:val="0087452B"/>
    <w:rsid w:val="00874920"/>
    <w:rsid w:val="00874C18"/>
    <w:rsid w:val="00874E65"/>
    <w:rsid w:val="00875188"/>
    <w:rsid w:val="008751AA"/>
    <w:rsid w:val="008752B9"/>
    <w:rsid w:val="008752F8"/>
    <w:rsid w:val="0087538A"/>
    <w:rsid w:val="0087560A"/>
    <w:rsid w:val="00875742"/>
    <w:rsid w:val="008758B3"/>
    <w:rsid w:val="008758C1"/>
    <w:rsid w:val="0087599D"/>
    <w:rsid w:val="00875C7E"/>
    <w:rsid w:val="00875EB0"/>
    <w:rsid w:val="00876193"/>
    <w:rsid w:val="008761BE"/>
    <w:rsid w:val="00876448"/>
    <w:rsid w:val="008764C2"/>
    <w:rsid w:val="008764D0"/>
    <w:rsid w:val="00876654"/>
    <w:rsid w:val="008767E9"/>
    <w:rsid w:val="00876FB9"/>
    <w:rsid w:val="008775F0"/>
    <w:rsid w:val="0087763A"/>
    <w:rsid w:val="008777F4"/>
    <w:rsid w:val="0087784D"/>
    <w:rsid w:val="008779BC"/>
    <w:rsid w:val="00877C0B"/>
    <w:rsid w:val="00877F48"/>
    <w:rsid w:val="00880328"/>
    <w:rsid w:val="00880333"/>
    <w:rsid w:val="008804F6"/>
    <w:rsid w:val="008804FA"/>
    <w:rsid w:val="0088056E"/>
    <w:rsid w:val="008805F6"/>
    <w:rsid w:val="00880C63"/>
    <w:rsid w:val="00881191"/>
    <w:rsid w:val="0088126B"/>
    <w:rsid w:val="008813A2"/>
    <w:rsid w:val="008815C5"/>
    <w:rsid w:val="008818AC"/>
    <w:rsid w:val="00881B96"/>
    <w:rsid w:val="00881C51"/>
    <w:rsid w:val="00881D2A"/>
    <w:rsid w:val="008820E4"/>
    <w:rsid w:val="0088243B"/>
    <w:rsid w:val="00882925"/>
    <w:rsid w:val="00882B00"/>
    <w:rsid w:val="00882BBC"/>
    <w:rsid w:val="00882CA4"/>
    <w:rsid w:val="00882CBD"/>
    <w:rsid w:val="008830E8"/>
    <w:rsid w:val="00883BA8"/>
    <w:rsid w:val="00883BE2"/>
    <w:rsid w:val="00883C7E"/>
    <w:rsid w:val="0088407E"/>
    <w:rsid w:val="00884188"/>
    <w:rsid w:val="008844B2"/>
    <w:rsid w:val="0088482D"/>
    <w:rsid w:val="00884CB0"/>
    <w:rsid w:val="00884CE2"/>
    <w:rsid w:val="00884EF4"/>
    <w:rsid w:val="008851F7"/>
    <w:rsid w:val="008857E3"/>
    <w:rsid w:val="008858B1"/>
    <w:rsid w:val="00885BA3"/>
    <w:rsid w:val="00885FB1"/>
    <w:rsid w:val="0088681D"/>
    <w:rsid w:val="00886C43"/>
    <w:rsid w:val="00886D6B"/>
    <w:rsid w:val="00886EBF"/>
    <w:rsid w:val="0088766A"/>
    <w:rsid w:val="00887BDF"/>
    <w:rsid w:val="00887CAE"/>
    <w:rsid w:val="00887CE2"/>
    <w:rsid w:val="00887E66"/>
    <w:rsid w:val="00887EE0"/>
    <w:rsid w:val="008906A3"/>
    <w:rsid w:val="0089078C"/>
    <w:rsid w:val="00890AC8"/>
    <w:rsid w:val="00890B49"/>
    <w:rsid w:val="00891062"/>
    <w:rsid w:val="008911CC"/>
    <w:rsid w:val="008914FC"/>
    <w:rsid w:val="00891D45"/>
    <w:rsid w:val="008920F3"/>
    <w:rsid w:val="00892496"/>
    <w:rsid w:val="008927B5"/>
    <w:rsid w:val="00892A3A"/>
    <w:rsid w:val="00892CC8"/>
    <w:rsid w:val="00893AC9"/>
    <w:rsid w:val="00893CE1"/>
    <w:rsid w:val="00893FD5"/>
    <w:rsid w:val="00894412"/>
    <w:rsid w:val="008947B7"/>
    <w:rsid w:val="008949C9"/>
    <w:rsid w:val="00894BA0"/>
    <w:rsid w:val="0089526F"/>
    <w:rsid w:val="0089558E"/>
    <w:rsid w:val="00895615"/>
    <w:rsid w:val="00895B7E"/>
    <w:rsid w:val="00895E15"/>
    <w:rsid w:val="0089611B"/>
    <w:rsid w:val="0089663F"/>
    <w:rsid w:val="008967CB"/>
    <w:rsid w:val="00896894"/>
    <w:rsid w:val="00896A0C"/>
    <w:rsid w:val="008972E8"/>
    <w:rsid w:val="00897341"/>
    <w:rsid w:val="008973D7"/>
    <w:rsid w:val="008976E8"/>
    <w:rsid w:val="00897701"/>
    <w:rsid w:val="008977FB"/>
    <w:rsid w:val="00897977"/>
    <w:rsid w:val="00897B91"/>
    <w:rsid w:val="00897FF7"/>
    <w:rsid w:val="008A0212"/>
    <w:rsid w:val="008A03A7"/>
    <w:rsid w:val="008A03C4"/>
    <w:rsid w:val="008A045B"/>
    <w:rsid w:val="008A0B88"/>
    <w:rsid w:val="008A0F6E"/>
    <w:rsid w:val="008A10C8"/>
    <w:rsid w:val="008A14BC"/>
    <w:rsid w:val="008A1514"/>
    <w:rsid w:val="008A1633"/>
    <w:rsid w:val="008A16D6"/>
    <w:rsid w:val="008A227A"/>
    <w:rsid w:val="008A2837"/>
    <w:rsid w:val="008A28FF"/>
    <w:rsid w:val="008A29D5"/>
    <w:rsid w:val="008A2CB4"/>
    <w:rsid w:val="008A3281"/>
    <w:rsid w:val="008A35EA"/>
    <w:rsid w:val="008A36F2"/>
    <w:rsid w:val="008A3EE7"/>
    <w:rsid w:val="008A3F01"/>
    <w:rsid w:val="008A40C9"/>
    <w:rsid w:val="008A468A"/>
    <w:rsid w:val="008A4B96"/>
    <w:rsid w:val="008A53B4"/>
    <w:rsid w:val="008A5958"/>
    <w:rsid w:val="008A59A2"/>
    <w:rsid w:val="008A5C79"/>
    <w:rsid w:val="008A5EA8"/>
    <w:rsid w:val="008A5F6B"/>
    <w:rsid w:val="008A65D9"/>
    <w:rsid w:val="008A6837"/>
    <w:rsid w:val="008A6956"/>
    <w:rsid w:val="008A6CAA"/>
    <w:rsid w:val="008A6FD8"/>
    <w:rsid w:val="008A6FF8"/>
    <w:rsid w:val="008A7549"/>
    <w:rsid w:val="008A7D49"/>
    <w:rsid w:val="008A7EF8"/>
    <w:rsid w:val="008A7F53"/>
    <w:rsid w:val="008A7FAF"/>
    <w:rsid w:val="008B0040"/>
    <w:rsid w:val="008B03E5"/>
    <w:rsid w:val="008B0629"/>
    <w:rsid w:val="008B08A4"/>
    <w:rsid w:val="008B09ED"/>
    <w:rsid w:val="008B0A4E"/>
    <w:rsid w:val="008B0BA6"/>
    <w:rsid w:val="008B1045"/>
    <w:rsid w:val="008B1470"/>
    <w:rsid w:val="008B171A"/>
    <w:rsid w:val="008B1771"/>
    <w:rsid w:val="008B18E0"/>
    <w:rsid w:val="008B1E45"/>
    <w:rsid w:val="008B2376"/>
    <w:rsid w:val="008B237A"/>
    <w:rsid w:val="008B241A"/>
    <w:rsid w:val="008B31A1"/>
    <w:rsid w:val="008B342C"/>
    <w:rsid w:val="008B3CE9"/>
    <w:rsid w:val="008B3F7C"/>
    <w:rsid w:val="008B41B1"/>
    <w:rsid w:val="008B444E"/>
    <w:rsid w:val="008B457C"/>
    <w:rsid w:val="008B470C"/>
    <w:rsid w:val="008B4C11"/>
    <w:rsid w:val="008B4C81"/>
    <w:rsid w:val="008B4C95"/>
    <w:rsid w:val="008B4EFF"/>
    <w:rsid w:val="008B4F95"/>
    <w:rsid w:val="008B5B0C"/>
    <w:rsid w:val="008B6530"/>
    <w:rsid w:val="008B65B0"/>
    <w:rsid w:val="008B6609"/>
    <w:rsid w:val="008B7439"/>
    <w:rsid w:val="008B781F"/>
    <w:rsid w:val="008B794A"/>
    <w:rsid w:val="008B7C1F"/>
    <w:rsid w:val="008B7CD6"/>
    <w:rsid w:val="008B7D2E"/>
    <w:rsid w:val="008C09D4"/>
    <w:rsid w:val="008C0D10"/>
    <w:rsid w:val="008C0ED9"/>
    <w:rsid w:val="008C0FBD"/>
    <w:rsid w:val="008C103A"/>
    <w:rsid w:val="008C1449"/>
    <w:rsid w:val="008C1509"/>
    <w:rsid w:val="008C1E93"/>
    <w:rsid w:val="008C20FA"/>
    <w:rsid w:val="008C2336"/>
    <w:rsid w:val="008C251B"/>
    <w:rsid w:val="008C2C50"/>
    <w:rsid w:val="008C2C87"/>
    <w:rsid w:val="008C2EF6"/>
    <w:rsid w:val="008C356C"/>
    <w:rsid w:val="008C36D5"/>
    <w:rsid w:val="008C3706"/>
    <w:rsid w:val="008C37D0"/>
    <w:rsid w:val="008C3AD1"/>
    <w:rsid w:val="008C3BB2"/>
    <w:rsid w:val="008C4373"/>
    <w:rsid w:val="008C45D3"/>
    <w:rsid w:val="008C580A"/>
    <w:rsid w:val="008C5C5F"/>
    <w:rsid w:val="008C5D67"/>
    <w:rsid w:val="008C5F47"/>
    <w:rsid w:val="008C6257"/>
    <w:rsid w:val="008C651F"/>
    <w:rsid w:val="008C65D8"/>
    <w:rsid w:val="008C6656"/>
    <w:rsid w:val="008C6658"/>
    <w:rsid w:val="008C6A06"/>
    <w:rsid w:val="008C6C6C"/>
    <w:rsid w:val="008C6D3D"/>
    <w:rsid w:val="008C7138"/>
    <w:rsid w:val="008C7191"/>
    <w:rsid w:val="008C71E6"/>
    <w:rsid w:val="008C764D"/>
    <w:rsid w:val="008C7BD1"/>
    <w:rsid w:val="008C7D78"/>
    <w:rsid w:val="008C7F7F"/>
    <w:rsid w:val="008D0859"/>
    <w:rsid w:val="008D086F"/>
    <w:rsid w:val="008D0BBA"/>
    <w:rsid w:val="008D0C19"/>
    <w:rsid w:val="008D0EEB"/>
    <w:rsid w:val="008D10BB"/>
    <w:rsid w:val="008D1116"/>
    <w:rsid w:val="008D1220"/>
    <w:rsid w:val="008D124F"/>
    <w:rsid w:val="008D15E0"/>
    <w:rsid w:val="008D162A"/>
    <w:rsid w:val="008D1ECB"/>
    <w:rsid w:val="008D1F0F"/>
    <w:rsid w:val="008D25B7"/>
    <w:rsid w:val="008D2935"/>
    <w:rsid w:val="008D2A25"/>
    <w:rsid w:val="008D2DE8"/>
    <w:rsid w:val="008D2F9C"/>
    <w:rsid w:val="008D3212"/>
    <w:rsid w:val="008D32D1"/>
    <w:rsid w:val="008D3354"/>
    <w:rsid w:val="008D3873"/>
    <w:rsid w:val="008D3970"/>
    <w:rsid w:val="008D3979"/>
    <w:rsid w:val="008D3AA6"/>
    <w:rsid w:val="008D3CA2"/>
    <w:rsid w:val="008D3CD1"/>
    <w:rsid w:val="008D3DCB"/>
    <w:rsid w:val="008D3FAC"/>
    <w:rsid w:val="008D42D6"/>
    <w:rsid w:val="008D44E5"/>
    <w:rsid w:val="008D4CF0"/>
    <w:rsid w:val="008D5095"/>
    <w:rsid w:val="008D5150"/>
    <w:rsid w:val="008D5376"/>
    <w:rsid w:val="008D57C6"/>
    <w:rsid w:val="008D5990"/>
    <w:rsid w:val="008D5BFC"/>
    <w:rsid w:val="008D5D08"/>
    <w:rsid w:val="008D614E"/>
    <w:rsid w:val="008D6226"/>
    <w:rsid w:val="008D6240"/>
    <w:rsid w:val="008D659C"/>
    <w:rsid w:val="008D6607"/>
    <w:rsid w:val="008D675C"/>
    <w:rsid w:val="008D69B3"/>
    <w:rsid w:val="008D6A14"/>
    <w:rsid w:val="008D6F18"/>
    <w:rsid w:val="008D787F"/>
    <w:rsid w:val="008E000B"/>
    <w:rsid w:val="008E019F"/>
    <w:rsid w:val="008E033F"/>
    <w:rsid w:val="008E0778"/>
    <w:rsid w:val="008E0825"/>
    <w:rsid w:val="008E0975"/>
    <w:rsid w:val="008E0D1E"/>
    <w:rsid w:val="008E0F71"/>
    <w:rsid w:val="008E18FB"/>
    <w:rsid w:val="008E1B39"/>
    <w:rsid w:val="008E1CAC"/>
    <w:rsid w:val="008E1CDC"/>
    <w:rsid w:val="008E1FDF"/>
    <w:rsid w:val="008E205F"/>
    <w:rsid w:val="008E2E4F"/>
    <w:rsid w:val="008E2ED6"/>
    <w:rsid w:val="008E3017"/>
    <w:rsid w:val="008E3546"/>
    <w:rsid w:val="008E37BF"/>
    <w:rsid w:val="008E3B9D"/>
    <w:rsid w:val="008E3C4E"/>
    <w:rsid w:val="008E40F1"/>
    <w:rsid w:val="008E4179"/>
    <w:rsid w:val="008E49FE"/>
    <w:rsid w:val="008E4B0D"/>
    <w:rsid w:val="008E4E69"/>
    <w:rsid w:val="008E4E7C"/>
    <w:rsid w:val="008E4F57"/>
    <w:rsid w:val="008E5164"/>
    <w:rsid w:val="008E539A"/>
    <w:rsid w:val="008E5526"/>
    <w:rsid w:val="008E58F9"/>
    <w:rsid w:val="008E5A3E"/>
    <w:rsid w:val="008E5C6F"/>
    <w:rsid w:val="008E5DC0"/>
    <w:rsid w:val="008E615C"/>
    <w:rsid w:val="008E6220"/>
    <w:rsid w:val="008E64B8"/>
    <w:rsid w:val="008E65CB"/>
    <w:rsid w:val="008E6719"/>
    <w:rsid w:val="008E6853"/>
    <w:rsid w:val="008E6855"/>
    <w:rsid w:val="008E6921"/>
    <w:rsid w:val="008E6A20"/>
    <w:rsid w:val="008E6BE0"/>
    <w:rsid w:val="008E6DD0"/>
    <w:rsid w:val="008E6DD9"/>
    <w:rsid w:val="008E6EE7"/>
    <w:rsid w:val="008E6EF2"/>
    <w:rsid w:val="008E74C1"/>
    <w:rsid w:val="008E7730"/>
    <w:rsid w:val="008E7796"/>
    <w:rsid w:val="008E7CFB"/>
    <w:rsid w:val="008F0232"/>
    <w:rsid w:val="008F0345"/>
    <w:rsid w:val="008F05A7"/>
    <w:rsid w:val="008F0782"/>
    <w:rsid w:val="008F0A6D"/>
    <w:rsid w:val="008F0BC5"/>
    <w:rsid w:val="008F0BCA"/>
    <w:rsid w:val="008F0CEB"/>
    <w:rsid w:val="008F14CB"/>
    <w:rsid w:val="008F16FA"/>
    <w:rsid w:val="008F1744"/>
    <w:rsid w:val="008F19AE"/>
    <w:rsid w:val="008F1CBB"/>
    <w:rsid w:val="008F1F11"/>
    <w:rsid w:val="008F260A"/>
    <w:rsid w:val="008F29A7"/>
    <w:rsid w:val="008F2BCB"/>
    <w:rsid w:val="008F2DA9"/>
    <w:rsid w:val="008F31DC"/>
    <w:rsid w:val="008F34B2"/>
    <w:rsid w:val="008F39DC"/>
    <w:rsid w:val="008F3BB5"/>
    <w:rsid w:val="008F3BE1"/>
    <w:rsid w:val="008F3D87"/>
    <w:rsid w:val="008F4046"/>
    <w:rsid w:val="008F4337"/>
    <w:rsid w:val="008F46CB"/>
    <w:rsid w:val="008F47A4"/>
    <w:rsid w:val="008F4975"/>
    <w:rsid w:val="008F4B26"/>
    <w:rsid w:val="008F4B39"/>
    <w:rsid w:val="008F4ECA"/>
    <w:rsid w:val="008F573A"/>
    <w:rsid w:val="008F593D"/>
    <w:rsid w:val="008F5D34"/>
    <w:rsid w:val="008F5DDC"/>
    <w:rsid w:val="008F627C"/>
    <w:rsid w:val="008F6424"/>
    <w:rsid w:val="008F686C"/>
    <w:rsid w:val="008F69A0"/>
    <w:rsid w:val="008F6B05"/>
    <w:rsid w:val="008F6B7D"/>
    <w:rsid w:val="008F6DBC"/>
    <w:rsid w:val="008F71D9"/>
    <w:rsid w:val="0090016A"/>
    <w:rsid w:val="00900661"/>
    <w:rsid w:val="00900775"/>
    <w:rsid w:val="00900A19"/>
    <w:rsid w:val="00900D33"/>
    <w:rsid w:val="00900D65"/>
    <w:rsid w:val="00900D6C"/>
    <w:rsid w:val="00900D9A"/>
    <w:rsid w:val="00901258"/>
    <w:rsid w:val="0090140B"/>
    <w:rsid w:val="009017AC"/>
    <w:rsid w:val="00901B90"/>
    <w:rsid w:val="00901EA0"/>
    <w:rsid w:val="00902251"/>
    <w:rsid w:val="009025FA"/>
    <w:rsid w:val="00902F6C"/>
    <w:rsid w:val="00903119"/>
    <w:rsid w:val="00903485"/>
    <w:rsid w:val="00903B67"/>
    <w:rsid w:val="00904281"/>
    <w:rsid w:val="009042BE"/>
    <w:rsid w:val="00904414"/>
    <w:rsid w:val="0090458C"/>
    <w:rsid w:val="0090458E"/>
    <w:rsid w:val="00904842"/>
    <w:rsid w:val="0090491B"/>
    <w:rsid w:val="00904AD2"/>
    <w:rsid w:val="00904BEB"/>
    <w:rsid w:val="00904EFC"/>
    <w:rsid w:val="00904F0C"/>
    <w:rsid w:val="0090523D"/>
    <w:rsid w:val="00905C83"/>
    <w:rsid w:val="00905F6A"/>
    <w:rsid w:val="00906004"/>
    <w:rsid w:val="009071EC"/>
    <w:rsid w:val="00907236"/>
    <w:rsid w:val="009074A4"/>
    <w:rsid w:val="00910600"/>
    <w:rsid w:val="009107E8"/>
    <w:rsid w:val="00910852"/>
    <w:rsid w:val="0091089D"/>
    <w:rsid w:val="00910A3A"/>
    <w:rsid w:val="00910C39"/>
    <w:rsid w:val="00910DD2"/>
    <w:rsid w:val="00910FFE"/>
    <w:rsid w:val="0091102D"/>
    <w:rsid w:val="00911414"/>
    <w:rsid w:val="009115D1"/>
    <w:rsid w:val="00911B38"/>
    <w:rsid w:val="00911F4A"/>
    <w:rsid w:val="00912117"/>
    <w:rsid w:val="00912262"/>
    <w:rsid w:val="0091248B"/>
    <w:rsid w:val="00912546"/>
    <w:rsid w:val="009127EC"/>
    <w:rsid w:val="009130D8"/>
    <w:rsid w:val="00913126"/>
    <w:rsid w:val="00913369"/>
    <w:rsid w:val="00913738"/>
    <w:rsid w:val="009139EA"/>
    <w:rsid w:val="00913CE0"/>
    <w:rsid w:val="00913D4A"/>
    <w:rsid w:val="009140F9"/>
    <w:rsid w:val="009141E7"/>
    <w:rsid w:val="009147DC"/>
    <w:rsid w:val="00914C11"/>
    <w:rsid w:val="00914C68"/>
    <w:rsid w:val="009150E9"/>
    <w:rsid w:val="0091514F"/>
    <w:rsid w:val="00915293"/>
    <w:rsid w:val="009152AD"/>
    <w:rsid w:val="009159D3"/>
    <w:rsid w:val="00915DA9"/>
    <w:rsid w:val="00915E09"/>
    <w:rsid w:val="00916425"/>
    <w:rsid w:val="009164FE"/>
    <w:rsid w:val="00916AA8"/>
    <w:rsid w:val="00916B90"/>
    <w:rsid w:val="00916E4A"/>
    <w:rsid w:val="0091706D"/>
    <w:rsid w:val="0091766B"/>
    <w:rsid w:val="00917B8A"/>
    <w:rsid w:val="009206E6"/>
    <w:rsid w:val="00920FC0"/>
    <w:rsid w:val="00921130"/>
    <w:rsid w:val="00921358"/>
    <w:rsid w:val="009219EF"/>
    <w:rsid w:val="00921B48"/>
    <w:rsid w:val="00921E8B"/>
    <w:rsid w:val="0092242F"/>
    <w:rsid w:val="00922D20"/>
    <w:rsid w:val="00922DDF"/>
    <w:rsid w:val="00922FF4"/>
    <w:rsid w:val="00923435"/>
    <w:rsid w:val="0092444B"/>
    <w:rsid w:val="009245B5"/>
    <w:rsid w:val="0092475C"/>
    <w:rsid w:val="009247DC"/>
    <w:rsid w:val="00924BC9"/>
    <w:rsid w:val="00924DA9"/>
    <w:rsid w:val="009253F8"/>
    <w:rsid w:val="00925766"/>
    <w:rsid w:val="00925884"/>
    <w:rsid w:val="00925AE2"/>
    <w:rsid w:val="00925B34"/>
    <w:rsid w:val="00925BEF"/>
    <w:rsid w:val="009260FC"/>
    <w:rsid w:val="00926270"/>
    <w:rsid w:val="0092647C"/>
    <w:rsid w:val="0092671B"/>
    <w:rsid w:val="00926AFB"/>
    <w:rsid w:val="0092715B"/>
    <w:rsid w:val="0092729D"/>
    <w:rsid w:val="00927382"/>
    <w:rsid w:val="00927392"/>
    <w:rsid w:val="00927536"/>
    <w:rsid w:val="0092756E"/>
    <w:rsid w:val="009276F9"/>
    <w:rsid w:val="0092777C"/>
    <w:rsid w:val="009278B3"/>
    <w:rsid w:val="009278BD"/>
    <w:rsid w:val="00927C0C"/>
    <w:rsid w:val="00927D25"/>
    <w:rsid w:val="00930447"/>
    <w:rsid w:val="009305EF"/>
    <w:rsid w:val="009306F4"/>
    <w:rsid w:val="009310ED"/>
    <w:rsid w:val="00931221"/>
    <w:rsid w:val="00931429"/>
    <w:rsid w:val="00931773"/>
    <w:rsid w:val="00931782"/>
    <w:rsid w:val="00931853"/>
    <w:rsid w:val="009319F3"/>
    <w:rsid w:val="00931A7E"/>
    <w:rsid w:val="00931AA2"/>
    <w:rsid w:val="00931C0F"/>
    <w:rsid w:val="0093200D"/>
    <w:rsid w:val="0093234A"/>
    <w:rsid w:val="00932489"/>
    <w:rsid w:val="0093287F"/>
    <w:rsid w:val="00932BB4"/>
    <w:rsid w:val="00932F11"/>
    <w:rsid w:val="00933009"/>
    <w:rsid w:val="00933027"/>
    <w:rsid w:val="0093309C"/>
    <w:rsid w:val="0093316C"/>
    <w:rsid w:val="009331E8"/>
    <w:rsid w:val="0093333B"/>
    <w:rsid w:val="00933443"/>
    <w:rsid w:val="0093366B"/>
    <w:rsid w:val="00933C10"/>
    <w:rsid w:val="00933FC9"/>
    <w:rsid w:val="00934263"/>
    <w:rsid w:val="009343AF"/>
    <w:rsid w:val="00934913"/>
    <w:rsid w:val="00934A1F"/>
    <w:rsid w:val="00934C0E"/>
    <w:rsid w:val="00934C18"/>
    <w:rsid w:val="00935931"/>
    <w:rsid w:val="00935F44"/>
    <w:rsid w:val="00936297"/>
    <w:rsid w:val="0093651E"/>
    <w:rsid w:val="00937236"/>
    <w:rsid w:val="0093769A"/>
    <w:rsid w:val="009379A5"/>
    <w:rsid w:val="009379D0"/>
    <w:rsid w:val="00937A87"/>
    <w:rsid w:val="00937AF6"/>
    <w:rsid w:val="00940E5B"/>
    <w:rsid w:val="00940EFC"/>
    <w:rsid w:val="0094128C"/>
    <w:rsid w:val="00941B6D"/>
    <w:rsid w:val="00941E2B"/>
    <w:rsid w:val="009421AE"/>
    <w:rsid w:val="009422BE"/>
    <w:rsid w:val="009422ED"/>
    <w:rsid w:val="009424F5"/>
    <w:rsid w:val="0094256A"/>
    <w:rsid w:val="00942C1D"/>
    <w:rsid w:val="00942F1B"/>
    <w:rsid w:val="00942F50"/>
    <w:rsid w:val="0094334D"/>
    <w:rsid w:val="00943478"/>
    <w:rsid w:val="009437EE"/>
    <w:rsid w:val="00943C83"/>
    <w:rsid w:val="00943F20"/>
    <w:rsid w:val="00944015"/>
    <w:rsid w:val="0094436C"/>
    <w:rsid w:val="0094453B"/>
    <w:rsid w:val="009445AA"/>
    <w:rsid w:val="009445FA"/>
    <w:rsid w:val="0094466B"/>
    <w:rsid w:val="0094477A"/>
    <w:rsid w:val="00944BC3"/>
    <w:rsid w:val="00944E33"/>
    <w:rsid w:val="00944FBE"/>
    <w:rsid w:val="00945076"/>
    <w:rsid w:val="009451EA"/>
    <w:rsid w:val="00945290"/>
    <w:rsid w:val="00945656"/>
    <w:rsid w:val="0094569C"/>
    <w:rsid w:val="009456E3"/>
    <w:rsid w:val="00945B50"/>
    <w:rsid w:val="00945B72"/>
    <w:rsid w:val="0094602F"/>
    <w:rsid w:val="009461EB"/>
    <w:rsid w:val="009461EF"/>
    <w:rsid w:val="0094649C"/>
    <w:rsid w:val="00946602"/>
    <w:rsid w:val="009467E2"/>
    <w:rsid w:val="009469DB"/>
    <w:rsid w:val="00946B19"/>
    <w:rsid w:val="00946B32"/>
    <w:rsid w:val="00946C1F"/>
    <w:rsid w:val="00946F5A"/>
    <w:rsid w:val="0094709D"/>
    <w:rsid w:val="0094717A"/>
    <w:rsid w:val="00947489"/>
    <w:rsid w:val="0094748C"/>
    <w:rsid w:val="00947B2B"/>
    <w:rsid w:val="00947B3E"/>
    <w:rsid w:val="00947B52"/>
    <w:rsid w:val="00947E4F"/>
    <w:rsid w:val="00947F6E"/>
    <w:rsid w:val="0095006A"/>
    <w:rsid w:val="0095036D"/>
    <w:rsid w:val="009503BE"/>
    <w:rsid w:val="00950552"/>
    <w:rsid w:val="0095056E"/>
    <w:rsid w:val="009505A5"/>
    <w:rsid w:val="0095064E"/>
    <w:rsid w:val="00950C62"/>
    <w:rsid w:val="00950CAA"/>
    <w:rsid w:val="00950F05"/>
    <w:rsid w:val="009516CF"/>
    <w:rsid w:val="00951704"/>
    <w:rsid w:val="0095172F"/>
    <w:rsid w:val="009519A1"/>
    <w:rsid w:val="00951A0F"/>
    <w:rsid w:val="00951DDB"/>
    <w:rsid w:val="00951DE4"/>
    <w:rsid w:val="00951EFD"/>
    <w:rsid w:val="0095251C"/>
    <w:rsid w:val="009528A2"/>
    <w:rsid w:val="00952A75"/>
    <w:rsid w:val="00952FE9"/>
    <w:rsid w:val="009533C6"/>
    <w:rsid w:val="009533C7"/>
    <w:rsid w:val="009534FB"/>
    <w:rsid w:val="0095363D"/>
    <w:rsid w:val="00953A93"/>
    <w:rsid w:val="00953B05"/>
    <w:rsid w:val="00954236"/>
    <w:rsid w:val="009543E6"/>
    <w:rsid w:val="00954BCC"/>
    <w:rsid w:val="00954C5A"/>
    <w:rsid w:val="00954DE4"/>
    <w:rsid w:val="00954F8A"/>
    <w:rsid w:val="00955507"/>
    <w:rsid w:val="009555A9"/>
    <w:rsid w:val="009556D8"/>
    <w:rsid w:val="00955A6C"/>
    <w:rsid w:val="00955C78"/>
    <w:rsid w:val="00955CB5"/>
    <w:rsid w:val="00956025"/>
    <w:rsid w:val="009560DB"/>
    <w:rsid w:val="009566DC"/>
    <w:rsid w:val="00956D44"/>
    <w:rsid w:val="00957079"/>
    <w:rsid w:val="009570BD"/>
    <w:rsid w:val="0095719F"/>
    <w:rsid w:val="00957471"/>
    <w:rsid w:val="009577B9"/>
    <w:rsid w:val="0095786D"/>
    <w:rsid w:val="00957FB0"/>
    <w:rsid w:val="00960B4C"/>
    <w:rsid w:val="00960C1D"/>
    <w:rsid w:val="0096101E"/>
    <w:rsid w:val="009611D9"/>
    <w:rsid w:val="0096122A"/>
    <w:rsid w:val="00961490"/>
    <w:rsid w:val="009617D9"/>
    <w:rsid w:val="00961DD3"/>
    <w:rsid w:val="00962547"/>
    <w:rsid w:val="0096254C"/>
    <w:rsid w:val="009626AF"/>
    <w:rsid w:val="009628F8"/>
    <w:rsid w:val="00962A5D"/>
    <w:rsid w:val="00962D04"/>
    <w:rsid w:val="00962D70"/>
    <w:rsid w:val="00962E90"/>
    <w:rsid w:val="00963218"/>
    <w:rsid w:val="009634A0"/>
    <w:rsid w:val="00963621"/>
    <w:rsid w:val="0096396A"/>
    <w:rsid w:val="00963CC8"/>
    <w:rsid w:val="00963D61"/>
    <w:rsid w:val="00963DC8"/>
    <w:rsid w:val="00963E3E"/>
    <w:rsid w:val="009644C7"/>
    <w:rsid w:val="009648A4"/>
    <w:rsid w:val="00965620"/>
    <w:rsid w:val="0096564D"/>
    <w:rsid w:val="00965B65"/>
    <w:rsid w:val="00965C1F"/>
    <w:rsid w:val="00966407"/>
    <w:rsid w:val="00966555"/>
    <w:rsid w:val="00966CF4"/>
    <w:rsid w:val="0096743F"/>
    <w:rsid w:val="009677D5"/>
    <w:rsid w:val="009678CB"/>
    <w:rsid w:val="00967B01"/>
    <w:rsid w:val="00967DE4"/>
    <w:rsid w:val="009701FE"/>
    <w:rsid w:val="0097021B"/>
    <w:rsid w:val="00970398"/>
    <w:rsid w:val="00970416"/>
    <w:rsid w:val="009705D1"/>
    <w:rsid w:val="00970667"/>
    <w:rsid w:val="009708E7"/>
    <w:rsid w:val="00970BD7"/>
    <w:rsid w:val="00970CA2"/>
    <w:rsid w:val="00970E1A"/>
    <w:rsid w:val="009717CD"/>
    <w:rsid w:val="00971840"/>
    <w:rsid w:val="00971950"/>
    <w:rsid w:val="00971B02"/>
    <w:rsid w:val="0097241A"/>
    <w:rsid w:val="00972514"/>
    <w:rsid w:val="00972A00"/>
    <w:rsid w:val="00972DEB"/>
    <w:rsid w:val="00972F4A"/>
    <w:rsid w:val="009732A3"/>
    <w:rsid w:val="00973501"/>
    <w:rsid w:val="00973651"/>
    <w:rsid w:val="00973698"/>
    <w:rsid w:val="00973812"/>
    <w:rsid w:val="00973D19"/>
    <w:rsid w:val="00974050"/>
    <w:rsid w:val="0097435F"/>
    <w:rsid w:val="009748D0"/>
    <w:rsid w:val="00974B7E"/>
    <w:rsid w:val="00974BF3"/>
    <w:rsid w:val="00974F11"/>
    <w:rsid w:val="00975277"/>
    <w:rsid w:val="009752F4"/>
    <w:rsid w:val="0097542B"/>
    <w:rsid w:val="00975787"/>
    <w:rsid w:val="00975AB2"/>
    <w:rsid w:val="00975C51"/>
    <w:rsid w:val="00975C79"/>
    <w:rsid w:val="0097652D"/>
    <w:rsid w:val="00976647"/>
    <w:rsid w:val="00976AA9"/>
    <w:rsid w:val="00976BC6"/>
    <w:rsid w:val="00976DCA"/>
    <w:rsid w:val="00977A6B"/>
    <w:rsid w:val="00977D65"/>
    <w:rsid w:val="00977F25"/>
    <w:rsid w:val="00977F54"/>
    <w:rsid w:val="00977FD9"/>
    <w:rsid w:val="00977FF3"/>
    <w:rsid w:val="00980492"/>
    <w:rsid w:val="00980717"/>
    <w:rsid w:val="00980806"/>
    <w:rsid w:val="00980A5D"/>
    <w:rsid w:val="00980B5F"/>
    <w:rsid w:val="00980DE9"/>
    <w:rsid w:val="00980E35"/>
    <w:rsid w:val="00980EA5"/>
    <w:rsid w:val="00981456"/>
    <w:rsid w:val="009815C8"/>
    <w:rsid w:val="00981B6F"/>
    <w:rsid w:val="00981D67"/>
    <w:rsid w:val="00982244"/>
    <w:rsid w:val="009827D9"/>
    <w:rsid w:val="00982B52"/>
    <w:rsid w:val="00982B93"/>
    <w:rsid w:val="00982CEF"/>
    <w:rsid w:val="00982ED5"/>
    <w:rsid w:val="00982F47"/>
    <w:rsid w:val="009830AE"/>
    <w:rsid w:val="009833FE"/>
    <w:rsid w:val="0098369E"/>
    <w:rsid w:val="00983760"/>
    <w:rsid w:val="00983AC4"/>
    <w:rsid w:val="00983BC2"/>
    <w:rsid w:val="0098431F"/>
    <w:rsid w:val="00984BC3"/>
    <w:rsid w:val="00984CA3"/>
    <w:rsid w:val="00984DFF"/>
    <w:rsid w:val="00984E40"/>
    <w:rsid w:val="009850A1"/>
    <w:rsid w:val="009850CE"/>
    <w:rsid w:val="0098519A"/>
    <w:rsid w:val="009854BE"/>
    <w:rsid w:val="00985B14"/>
    <w:rsid w:val="00986077"/>
    <w:rsid w:val="009860B3"/>
    <w:rsid w:val="0098612B"/>
    <w:rsid w:val="009862AF"/>
    <w:rsid w:val="00986319"/>
    <w:rsid w:val="00986467"/>
    <w:rsid w:val="009868D3"/>
    <w:rsid w:val="00986A28"/>
    <w:rsid w:val="00986B2D"/>
    <w:rsid w:val="00986CE7"/>
    <w:rsid w:val="009871CF"/>
    <w:rsid w:val="00987267"/>
    <w:rsid w:val="009872C8"/>
    <w:rsid w:val="0098781E"/>
    <w:rsid w:val="00987AE5"/>
    <w:rsid w:val="00990173"/>
    <w:rsid w:val="00990598"/>
    <w:rsid w:val="00990A2D"/>
    <w:rsid w:val="00990E0A"/>
    <w:rsid w:val="00990F7F"/>
    <w:rsid w:val="00991000"/>
    <w:rsid w:val="00991260"/>
    <w:rsid w:val="00991518"/>
    <w:rsid w:val="0099167B"/>
    <w:rsid w:val="00991AC0"/>
    <w:rsid w:val="00991BE5"/>
    <w:rsid w:val="0099208E"/>
    <w:rsid w:val="00992564"/>
    <w:rsid w:val="00992708"/>
    <w:rsid w:val="009927CB"/>
    <w:rsid w:val="00992946"/>
    <w:rsid w:val="00992D16"/>
    <w:rsid w:val="009931EE"/>
    <w:rsid w:val="009933AC"/>
    <w:rsid w:val="00993490"/>
    <w:rsid w:val="009936BF"/>
    <w:rsid w:val="00993B88"/>
    <w:rsid w:val="00993C1F"/>
    <w:rsid w:val="00993C84"/>
    <w:rsid w:val="00993E99"/>
    <w:rsid w:val="009940BA"/>
    <w:rsid w:val="0099473A"/>
    <w:rsid w:val="00994C11"/>
    <w:rsid w:val="00994F3C"/>
    <w:rsid w:val="00995110"/>
    <w:rsid w:val="009953D4"/>
    <w:rsid w:val="00995A07"/>
    <w:rsid w:val="00995B89"/>
    <w:rsid w:val="00995C1F"/>
    <w:rsid w:val="0099605A"/>
    <w:rsid w:val="00996105"/>
    <w:rsid w:val="009961BB"/>
    <w:rsid w:val="0099631C"/>
    <w:rsid w:val="00996651"/>
    <w:rsid w:val="00996CF0"/>
    <w:rsid w:val="009972F1"/>
    <w:rsid w:val="00997450"/>
    <w:rsid w:val="009974FD"/>
    <w:rsid w:val="00997709"/>
    <w:rsid w:val="00997CE8"/>
    <w:rsid w:val="00997D79"/>
    <w:rsid w:val="00997FDB"/>
    <w:rsid w:val="009A0176"/>
    <w:rsid w:val="009A02AD"/>
    <w:rsid w:val="009A0571"/>
    <w:rsid w:val="009A079E"/>
    <w:rsid w:val="009A080B"/>
    <w:rsid w:val="009A0B18"/>
    <w:rsid w:val="009A0DE0"/>
    <w:rsid w:val="009A0F18"/>
    <w:rsid w:val="009A1017"/>
    <w:rsid w:val="009A1598"/>
    <w:rsid w:val="009A188B"/>
    <w:rsid w:val="009A1AE6"/>
    <w:rsid w:val="009A1B4A"/>
    <w:rsid w:val="009A1C02"/>
    <w:rsid w:val="009A244F"/>
    <w:rsid w:val="009A26D9"/>
    <w:rsid w:val="009A2783"/>
    <w:rsid w:val="009A27FD"/>
    <w:rsid w:val="009A2B08"/>
    <w:rsid w:val="009A2B84"/>
    <w:rsid w:val="009A2C39"/>
    <w:rsid w:val="009A2C83"/>
    <w:rsid w:val="009A2D2C"/>
    <w:rsid w:val="009A2FEB"/>
    <w:rsid w:val="009A31FD"/>
    <w:rsid w:val="009A3452"/>
    <w:rsid w:val="009A37EC"/>
    <w:rsid w:val="009A3F81"/>
    <w:rsid w:val="009A40EB"/>
    <w:rsid w:val="009A41D3"/>
    <w:rsid w:val="009A4565"/>
    <w:rsid w:val="009A45A7"/>
    <w:rsid w:val="009A4966"/>
    <w:rsid w:val="009A4BE5"/>
    <w:rsid w:val="009A4F7B"/>
    <w:rsid w:val="009A54AD"/>
    <w:rsid w:val="009A5503"/>
    <w:rsid w:val="009A5667"/>
    <w:rsid w:val="009A5709"/>
    <w:rsid w:val="009A595C"/>
    <w:rsid w:val="009A628C"/>
    <w:rsid w:val="009A637F"/>
    <w:rsid w:val="009A63CE"/>
    <w:rsid w:val="009A6417"/>
    <w:rsid w:val="009A6539"/>
    <w:rsid w:val="009A6686"/>
    <w:rsid w:val="009A6BB3"/>
    <w:rsid w:val="009A6BCE"/>
    <w:rsid w:val="009A6EFE"/>
    <w:rsid w:val="009A763B"/>
    <w:rsid w:val="009A7966"/>
    <w:rsid w:val="009A7CA8"/>
    <w:rsid w:val="009A7E3C"/>
    <w:rsid w:val="009A7EB9"/>
    <w:rsid w:val="009A7EC0"/>
    <w:rsid w:val="009B0428"/>
    <w:rsid w:val="009B048C"/>
    <w:rsid w:val="009B06D7"/>
    <w:rsid w:val="009B0BFA"/>
    <w:rsid w:val="009B0CA3"/>
    <w:rsid w:val="009B0E83"/>
    <w:rsid w:val="009B13AF"/>
    <w:rsid w:val="009B14AA"/>
    <w:rsid w:val="009B1629"/>
    <w:rsid w:val="009B205C"/>
    <w:rsid w:val="009B2102"/>
    <w:rsid w:val="009B2165"/>
    <w:rsid w:val="009B219A"/>
    <w:rsid w:val="009B21B8"/>
    <w:rsid w:val="009B223D"/>
    <w:rsid w:val="009B232C"/>
    <w:rsid w:val="009B2E38"/>
    <w:rsid w:val="009B2E7B"/>
    <w:rsid w:val="009B2F99"/>
    <w:rsid w:val="009B30F2"/>
    <w:rsid w:val="009B32BA"/>
    <w:rsid w:val="009B3954"/>
    <w:rsid w:val="009B3A3C"/>
    <w:rsid w:val="009B3A9D"/>
    <w:rsid w:val="009B3D54"/>
    <w:rsid w:val="009B4099"/>
    <w:rsid w:val="009B448F"/>
    <w:rsid w:val="009B46CE"/>
    <w:rsid w:val="009B4A64"/>
    <w:rsid w:val="009B4C9A"/>
    <w:rsid w:val="009B5E58"/>
    <w:rsid w:val="009B60B7"/>
    <w:rsid w:val="009B61DD"/>
    <w:rsid w:val="009B623A"/>
    <w:rsid w:val="009B6693"/>
    <w:rsid w:val="009B679B"/>
    <w:rsid w:val="009B6EAD"/>
    <w:rsid w:val="009B7426"/>
    <w:rsid w:val="009B743F"/>
    <w:rsid w:val="009B77CD"/>
    <w:rsid w:val="009C0180"/>
    <w:rsid w:val="009C0685"/>
    <w:rsid w:val="009C0854"/>
    <w:rsid w:val="009C0866"/>
    <w:rsid w:val="009C08A8"/>
    <w:rsid w:val="009C08D0"/>
    <w:rsid w:val="009C0BE7"/>
    <w:rsid w:val="009C0D8F"/>
    <w:rsid w:val="009C0E4F"/>
    <w:rsid w:val="009C1199"/>
    <w:rsid w:val="009C11B3"/>
    <w:rsid w:val="009C11B6"/>
    <w:rsid w:val="009C1869"/>
    <w:rsid w:val="009C1BA0"/>
    <w:rsid w:val="009C2075"/>
    <w:rsid w:val="009C2211"/>
    <w:rsid w:val="009C2621"/>
    <w:rsid w:val="009C28E3"/>
    <w:rsid w:val="009C2C05"/>
    <w:rsid w:val="009C3182"/>
    <w:rsid w:val="009C3295"/>
    <w:rsid w:val="009C34E9"/>
    <w:rsid w:val="009C35EF"/>
    <w:rsid w:val="009C3791"/>
    <w:rsid w:val="009C38FF"/>
    <w:rsid w:val="009C3F41"/>
    <w:rsid w:val="009C44A4"/>
    <w:rsid w:val="009C4511"/>
    <w:rsid w:val="009C4554"/>
    <w:rsid w:val="009C48CC"/>
    <w:rsid w:val="009C4B02"/>
    <w:rsid w:val="009C4F8B"/>
    <w:rsid w:val="009C543E"/>
    <w:rsid w:val="009C5C5C"/>
    <w:rsid w:val="009C5DCD"/>
    <w:rsid w:val="009C6631"/>
    <w:rsid w:val="009C6CCF"/>
    <w:rsid w:val="009C6DAA"/>
    <w:rsid w:val="009C6FC2"/>
    <w:rsid w:val="009C7854"/>
    <w:rsid w:val="009C7BA5"/>
    <w:rsid w:val="009C7CCE"/>
    <w:rsid w:val="009C7FA3"/>
    <w:rsid w:val="009D0226"/>
    <w:rsid w:val="009D026F"/>
    <w:rsid w:val="009D04C8"/>
    <w:rsid w:val="009D0F92"/>
    <w:rsid w:val="009D0F94"/>
    <w:rsid w:val="009D116F"/>
    <w:rsid w:val="009D186A"/>
    <w:rsid w:val="009D18A7"/>
    <w:rsid w:val="009D1B98"/>
    <w:rsid w:val="009D1C33"/>
    <w:rsid w:val="009D222E"/>
    <w:rsid w:val="009D2686"/>
    <w:rsid w:val="009D26AC"/>
    <w:rsid w:val="009D274F"/>
    <w:rsid w:val="009D27DA"/>
    <w:rsid w:val="009D2866"/>
    <w:rsid w:val="009D2C9D"/>
    <w:rsid w:val="009D2D8A"/>
    <w:rsid w:val="009D31EF"/>
    <w:rsid w:val="009D36A9"/>
    <w:rsid w:val="009D38BF"/>
    <w:rsid w:val="009D3AEC"/>
    <w:rsid w:val="009D3B68"/>
    <w:rsid w:val="009D42A5"/>
    <w:rsid w:val="009D4F86"/>
    <w:rsid w:val="009D5097"/>
    <w:rsid w:val="009D518D"/>
    <w:rsid w:val="009D56AD"/>
    <w:rsid w:val="009D56D7"/>
    <w:rsid w:val="009D600D"/>
    <w:rsid w:val="009D63A3"/>
    <w:rsid w:val="009D63CA"/>
    <w:rsid w:val="009D668A"/>
    <w:rsid w:val="009D66A7"/>
    <w:rsid w:val="009D6BEC"/>
    <w:rsid w:val="009D71CF"/>
    <w:rsid w:val="009D7564"/>
    <w:rsid w:val="009D76F3"/>
    <w:rsid w:val="009D77EB"/>
    <w:rsid w:val="009D7E9A"/>
    <w:rsid w:val="009D7EEE"/>
    <w:rsid w:val="009D7FAB"/>
    <w:rsid w:val="009E004C"/>
    <w:rsid w:val="009E0174"/>
    <w:rsid w:val="009E03D7"/>
    <w:rsid w:val="009E0481"/>
    <w:rsid w:val="009E0573"/>
    <w:rsid w:val="009E066E"/>
    <w:rsid w:val="009E0755"/>
    <w:rsid w:val="009E0871"/>
    <w:rsid w:val="009E0906"/>
    <w:rsid w:val="009E0B89"/>
    <w:rsid w:val="009E1058"/>
    <w:rsid w:val="009E1955"/>
    <w:rsid w:val="009E1AFC"/>
    <w:rsid w:val="009E1D60"/>
    <w:rsid w:val="009E1D78"/>
    <w:rsid w:val="009E2462"/>
    <w:rsid w:val="009E2497"/>
    <w:rsid w:val="009E2A20"/>
    <w:rsid w:val="009E2A77"/>
    <w:rsid w:val="009E2DD1"/>
    <w:rsid w:val="009E2E8C"/>
    <w:rsid w:val="009E2EB9"/>
    <w:rsid w:val="009E2F14"/>
    <w:rsid w:val="009E3691"/>
    <w:rsid w:val="009E3750"/>
    <w:rsid w:val="009E38C5"/>
    <w:rsid w:val="009E3B1F"/>
    <w:rsid w:val="009E4775"/>
    <w:rsid w:val="009E482F"/>
    <w:rsid w:val="009E4A4D"/>
    <w:rsid w:val="009E4B7E"/>
    <w:rsid w:val="009E5692"/>
    <w:rsid w:val="009E5BDA"/>
    <w:rsid w:val="009E6216"/>
    <w:rsid w:val="009E6228"/>
    <w:rsid w:val="009E639C"/>
    <w:rsid w:val="009E65B5"/>
    <w:rsid w:val="009E6637"/>
    <w:rsid w:val="009E67F3"/>
    <w:rsid w:val="009E68A2"/>
    <w:rsid w:val="009E6DC0"/>
    <w:rsid w:val="009E6F5E"/>
    <w:rsid w:val="009E7290"/>
    <w:rsid w:val="009E78DA"/>
    <w:rsid w:val="009E7ABE"/>
    <w:rsid w:val="009E7C7C"/>
    <w:rsid w:val="009F01EA"/>
    <w:rsid w:val="009F05B1"/>
    <w:rsid w:val="009F0986"/>
    <w:rsid w:val="009F1E80"/>
    <w:rsid w:val="009F1F65"/>
    <w:rsid w:val="009F2091"/>
    <w:rsid w:val="009F20F4"/>
    <w:rsid w:val="009F28CE"/>
    <w:rsid w:val="009F2A6C"/>
    <w:rsid w:val="009F2A93"/>
    <w:rsid w:val="009F2AD3"/>
    <w:rsid w:val="009F2D67"/>
    <w:rsid w:val="009F2E1C"/>
    <w:rsid w:val="009F3062"/>
    <w:rsid w:val="009F31B5"/>
    <w:rsid w:val="009F34A8"/>
    <w:rsid w:val="009F36B7"/>
    <w:rsid w:val="009F3708"/>
    <w:rsid w:val="009F3C2B"/>
    <w:rsid w:val="009F3CC6"/>
    <w:rsid w:val="009F4160"/>
    <w:rsid w:val="009F4482"/>
    <w:rsid w:val="009F4811"/>
    <w:rsid w:val="009F4865"/>
    <w:rsid w:val="009F4875"/>
    <w:rsid w:val="009F50A7"/>
    <w:rsid w:val="009F54BA"/>
    <w:rsid w:val="009F561A"/>
    <w:rsid w:val="009F5938"/>
    <w:rsid w:val="009F5A71"/>
    <w:rsid w:val="009F5A7F"/>
    <w:rsid w:val="009F5D3E"/>
    <w:rsid w:val="009F5E0A"/>
    <w:rsid w:val="009F63B6"/>
    <w:rsid w:val="009F66F9"/>
    <w:rsid w:val="009F68E6"/>
    <w:rsid w:val="009F6B6D"/>
    <w:rsid w:val="009F6E37"/>
    <w:rsid w:val="009F709D"/>
    <w:rsid w:val="009F7A74"/>
    <w:rsid w:val="009F7D48"/>
    <w:rsid w:val="009F7DB0"/>
    <w:rsid w:val="00A0025B"/>
    <w:rsid w:val="00A0070C"/>
    <w:rsid w:val="00A00CAD"/>
    <w:rsid w:val="00A0127A"/>
    <w:rsid w:val="00A01626"/>
    <w:rsid w:val="00A0172C"/>
    <w:rsid w:val="00A018FF"/>
    <w:rsid w:val="00A01DAB"/>
    <w:rsid w:val="00A025C7"/>
    <w:rsid w:val="00A0288D"/>
    <w:rsid w:val="00A0298D"/>
    <w:rsid w:val="00A029DF"/>
    <w:rsid w:val="00A02AE2"/>
    <w:rsid w:val="00A02CE2"/>
    <w:rsid w:val="00A02F02"/>
    <w:rsid w:val="00A03360"/>
    <w:rsid w:val="00A03398"/>
    <w:rsid w:val="00A034D0"/>
    <w:rsid w:val="00A03E01"/>
    <w:rsid w:val="00A04109"/>
    <w:rsid w:val="00A0413A"/>
    <w:rsid w:val="00A04144"/>
    <w:rsid w:val="00A0424B"/>
    <w:rsid w:val="00A043B1"/>
    <w:rsid w:val="00A04468"/>
    <w:rsid w:val="00A046CB"/>
    <w:rsid w:val="00A04712"/>
    <w:rsid w:val="00A048D6"/>
    <w:rsid w:val="00A04BBD"/>
    <w:rsid w:val="00A04D1A"/>
    <w:rsid w:val="00A0560E"/>
    <w:rsid w:val="00A056EE"/>
    <w:rsid w:val="00A05C74"/>
    <w:rsid w:val="00A061D1"/>
    <w:rsid w:val="00A0641F"/>
    <w:rsid w:val="00A06460"/>
    <w:rsid w:val="00A06654"/>
    <w:rsid w:val="00A066A9"/>
    <w:rsid w:val="00A06800"/>
    <w:rsid w:val="00A06CE9"/>
    <w:rsid w:val="00A07317"/>
    <w:rsid w:val="00A07392"/>
    <w:rsid w:val="00A073E7"/>
    <w:rsid w:val="00A100C9"/>
    <w:rsid w:val="00A1019F"/>
    <w:rsid w:val="00A102A9"/>
    <w:rsid w:val="00A1037A"/>
    <w:rsid w:val="00A103A9"/>
    <w:rsid w:val="00A10490"/>
    <w:rsid w:val="00A10777"/>
    <w:rsid w:val="00A10B21"/>
    <w:rsid w:val="00A10E26"/>
    <w:rsid w:val="00A10E4B"/>
    <w:rsid w:val="00A11220"/>
    <w:rsid w:val="00A11373"/>
    <w:rsid w:val="00A1166F"/>
    <w:rsid w:val="00A11756"/>
    <w:rsid w:val="00A1175A"/>
    <w:rsid w:val="00A1180A"/>
    <w:rsid w:val="00A11B80"/>
    <w:rsid w:val="00A11BB1"/>
    <w:rsid w:val="00A12399"/>
    <w:rsid w:val="00A12405"/>
    <w:rsid w:val="00A12B09"/>
    <w:rsid w:val="00A135E5"/>
    <w:rsid w:val="00A137C1"/>
    <w:rsid w:val="00A13AA0"/>
    <w:rsid w:val="00A13CC8"/>
    <w:rsid w:val="00A13FA9"/>
    <w:rsid w:val="00A141D4"/>
    <w:rsid w:val="00A142F4"/>
    <w:rsid w:val="00A145EA"/>
    <w:rsid w:val="00A148E3"/>
    <w:rsid w:val="00A14943"/>
    <w:rsid w:val="00A14B25"/>
    <w:rsid w:val="00A150B0"/>
    <w:rsid w:val="00A153B0"/>
    <w:rsid w:val="00A1557C"/>
    <w:rsid w:val="00A155B4"/>
    <w:rsid w:val="00A155DF"/>
    <w:rsid w:val="00A15700"/>
    <w:rsid w:val="00A159B6"/>
    <w:rsid w:val="00A15EFF"/>
    <w:rsid w:val="00A1607C"/>
    <w:rsid w:val="00A16B23"/>
    <w:rsid w:val="00A16D97"/>
    <w:rsid w:val="00A16DD9"/>
    <w:rsid w:val="00A172A9"/>
    <w:rsid w:val="00A17872"/>
    <w:rsid w:val="00A17A9A"/>
    <w:rsid w:val="00A17AF4"/>
    <w:rsid w:val="00A17BAA"/>
    <w:rsid w:val="00A17C77"/>
    <w:rsid w:val="00A17CF4"/>
    <w:rsid w:val="00A17E07"/>
    <w:rsid w:val="00A17E7A"/>
    <w:rsid w:val="00A2018A"/>
    <w:rsid w:val="00A20334"/>
    <w:rsid w:val="00A20374"/>
    <w:rsid w:val="00A20384"/>
    <w:rsid w:val="00A20391"/>
    <w:rsid w:val="00A204A9"/>
    <w:rsid w:val="00A204D0"/>
    <w:rsid w:val="00A20C50"/>
    <w:rsid w:val="00A218C8"/>
    <w:rsid w:val="00A219B4"/>
    <w:rsid w:val="00A21CCE"/>
    <w:rsid w:val="00A22026"/>
    <w:rsid w:val="00A22287"/>
    <w:rsid w:val="00A222B3"/>
    <w:rsid w:val="00A22729"/>
    <w:rsid w:val="00A227FD"/>
    <w:rsid w:val="00A22A06"/>
    <w:rsid w:val="00A22B81"/>
    <w:rsid w:val="00A2301B"/>
    <w:rsid w:val="00A2334C"/>
    <w:rsid w:val="00A235CB"/>
    <w:rsid w:val="00A23618"/>
    <w:rsid w:val="00A2384E"/>
    <w:rsid w:val="00A2389F"/>
    <w:rsid w:val="00A2400D"/>
    <w:rsid w:val="00A2439B"/>
    <w:rsid w:val="00A243AD"/>
    <w:rsid w:val="00A24531"/>
    <w:rsid w:val="00A2454A"/>
    <w:rsid w:val="00A247EF"/>
    <w:rsid w:val="00A24C50"/>
    <w:rsid w:val="00A24DC8"/>
    <w:rsid w:val="00A25441"/>
    <w:rsid w:val="00A25AD5"/>
    <w:rsid w:val="00A25BDB"/>
    <w:rsid w:val="00A2752A"/>
    <w:rsid w:val="00A2771D"/>
    <w:rsid w:val="00A27892"/>
    <w:rsid w:val="00A279DF"/>
    <w:rsid w:val="00A27B35"/>
    <w:rsid w:val="00A27BE7"/>
    <w:rsid w:val="00A27D35"/>
    <w:rsid w:val="00A27F19"/>
    <w:rsid w:val="00A27F42"/>
    <w:rsid w:val="00A27F75"/>
    <w:rsid w:val="00A30366"/>
    <w:rsid w:val="00A3050D"/>
    <w:rsid w:val="00A305CC"/>
    <w:rsid w:val="00A30ABE"/>
    <w:rsid w:val="00A314BC"/>
    <w:rsid w:val="00A31AEB"/>
    <w:rsid w:val="00A3228E"/>
    <w:rsid w:val="00A323AE"/>
    <w:rsid w:val="00A32704"/>
    <w:rsid w:val="00A32B05"/>
    <w:rsid w:val="00A32B7F"/>
    <w:rsid w:val="00A331F5"/>
    <w:rsid w:val="00A332B4"/>
    <w:rsid w:val="00A333E5"/>
    <w:rsid w:val="00A335A1"/>
    <w:rsid w:val="00A33AA9"/>
    <w:rsid w:val="00A33B41"/>
    <w:rsid w:val="00A340A3"/>
    <w:rsid w:val="00A34396"/>
    <w:rsid w:val="00A343F7"/>
    <w:rsid w:val="00A344EE"/>
    <w:rsid w:val="00A34D32"/>
    <w:rsid w:val="00A34D5F"/>
    <w:rsid w:val="00A34E72"/>
    <w:rsid w:val="00A353C3"/>
    <w:rsid w:val="00A3546F"/>
    <w:rsid w:val="00A356FA"/>
    <w:rsid w:val="00A35A9C"/>
    <w:rsid w:val="00A3624C"/>
    <w:rsid w:val="00A3667C"/>
    <w:rsid w:val="00A3686D"/>
    <w:rsid w:val="00A3689D"/>
    <w:rsid w:val="00A3697F"/>
    <w:rsid w:val="00A36ECC"/>
    <w:rsid w:val="00A36ED9"/>
    <w:rsid w:val="00A36F96"/>
    <w:rsid w:val="00A36F9C"/>
    <w:rsid w:val="00A3701B"/>
    <w:rsid w:val="00A370F8"/>
    <w:rsid w:val="00A3710D"/>
    <w:rsid w:val="00A37261"/>
    <w:rsid w:val="00A3737E"/>
    <w:rsid w:val="00A3794F"/>
    <w:rsid w:val="00A37A96"/>
    <w:rsid w:val="00A37B52"/>
    <w:rsid w:val="00A400C3"/>
    <w:rsid w:val="00A401E3"/>
    <w:rsid w:val="00A4027B"/>
    <w:rsid w:val="00A40353"/>
    <w:rsid w:val="00A4043F"/>
    <w:rsid w:val="00A40848"/>
    <w:rsid w:val="00A408E1"/>
    <w:rsid w:val="00A40C1A"/>
    <w:rsid w:val="00A40DFE"/>
    <w:rsid w:val="00A41F1D"/>
    <w:rsid w:val="00A42149"/>
    <w:rsid w:val="00A42150"/>
    <w:rsid w:val="00A4243D"/>
    <w:rsid w:val="00A426F3"/>
    <w:rsid w:val="00A429D6"/>
    <w:rsid w:val="00A42A48"/>
    <w:rsid w:val="00A42AF8"/>
    <w:rsid w:val="00A42E9A"/>
    <w:rsid w:val="00A42F53"/>
    <w:rsid w:val="00A42F54"/>
    <w:rsid w:val="00A42FF7"/>
    <w:rsid w:val="00A43093"/>
    <w:rsid w:val="00A431F2"/>
    <w:rsid w:val="00A4353A"/>
    <w:rsid w:val="00A4355D"/>
    <w:rsid w:val="00A4363A"/>
    <w:rsid w:val="00A43713"/>
    <w:rsid w:val="00A437D1"/>
    <w:rsid w:val="00A43C90"/>
    <w:rsid w:val="00A440D8"/>
    <w:rsid w:val="00A445D2"/>
    <w:rsid w:val="00A4472A"/>
    <w:rsid w:val="00A451D7"/>
    <w:rsid w:val="00A453E6"/>
    <w:rsid w:val="00A45782"/>
    <w:rsid w:val="00A4667E"/>
    <w:rsid w:val="00A46B7B"/>
    <w:rsid w:val="00A46C95"/>
    <w:rsid w:val="00A46E2C"/>
    <w:rsid w:val="00A46F51"/>
    <w:rsid w:val="00A4722A"/>
    <w:rsid w:val="00A474DA"/>
    <w:rsid w:val="00A474DB"/>
    <w:rsid w:val="00A47861"/>
    <w:rsid w:val="00A479C4"/>
    <w:rsid w:val="00A47B09"/>
    <w:rsid w:val="00A47F5F"/>
    <w:rsid w:val="00A5015E"/>
    <w:rsid w:val="00A5035E"/>
    <w:rsid w:val="00A50634"/>
    <w:rsid w:val="00A506D1"/>
    <w:rsid w:val="00A50860"/>
    <w:rsid w:val="00A509D7"/>
    <w:rsid w:val="00A50A4E"/>
    <w:rsid w:val="00A50B7C"/>
    <w:rsid w:val="00A50E8C"/>
    <w:rsid w:val="00A51EAB"/>
    <w:rsid w:val="00A52986"/>
    <w:rsid w:val="00A52ADE"/>
    <w:rsid w:val="00A52FE2"/>
    <w:rsid w:val="00A5306B"/>
    <w:rsid w:val="00A53144"/>
    <w:rsid w:val="00A532C6"/>
    <w:rsid w:val="00A53641"/>
    <w:rsid w:val="00A53A56"/>
    <w:rsid w:val="00A53BA4"/>
    <w:rsid w:val="00A53E7B"/>
    <w:rsid w:val="00A53ED4"/>
    <w:rsid w:val="00A53EDC"/>
    <w:rsid w:val="00A54AAF"/>
    <w:rsid w:val="00A54B80"/>
    <w:rsid w:val="00A550A0"/>
    <w:rsid w:val="00A550F5"/>
    <w:rsid w:val="00A550F7"/>
    <w:rsid w:val="00A551BA"/>
    <w:rsid w:val="00A558D2"/>
    <w:rsid w:val="00A55A59"/>
    <w:rsid w:val="00A55BFB"/>
    <w:rsid w:val="00A56153"/>
    <w:rsid w:val="00A5619A"/>
    <w:rsid w:val="00A56370"/>
    <w:rsid w:val="00A56593"/>
    <w:rsid w:val="00A56CDF"/>
    <w:rsid w:val="00A5700B"/>
    <w:rsid w:val="00A571AD"/>
    <w:rsid w:val="00A57328"/>
    <w:rsid w:val="00A577AD"/>
    <w:rsid w:val="00A5788B"/>
    <w:rsid w:val="00A57C42"/>
    <w:rsid w:val="00A57E1A"/>
    <w:rsid w:val="00A6014D"/>
    <w:rsid w:val="00A6043D"/>
    <w:rsid w:val="00A60838"/>
    <w:rsid w:val="00A60C24"/>
    <w:rsid w:val="00A61169"/>
    <w:rsid w:val="00A618AF"/>
    <w:rsid w:val="00A61A37"/>
    <w:rsid w:val="00A61AA3"/>
    <w:rsid w:val="00A61BB2"/>
    <w:rsid w:val="00A61D94"/>
    <w:rsid w:val="00A61DDC"/>
    <w:rsid w:val="00A62043"/>
    <w:rsid w:val="00A6206C"/>
    <w:rsid w:val="00A62B9B"/>
    <w:rsid w:val="00A62D98"/>
    <w:rsid w:val="00A62D99"/>
    <w:rsid w:val="00A632BF"/>
    <w:rsid w:val="00A63860"/>
    <w:rsid w:val="00A63A70"/>
    <w:rsid w:val="00A63AC8"/>
    <w:rsid w:val="00A63D63"/>
    <w:rsid w:val="00A64174"/>
    <w:rsid w:val="00A64588"/>
    <w:rsid w:val="00A6494C"/>
    <w:rsid w:val="00A65171"/>
    <w:rsid w:val="00A65178"/>
    <w:rsid w:val="00A655F9"/>
    <w:rsid w:val="00A657A2"/>
    <w:rsid w:val="00A657F2"/>
    <w:rsid w:val="00A660EA"/>
    <w:rsid w:val="00A669E5"/>
    <w:rsid w:val="00A66EF3"/>
    <w:rsid w:val="00A674E9"/>
    <w:rsid w:val="00A67863"/>
    <w:rsid w:val="00A67E18"/>
    <w:rsid w:val="00A67EFC"/>
    <w:rsid w:val="00A70091"/>
    <w:rsid w:val="00A7043A"/>
    <w:rsid w:val="00A707C2"/>
    <w:rsid w:val="00A7081C"/>
    <w:rsid w:val="00A709E1"/>
    <w:rsid w:val="00A70BB5"/>
    <w:rsid w:val="00A70D64"/>
    <w:rsid w:val="00A70E05"/>
    <w:rsid w:val="00A70E07"/>
    <w:rsid w:val="00A70EE1"/>
    <w:rsid w:val="00A70FCE"/>
    <w:rsid w:val="00A710CB"/>
    <w:rsid w:val="00A7122C"/>
    <w:rsid w:val="00A71271"/>
    <w:rsid w:val="00A714A1"/>
    <w:rsid w:val="00A717D4"/>
    <w:rsid w:val="00A71808"/>
    <w:rsid w:val="00A71BA4"/>
    <w:rsid w:val="00A71BC8"/>
    <w:rsid w:val="00A71C80"/>
    <w:rsid w:val="00A71E80"/>
    <w:rsid w:val="00A721A7"/>
    <w:rsid w:val="00A72A64"/>
    <w:rsid w:val="00A72CB1"/>
    <w:rsid w:val="00A73822"/>
    <w:rsid w:val="00A73C7C"/>
    <w:rsid w:val="00A73EAA"/>
    <w:rsid w:val="00A744E3"/>
    <w:rsid w:val="00A7475C"/>
    <w:rsid w:val="00A74D98"/>
    <w:rsid w:val="00A74F3B"/>
    <w:rsid w:val="00A7502F"/>
    <w:rsid w:val="00A752B4"/>
    <w:rsid w:val="00A75A08"/>
    <w:rsid w:val="00A760A7"/>
    <w:rsid w:val="00A76563"/>
    <w:rsid w:val="00A76685"/>
    <w:rsid w:val="00A766A2"/>
    <w:rsid w:val="00A76A0F"/>
    <w:rsid w:val="00A76D78"/>
    <w:rsid w:val="00A76E87"/>
    <w:rsid w:val="00A77304"/>
    <w:rsid w:val="00A77A6F"/>
    <w:rsid w:val="00A77B08"/>
    <w:rsid w:val="00A80258"/>
    <w:rsid w:val="00A80361"/>
    <w:rsid w:val="00A805C5"/>
    <w:rsid w:val="00A807EC"/>
    <w:rsid w:val="00A80D68"/>
    <w:rsid w:val="00A815D6"/>
    <w:rsid w:val="00A8191E"/>
    <w:rsid w:val="00A819F7"/>
    <w:rsid w:val="00A81C3F"/>
    <w:rsid w:val="00A82503"/>
    <w:rsid w:val="00A82640"/>
    <w:rsid w:val="00A8279B"/>
    <w:rsid w:val="00A8296A"/>
    <w:rsid w:val="00A8297E"/>
    <w:rsid w:val="00A82C00"/>
    <w:rsid w:val="00A830D8"/>
    <w:rsid w:val="00A830F6"/>
    <w:rsid w:val="00A831B1"/>
    <w:rsid w:val="00A8342B"/>
    <w:rsid w:val="00A83705"/>
    <w:rsid w:val="00A83AEA"/>
    <w:rsid w:val="00A83BC0"/>
    <w:rsid w:val="00A83C54"/>
    <w:rsid w:val="00A84055"/>
    <w:rsid w:val="00A84141"/>
    <w:rsid w:val="00A84699"/>
    <w:rsid w:val="00A8482F"/>
    <w:rsid w:val="00A84975"/>
    <w:rsid w:val="00A84A31"/>
    <w:rsid w:val="00A84B76"/>
    <w:rsid w:val="00A84BE8"/>
    <w:rsid w:val="00A84C75"/>
    <w:rsid w:val="00A853F4"/>
    <w:rsid w:val="00A8570B"/>
    <w:rsid w:val="00A8586A"/>
    <w:rsid w:val="00A85A03"/>
    <w:rsid w:val="00A85A2E"/>
    <w:rsid w:val="00A85FE9"/>
    <w:rsid w:val="00A862C2"/>
    <w:rsid w:val="00A86356"/>
    <w:rsid w:val="00A867B0"/>
    <w:rsid w:val="00A86967"/>
    <w:rsid w:val="00A86CCF"/>
    <w:rsid w:val="00A86EF3"/>
    <w:rsid w:val="00A86FE2"/>
    <w:rsid w:val="00A871D6"/>
    <w:rsid w:val="00A875C7"/>
    <w:rsid w:val="00A878C9"/>
    <w:rsid w:val="00A878FB"/>
    <w:rsid w:val="00A87951"/>
    <w:rsid w:val="00A87968"/>
    <w:rsid w:val="00A87A17"/>
    <w:rsid w:val="00A87ACA"/>
    <w:rsid w:val="00A901D4"/>
    <w:rsid w:val="00A9084C"/>
    <w:rsid w:val="00A90E5E"/>
    <w:rsid w:val="00A90E69"/>
    <w:rsid w:val="00A910C0"/>
    <w:rsid w:val="00A9153A"/>
    <w:rsid w:val="00A917A6"/>
    <w:rsid w:val="00A91AA2"/>
    <w:rsid w:val="00A91ADB"/>
    <w:rsid w:val="00A9214F"/>
    <w:rsid w:val="00A921AB"/>
    <w:rsid w:val="00A924B3"/>
    <w:rsid w:val="00A9251D"/>
    <w:rsid w:val="00A9265D"/>
    <w:rsid w:val="00A926A4"/>
    <w:rsid w:val="00A92AE7"/>
    <w:rsid w:val="00A92CAF"/>
    <w:rsid w:val="00A92FAD"/>
    <w:rsid w:val="00A92FC2"/>
    <w:rsid w:val="00A93166"/>
    <w:rsid w:val="00A93309"/>
    <w:rsid w:val="00A936A8"/>
    <w:rsid w:val="00A9377A"/>
    <w:rsid w:val="00A9393F"/>
    <w:rsid w:val="00A93A03"/>
    <w:rsid w:val="00A93D4F"/>
    <w:rsid w:val="00A94486"/>
    <w:rsid w:val="00A944FF"/>
    <w:rsid w:val="00A94683"/>
    <w:rsid w:val="00A946CB"/>
    <w:rsid w:val="00A94748"/>
    <w:rsid w:val="00A94B0D"/>
    <w:rsid w:val="00A94D2C"/>
    <w:rsid w:val="00A94E69"/>
    <w:rsid w:val="00A9507F"/>
    <w:rsid w:val="00A952ED"/>
    <w:rsid w:val="00A95D97"/>
    <w:rsid w:val="00A95E2E"/>
    <w:rsid w:val="00A95E36"/>
    <w:rsid w:val="00A96097"/>
    <w:rsid w:val="00A9657A"/>
    <w:rsid w:val="00A96818"/>
    <w:rsid w:val="00A968BD"/>
    <w:rsid w:val="00A971ED"/>
    <w:rsid w:val="00A9739D"/>
    <w:rsid w:val="00A973BB"/>
    <w:rsid w:val="00A97401"/>
    <w:rsid w:val="00A9740D"/>
    <w:rsid w:val="00A976CE"/>
    <w:rsid w:val="00A97A52"/>
    <w:rsid w:val="00A97BCB"/>
    <w:rsid w:val="00A97D30"/>
    <w:rsid w:val="00A97EA0"/>
    <w:rsid w:val="00A97F11"/>
    <w:rsid w:val="00A97FD2"/>
    <w:rsid w:val="00AA002D"/>
    <w:rsid w:val="00AA00DB"/>
    <w:rsid w:val="00AA0B21"/>
    <w:rsid w:val="00AA156A"/>
    <w:rsid w:val="00AA181B"/>
    <w:rsid w:val="00AA2016"/>
    <w:rsid w:val="00AA2215"/>
    <w:rsid w:val="00AA246A"/>
    <w:rsid w:val="00AA2847"/>
    <w:rsid w:val="00AA2A4E"/>
    <w:rsid w:val="00AA2D2D"/>
    <w:rsid w:val="00AA30DE"/>
    <w:rsid w:val="00AA310C"/>
    <w:rsid w:val="00AA36BD"/>
    <w:rsid w:val="00AA3835"/>
    <w:rsid w:val="00AA3B98"/>
    <w:rsid w:val="00AA3E59"/>
    <w:rsid w:val="00AA4258"/>
    <w:rsid w:val="00AA4483"/>
    <w:rsid w:val="00AA4490"/>
    <w:rsid w:val="00AA4891"/>
    <w:rsid w:val="00AA4F29"/>
    <w:rsid w:val="00AA4F5D"/>
    <w:rsid w:val="00AA5067"/>
    <w:rsid w:val="00AA528B"/>
    <w:rsid w:val="00AA5473"/>
    <w:rsid w:val="00AA559E"/>
    <w:rsid w:val="00AA5880"/>
    <w:rsid w:val="00AA590A"/>
    <w:rsid w:val="00AA5CC8"/>
    <w:rsid w:val="00AA5E77"/>
    <w:rsid w:val="00AA61D7"/>
    <w:rsid w:val="00AA6263"/>
    <w:rsid w:val="00AA62D9"/>
    <w:rsid w:val="00AA6422"/>
    <w:rsid w:val="00AA643A"/>
    <w:rsid w:val="00AA6478"/>
    <w:rsid w:val="00AA682D"/>
    <w:rsid w:val="00AA6A81"/>
    <w:rsid w:val="00AA6AC3"/>
    <w:rsid w:val="00AA6AEA"/>
    <w:rsid w:val="00AA6B3A"/>
    <w:rsid w:val="00AA7066"/>
    <w:rsid w:val="00AA70D9"/>
    <w:rsid w:val="00AA7118"/>
    <w:rsid w:val="00AA7450"/>
    <w:rsid w:val="00AA7548"/>
    <w:rsid w:val="00AA787D"/>
    <w:rsid w:val="00AA79B6"/>
    <w:rsid w:val="00AA7D97"/>
    <w:rsid w:val="00AB0172"/>
    <w:rsid w:val="00AB0856"/>
    <w:rsid w:val="00AB0948"/>
    <w:rsid w:val="00AB0D90"/>
    <w:rsid w:val="00AB1057"/>
    <w:rsid w:val="00AB119A"/>
    <w:rsid w:val="00AB12E7"/>
    <w:rsid w:val="00AB1382"/>
    <w:rsid w:val="00AB1B26"/>
    <w:rsid w:val="00AB1DD4"/>
    <w:rsid w:val="00AB1E6D"/>
    <w:rsid w:val="00AB1F35"/>
    <w:rsid w:val="00AB1F52"/>
    <w:rsid w:val="00AB20AF"/>
    <w:rsid w:val="00AB21BA"/>
    <w:rsid w:val="00AB2288"/>
    <w:rsid w:val="00AB2338"/>
    <w:rsid w:val="00AB23DF"/>
    <w:rsid w:val="00AB246E"/>
    <w:rsid w:val="00AB2B6F"/>
    <w:rsid w:val="00AB2C80"/>
    <w:rsid w:val="00AB325D"/>
    <w:rsid w:val="00AB33BB"/>
    <w:rsid w:val="00AB33E6"/>
    <w:rsid w:val="00AB3E2B"/>
    <w:rsid w:val="00AB3F47"/>
    <w:rsid w:val="00AB417B"/>
    <w:rsid w:val="00AB4180"/>
    <w:rsid w:val="00AB4E77"/>
    <w:rsid w:val="00AB5318"/>
    <w:rsid w:val="00AB5728"/>
    <w:rsid w:val="00AB5AED"/>
    <w:rsid w:val="00AB5B4B"/>
    <w:rsid w:val="00AB5CED"/>
    <w:rsid w:val="00AB5D60"/>
    <w:rsid w:val="00AB5F1A"/>
    <w:rsid w:val="00AB6347"/>
    <w:rsid w:val="00AB6A4C"/>
    <w:rsid w:val="00AB6BB2"/>
    <w:rsid w:val="00AB6D8B"/>
    <w:rsid w:val="00AB6E41"/>
    <w:rsid w:val="00AB6EDD"/>
    <w:rsid w:val="00AB7510"/>
    <w:rsid w:val="00AB75E6"/>
    <w:rsid w:val="00AB7604"/>
    <w:rsid w:val="00AB7646"/>
    <w:rsid w:val="00AB76B1"/>
    <w:rsid w:val="00AB7B0E"/>
    <w:rsid w:val="00AB7B46"/>
    <w:rsid w:val="00AB7CD3"/>
    <w:rsid w:val="00AB7D1D"/>
    <w:rsid w:val="00AB7D2D"/>
    <w:rsid w:val="00AB7F94"/>
    <w:rsid w:val="00AC015F"/>
    <w:rsid w:val="00AC058B"/>
    <w:rsid w:val="00AC0C95"/>
    <w:rsid w:val="00AC1247"/>
    <w:rsid w:val="00AC12CB"/>
    <w:rsid w:val="00AC1816"/>
    <w:rsid w:val="00AC19AF"/>
    <w:rsid w:val="00AC1A90"/>
    <w:rsid w:val="00AC1AB3"/>
    <w:rsid w:val="00AC1ADC"/>
    <w:rsid w:val="00AC1D8B"/>
    <w:rsid w:val="00AC1F3A"/>
    <w:rsid w:val="00AC23E8"/>
    <w:rsid w:val="00AC2D9F"/>
    <w:rsid w:val="00AC3355"/>
    <w:rsid w:val="00AC3524"/>
    <w:rsid w:val="00AC39E5"/>
    <w:rsid w:val="00AC3A72"/>
    <w:rsid w:val="00AC3BF7"/>
    <w:rsid w:val="00AC3C02"/>
    <w:rsid w:val="00AC3CC3"/>
    <w:rsid w:val="00AC3D19"/>
    <w:rsid w:val="00AC3D4C"/>
    <w:rsid w:val="00AC3F3B"/>
    <w:rsid w:val="00AC419C"/>
    <w:rsid w:val="00AC4416"/>
    <w:rsid w:val="00AC449F"/>
    <w:rsid w:val="00AC4842"/>
    <w:rsid w:val="00AC4A59"/>
    <w:rsid w:val="00AC4E7E"/>
    <w:rsid w:val="00AC4FA6"/>
    <w:rsid w:val="00AC55A8"/>
    <w:rsid w:val="00AC5C17"/>
    <w:rsid w:val="00AC62AF"/>
    <w:rsid w:val="00AC62D9"/>
    <w:rsid w:val="00AC62EC"/>
    <w:rsid w:val="00AC62F5"/>
    <w:rsid w:val="00AC6337"/>
    <w:rsid w:val="00AC64D6"/>
    <w:rsid w:val="00AC6806"/>
    <w:rsid w:val="00AC6869"/>
    <w:rsid w:val="00AC71E5"/>
    <w:rsid w:val="00AC73EC"/>
    <w:rsid w:val="00AC77A1"/>
    <w:rsid w:val="00AC7B92"/>
    <w:rsid w:val="00AD0316"/>
    <w:rsid w:val="00AD0326"/>
    <w:rsid w:val="00AD03BD"/>
    <w:rsid w:val="00AD0873"/>
    <w:rsid w:val="00AD0D4F"/>
    <w:rsid w:val="00AD0D64"/>
    <w:rsid w:val="00AD0E9C"/>
    <w:rsid w:val="00AD187F"/>
    <w:rsid w:val="00AD1CE3"/>
    <w:rsid w:val="00AD1D62"/>
    <w:rsid w:val="00AD24ED"/>
    <w:rsid w:val="00AD30F7"/>
    <w:rsid w:val="00AD3610"/>
    <w:rsid w:val="00AD38D8"/>
    <w:rsid w:val="00AD4CE4"/>
    <w:rsid w:val="00AD50C7"/>
    <w:rsid w:val="00AD58B5"/>
    <w:rsid w:val="00AD5900"/>
    <w:rsid w:val="00AD59C9"/>
    <w:rsid w:val="00AD5B6C"/>
    <w:rsid w:val="00AD61EF"/>
    <w:rsid w:val="00AD6242"/>
    <w:rsid w:val="00AD62CA"/>
    <w:rsid w:val="00AD6354"/>
    <w:rsid w:val="00AD6427"/>
    <w:rsid w:val="00AD6626"/>
    <w:rsid w:val="00AD71D1"/>
    <w:rsid w:val="00AD77D4"/>
    <w:rsid w:val="00AD780F"/>
    <w:rsid w:val="00AD7864"/>
    <w:rsid w:val="00AD7994"/>
    <w:rsid w:val="00AD79C5"/>
    <w:rsid w:val="00AE0134"/>
    <w:rsid w:val="00AE015A"/>
    <w:rsid w:val="00AE01D2"/>
    <w:rsid w:val="00AE0215"/>
    <w:rsid w:val="00AE051F"/>
    <w:rsid w:val="00AE0568"/>
    <w:rsid w:val="00AE087E"/>
    <w:rsid w:val="00AE08B9"/>
    <w:rsid w:val="00AE0A05"/>
    <w:rsid w:val="00AE0A3A"/>
    <w:rsid w:val="00AE0A71"/>
    <w:rsid w:val="00AE0B9A"/>
    <w:rsid w:val="00AE108F"/>
    <w:rsid w:val="00AE13F6"/>
    <w:rsid w:val="00AE1872"/>
    <w:rsid w:val="00AE19D6"/>
    <w:rsid w:val="00AE19FB"/>
    <w:rsid w:val="00AE1D11"/>
    <w:rsid w:val="00AE1FB8"/>
    <w:rsid w:val="00AE2054"/>
    <w:rsid w:val="00AE23D8"/>
    <w:rsid w:val="00AE2454"/>
    <w:rsid w:val="00AE24E5"/>
    <w:rsid w:val="00AE26BE"/>
    <w:rsid w:val="00AE2733"/>
    <w:rsid w:val="00AE2CF9"/>
    <w:rsid w:val="00AE2E66"/>
    <w:rsid w:val="00AE323A"/>
    <w:rsid w:val="00AE451B"/>
    <w:rsid w:val="00AE46D3"/>
    <w:rsid w:val="00AE5A1C"/>
    <w:rsid w:val="00AE5B0A"/>
    <w:rsid w:val="00AE5B16"/>
    <w:rsid w:val="00AE5C42"/>
    <w:rsid w:val="00AE63BC"/>
    <w:rsid w:val="00AE6478"/>
    <w:rsid w:val="00AE6603"/>
    <w:rsid w:val="00AE6691"/>
    <w:rsid w:val="00AE67D9"/>
    <w:rsid w:val="00AE69B4"/>
    <w:rsid w:val="00AE6A37"/>
    <w:rsid w:val="00AE6CDD"/>
    <w:rsid w:val="00AE6E66"/>
    <w:rsid w:val="00AE6E82"/>
    <w:rsid w:val="00AE6F6B"/>
    <w:rsid w:val="00AE764E"/>
    <w:rsid w:val="00AE7A8A"/>
    <w:rsid w:val="00AE7B88"/>
    <w:rsid w:val="00AE7F88"/>
    <w:rsid w:val="00AF08AE"/>
    <w:rsid w:val="00AF18D8"/>
    <w:rsid w:val="00AF1921"/>
    <w:rsid w:val="00AF1F10"/>
    <w:rsid w:val="00AF242B"/>
    <w:rsid w:val="00AF24B5"/>
    <w:rsid w:val="00AF260C"/>
    <w:rsid w:val="00AF272C"/>
    <w:rsid w:val="00AF30FB"/>
    <w:rsid w:val="00AF315D"/>
    <w:rsid w:val="00AF33AC"/>
    <w:rsid w:val="00AF345C"/>
    <w:rsid w:val="00AF3D0A"/>
    <w:rsid w:val="00AF3F75"/>
    <w:rsid w:val="00AF413F"/>
    <w:rsid w:val="00AF4261"/>
    <w:rsid w:val="00AF42E7"/>
    <w:rsid w:val="00AF463A"/>
    <w:rsid w:val="00AF479A"/>
    <w:rsid w:val="00AF4A3B"/>
    <w:rsid w:val="00AF4CC9"/>
    <w:rsid w:val="00AF4D5A"/>
    <w:rsid w:val="00AF4F08"/>
    <w:rsid w:val="00AF50A3"/>
    <w:rsid w:val="00AF523F"/>
    <w:rsid w:val="00AF52EB"/>
    <w:rsid w:val="00AF54B7"/>
    <w:rsid w:val="00AF552E"/>
    <w:rsid w:val="00AF5600"/>
    <w:rsid w:val="00AF5C27"/>
    <w:rsid w:val="00AF5DEF"/>
    <w:rsid w:val="00AF5F61"/>
    <w:rsid w:val="00AF67C5"/>
    <w:rsid w:val="00AF6A5F"/>
    <w:rsid w:val="00AF6C88"/>
    <w:rsid w:val="00AF6DB5"/>
    <w:rsid w:val="00AF6FC8"/>
    <w:rsid w:val="00AF73FC"/>
    <w:rsid w:val="00AF76F1"/>
    <w:rsid w:val="00AF7934"/>
    <w:rsid w:val="00B0014D"/>
    <w:rsid w:val="00B003F7"/>
    <w:rsid w:val="00B00455"/>
    <w:rsid w:val="00B00C64"/>
    <w:rsid w:val="00B00F78"/>
    <w:rsid w:val="00B0139D"/>
    <w:rsid w:val="00B01711"/>
    <w:rsid w:val="00B01819"/>
    <w:rsid w:val="00B01B83"/>
    <w:rsid w:val="00B01BF7"/>
    <w:rsid w:val="00B01D09"/>
    <w:rsid w:val="00B01D33"/>
    <w:rsid w:val="00B01FE2"/>
    <w:rsid w:val="00B02C81"/>
    <w:rsid w:val="00B03321"/>
    <w:rsid w:val="00B03965"/>
    <w:rsid w:val="00B03987"/>
    <w:rsid w:val="00B03A1F"/>
    <w:rsid w:val="00B03B62"/>
    <w:rsid w:val="00B03F7C"/>
    <w:rsid w:val="00B04084"/>
    <w:rsid w:val="00B04395"/>
    <w:rsid w:val="00B04429"/>
    <w:rsid w:val="00B0448B"/>
    <w:rsid w:val="00B04781"/>
    <w:rsid w:val="00B04F4B"/>
    <w:rsid w:val="00B051DB"/>
    <w:rsid w:val="00B051DF"/>
    <w:rsid w:val="00B05B64"/>
    <w:rsid w:val="00B06822"/>
    <w:rsid w:val="00B06958"/>
    <w:rsid w:val="00B06976"/>
    <w:rsid w:val="00B0722A"/>
    <w:rsid w:val="00B077C4"/>
    <w:rsid w:val="00B07B05"/>
    <w:rsid w:val="00B07B8D"/>
    <w:rsid w:val="00B07E55"/>
    <w:rsid w:val="00B07EAA"/>
    <w:rsid w:val="00B10030"/>
    <w:rsid w:val="00B101D4"/>
    <w:rsid w:val="00B10724"/>
    <w:rsid w:val="00B111FC"/>
    <w:rsid w:val="00B11353"/>
    <w:rsid w:val="00B11415"/>
    <w:rsid w:val="00B116C8"/>
    <w:rsid w:val="00B11788"/>
    <w:rsid w:val="00B11930"/>
    <w:rsid w:val="00B11CD7"/>
    <w:rsid w:val="00B11DB3"/>
    <w:rsid w:val="00B124EA"/>
    <w:rsid w:val="00B12701"/>
    <w:rsid w:val="00B12709"/>
    <w:rsid w:val="00B12840"/>
    <w:rsid w:val="00B12966"/>
    <w:rsid w:val="00B12DEA"/>
    <w:rsid w:val="00B12E3F"/>
    <w:rsid w:val="00B12F86"/>
    <w:rsid w:val="00B13008"/>
    <w:rsid w:val="00B13080"/>
    <w:rsid w:val="00B13166"/>
    <w:rsid w:val="00B13203"/>
    <w:rsid w:val="00B13509"/>
    <w:rsid w:val="00B13889"/>
    <w:rsid w:val="00B139A6"/>
    <w:rsid w:val="00B139C4"/>
    <w:rsid w:val="00B13A26"/>
    <w:rsid w:val="00B13BED"/>
    <w:rsid w:val="00B14380"/>
    <w:rsid w:val="00B1441C"/>
    <w:rsid w:val="00B1472F"/>
    <w:rsid w:val="00B147B0"/>
    <w:rsid w:val="00B14806"/>
    <w:rsid w:val="00B14D40"/>
    <w:rsid w:val="00B14E61"/>
    <w:rsid w:val="00B14F61"/>
    <w:rsid w:val="00B151BB"/>
    <w:rsid w:val="00B151C2"/>
    <w:rsid w:val="00B152EA"/>
    <w:rsid w:val="00B154C6"/>
    <w:rsid w:val="00B15578"/>
    <w:rsid w:val="00B157F5"/>
    <w:rsid w:val="00B15A33"/>
    <w:rsid w:val="00B16510"/>
    <w:rsid w:val="00B165CC"/>
    <w:rsid w:val="00B166A5"/>
    <w:rsid w:val="00B16970"/>
    <w:rsid w:val="00B16BDA"/>
    <w:rsid w:val="00B16C35"/>
    <w:rsid w:val="00B16CD4"/>
    <w:rsid w:val="00B170BE"/>
    <w:rsid w:val="00B1721E"/>
    <w:rsid w:val="00B17509"/>
    <w:rsid w:val="00B17DE3"/>
    <w:rsid w:val="00B20597"/>
    <w:rsid w:val="00B20628"/>
    <w:rsid w:val="00B20696"/>
    <w:rsid w:val="00B2178E"/>
    <w:rsid w:val="00B2184E"/>
    <w:rsid w:val="00B21A88"/>
    <w:rsid w:val="00B21A91"/>
    <w:rsid w:val="00B21C41"/>
    <w:rsid w:val="00B21F64"/>
    <w:rsid w:val="00B21FE0"/>
    <w:rsid w:val="00B22085"/>
    <w:rsid w:val="00B229B7"/>
    <w:rsid w:val="00B22A25"/>
    <w:rsid w:val="00B22CC1"/>
    <w:rsid w:val="00B22DCD"/>
    <w:rsid w:val="00B2300C"/>
    <w:rsid w:val="00B230B4"/>
    <w:rsid w:val="00B233A8"/>
    <w:rsid w:val="00B23738"/>
    <w:rsid w:val="00B23880"/>
    <w:rsid w:val="00B2395D"/>
    <w:rsid w:val="00B23CDF"/>
    <w:rsid w:val="00B24566"/>
    <w:rsid w:val="00B24692"/>
    <w:rsid w:val="00B249CC"/>
    <w:rsid w:val="00B24A08"/>
    <w:rsid w:val="00B24C9F"/>
    <w:rsid w:val="00B24CC9"/>
    <w:rsid w:val="00B24F83"/>
    <w:rsid w:val="00B251E6"/>
    <w:rsid w:val="00B25348"/>
    <w:rsid w:val="00B25390"/>
    <w:rsid w:val="00B25DC8"/>
    <w:rsid w:val="00B260F0"/>
    <w:rsid w:val="00B26134"/>
    <w:rsid w:val="00B26235"/>
    <w:rsid w:val="00B26907"/>
    <w:rsid w:val="00B269B4"/>
    <w:rsid w:val="00B27084"/>
    <w:rsid w:val="00B271EF"/>
    <w:rsid w:val="00B271FD"/>
    <w:rsid w:val="00B272F7"/>
    <w:rsid w:val="00B274EE"/>
    <w:rsid w:val="00B27550"/>
    <w:rsid w:val="00B27908"/>
    <w:rsid w:val="00B27BF3"/>
    <w:rsid w:val="00B27CF8"/>
    <w:rsid w:val="00B27D6E"/>
    <w:rsid w:val="00B27E06"/>
    <w:rsid w:val="00B27EA7"/>
    <w:rsid w:val="00B30085"/>
    <w:rsid w:val="00B30218"/>
    <w:rsid w:val="00B30300"/>
    <w:rsid w:val="00B3040D"/>
    <w:rsid w:val="00B30599"/>
    <w:rsid w:val="00B309B9"/>
    <w:rsid w:val="00B30C61"/>
    <w:rsid w:val="00B311B0"/>
    <w:rsid w:val="00B312E6"/>
    <w:rsid w:val="00B31A92"/>
    <w:rsid w:val="00B31B57"/>
    <w:rsid w:val="00B31C50"/>
    <w:rsid w:val="00B31DB7"/>
    <w:rsid w:val="00B31EA8"/>
    <w:rsid w:val="00B31FCE"/>
    <w:rsid w:val="00B31FD5"/>
    <w:rsid w:val="00B31FE4"/>
    <w:rsid w:val="00B32515"/>
    <w:rsid w:val="00B32A28"/>
    <w:rsid w:val="00B32CD8"/>
    <w:rsid w:val="00B334E9"/>
    <w:rsid w:val="00B33721"/>
    <w:rsid w:val="00B338DF"/>
    <w:rsid w:val="00B33F1E"/>
    <w:rsid w:val="00B33FE8"/>
    <w:rsid w:val="00B34076"/>
    <w:rsid w:val="00B340FE"/>
    <w:rsid w:val="00B34158"/>
    <w:rsid w:val="00B35018"/>
    <w:rsid w:val="00B352E3"/>
    <w:rsid w:val="00B35691"/>
    <w:rsid w:val="00B358A1"/>
    <w:rsid w:val="00B3594E"/>
    <w:rsid w:val="00B35A36"/>
    <w:rsid w:val="00B364BE"/>
    <w:rsid w:val="00B365E8"/>
    <w:rsid w:val="00B36CD8"/>
    <w:rsid w:val="00B370B2"/>
    <w:rsid w:val="00B3715A"/>
    <w:rsid w:val="00B37399"/>
    <w:rsid w:val="00B3782E"/>
    <w:rsid w:val="00B379FC"/>
    <w:rsid w:val="00B37B47"/>
    <w:rsid w:val="00B37B52"/>
    <w:rsid w:val="00B40275"/>
    <w:rsid w:val="00B405B6"/>
    <w:rsid w:val="00B407BF"/>
    <w:rsid w:val="00B40899"/>
    <w:rsid w:val="00B408A1"/>
    <w:rsid w:val="00B40AC5"/>
    <w:rsid w:val="00B414D7"/>
    <w:rsid w:val="00B41868"/>
    <w:rsid w:val="00B42824"/>
    <w:rsid w:val="00B42B94"/>
    <w:rsid w:val="00B42EBD"/>
    <w:rsid w:val="00B42F70"/>
    <w:rsid w:val="00B430D7"/>
    <w:rsid w:val="00B43148"/>
    <w:rsid w:val="00B43271"/>
    <w:rsid w:val="00B4364E"/>
    <w:rsid w:val="00B438E4"/>
    <w:rsid w:val="00B439AA"/>
    <w:rsid w:val="00B43D58"/>
    <w:rsid w:val="00B44334"/>
    <w:rsid w:val="00B443FD"/>
    <w:rsid w:val="00B44412"/>
    <w:rsid w:val="00B446FC"/>
    <w:rsid w:val="00B44737"/>
    <w:rsid w:val="00B44A18"/>
    <w:rsid w:val="00B44AC7"/>
    <w:rsid w:val="00B44C2F"/>
    <w:rsid w:val="00B45AB0"/>
    <w:rsid w:val="00B45AE1"/>
    <w:rsid w:val="00B45B59"/>
    <w:rsid w:val="00B45C11"/>
    <w:rsid w:val="00B45C50"/>
    <w:rsid w:val="00B45CEF"/>
    <w:rsid w:val="00B45E28"/>
    <w:rsid w:val="00B45EC9"/>
    <w:rsid w:val="00B46016"/>
    <w:rsid w:val="00B4615A"/>
    <w:rsid w:val="00B461D8"/>
    <w:rsid w:val="00B46321"/>
    <w:rsid w:val="00B466FB"/>
    <w:rsid w:val="00B46831"/>
    <w:rsid w:val="00B468AF"/>
    <w:rsid w:val="00B46B01"/>
    <w:rsid w:val="00B46BE9"/>
    <w:rsid w:val="00B46DAB"/>
    <w:rsid w:val="00B47493"/>
    <w:rsid w:val="00B47C93"/>
    <w:rsid w:val="00B50329"/>
    <w:rsid w:val="00B503C8"/>
    <w:rsid w:val="00B505DE"/>
    <w:rsid w:val="00B50652"/>
    <w:rsid w:val="00B5086F"/>
    <w:rsid w:val="00B50A05"/>
    <w:rsid w:val="00B50EB3"/>
    <w:rsid w:val="00B50F88"/>
    <w:rsid w:val="00B51600"/>
    <w:rsid w:val="00B51602"/>
    <w:rsid w:val="00B51BA5"/>
    <w:rsid w:val="00B51C54"/>
    <w:rsid w:val="00B522DE"/>
    <w:rsid w:val="00B525A9"/>
    <w:rsid w:val="00B52678"/>
    <w:rsid w:val="00B526D6"/>
    <w:rsid w:val="00B5285D"/>
    <w:rsid w:val="00B53CD0"/>
    <w:rsid w:val="00B53DD6"/>
    <w:rsid w:val="00B53E8C"/>
    <w:rsid w:val="00B540BC"/>
    <w:rsid w:val="00B5466D"/>
    <w:rsid w:val="00B54758"/>
    <w:rsid w:val="00B54CF1"/>
    <w:rsid w:val="00B54D42"/>
    <w:rsid w:val="00B54DC1"/>
    <w:rsid w:val="00B54F46"/>
    <w:rsid w:val="00B55798"/>
    <w:rsid w:val="00B5580C"/>
    <w:rsid w:val="00B5586F"/>
    <w:rsid w:val="00B559AE"/>
    <w:rsid w:val="00B55A9A"/>
    <w:rsid w:val="00B55DC1"/>
    <w:rsid w:val="00B55E36"/>
    <w:rsid w:val="00B560F1"/>
    <w:rsid w:val="00B56240"/>
    <w:rsid w:val="00B5641C"/>
    <w:rsid w:val="00B5661C"/>
    <w:rsid w:val="00B5674C"/>
    <w:rsid w:val="00B57465"/>
    <w:rsid w:val="00B575CA"/>
    <w:rsid w:val="00B576A5"/>
    <w:rsid w:val="00B5770A"/>
    <w:rsid w:val="00B578C3"/>
    <w:rsid w:val="00B5793B"/>
    <w:rsid w:val="00B57A76"/>
    <w:rsid w:val="00B57B14"/>
    <w:rsid w:val="00B57C28"/>
    <w:rsid w:val="00B57CA3"/>
    <w:rsid w:val="00B600F6"/>
    <w:rsid w:val="00B602C6"/>
    <w:rsid w:val="00B60432"/>
    <w:rsid w:val="00B605E9"/>
    <w:rsid w:val="00B6099B"/>
    <w:rsid w:val="00B61356"/>
    <w:rsid w:val="00B619FC"/>
    <w:rsid w:val="00B61E77"/>
    <w:rsid w:val="00B624A5"/>
    <w:rsid w:val="00B62885"/>
    <w:rsid w:val="00B62B85"/>
    <w:rsid w:val="00B62E39"/>
    <w:rsid w:val="00B62FBF"/>
    <w:rsid w:val="00B6319D"/>
    <w:rsid w:val="00B63646"/>
    <w:rsid w:val="00B63934"/>
    <w:rsid w:val="00B63C92"/>
    <w:rsid w:val="00B648DB"/>
    <w:rsid w:val="00B64A9D"/>
    <w:rsid w:val="00B64BDF"/>
    <w:rsid w:val="00B64C77"/>
    <w:rsid w:val="00B6506D"/>
    <w:rsid w:val="00B650B9"/>
    <w:rsid w:val="00B657F8"/>
    <w:rsid w:val="00B65B74"/>
    <w:rsid w:val="00B65F41"/>
    <w:rsid w:val="00B660DB"/>
    <w:rsid w:val="00B663C3"/>
    <w:rsid w:val="00B66871"/>
    <w:rsid w:val="00B67063"/>
    <w:rsid w:val="00B67350"/>
    <w:rsid w:val="00B67970"/>
    <w:rsid w:val="00B67EE2"/>
    <w:rsid w:val="00B70514"/>
    <w:rsid w:val="00B7068C"/>
    <w:rsid w:val="00B70D92"/>
    <w:rsid w:val="00B70F28"/>
    <w:rsid w:val="00B71288"/>
    <w:rsid w:val="00B7140C"/>
    <w:rsid w:val="00B71782"/>
    <w:rsid w:val="00B7183B"/>
    <w:rsid w:val="00B7185E"/>
    <w:rsid w:val="00B71887"/>
    <w:rsid w:val="00B7188B"/>
    <w:rsid w:val="00B71BE8"/>
    <w:rsid w:val="00B71C1A"/>
    <w:rsid w:val="00B71EDE"/>
    <w:rsid w:val="00B71F23"/>
    <w:rsid w:val="00B71F4D"/>
    <w:rsid w:val="00B71FF0"/>
    <w:rsid w:val="00B72443"/>
    <w:rsid w:val="00B72723"/>
    <w:rsid w:val="00B7274C"/>
    <w:rsid w:val="00B727F7"/>
    <w:rsid w:val="00B7298F"/>
    <w:rsid w:val="00B72AEF"/>
    <w:rsid w:val="00B72C69"/>
    <w:rsid w:val="00B72E9F"/>
    <w:rsid w:val="00B732F7"/>
    <w:rsid w:val="00B73466"/>
    <w:rsid w:val="00B73699"/>
    <w:rsid w:val="00B736CF"/>
    <w:rsid w:val="00B7400D"/>
    <w:rsid w:val="00B7406A"/>
    <w:rsid w:val="00B74534"/>
    <w:rsid w:val="00B7456C"/>
    <w:rsid w:val="00B74837"/>
    <w:rsid w:val="00B749CB"/>
    <w:rsid w:val="00B759FD"/>
    <w:rsid w:val="00B76917"/>
    <w:rsid w:val="00B76C80"/>
    <w:rsid w:val="00B77145"/>
    <w:rsid w:val="00B77280"/>
    <w:rsid w:val="00B773A8"/>
    <w:rsid w:val="00B774CB"/>
    <w:rsid w:val="00B779CE"/>
    <w:rsid w:val="00B77BD3"/>
    <w:rsid w:val="00B77CF9"/>
    <w:rsid w:val="00B80314"/>
    <w:rsid w:val="00B806C0"/>
    <w:rsid w:val="00B8083E"/>
    <w:rsid w:val="00B80CEA"/>
    <w:rsid w:val="00B80D0B"/>
    <w:rsid w:val="00B80DFA"/>
    <w:rsid w:val="00B80EA2"/>
    <w:rsid w:val="00B813F6"/>
    <w:rsid w:val="00B81684"/>
    <w:rsid w:val="00B81832"/>
    <w:rsid w:val="00B81891"/>
    <w:rsid w:val="00B81BAB"/>
    <w:rsid w:val="00B81D90"/>
    <w:rsid w:val="00B81FBF"/>
    <w:rsid w:val="00B827CE"/>
    <w:rsid w:val="00B82BCE"/>
    <w:rsid w:val="00B82C0A"/>
    <w:rsid w:val="00B83000"/>
    <w:rsid w:val="00B83376"/>
    <w:rsid w:val="00B83A92"/>
    <w:rsid w:val="00B83BB7"/>
    <w:rsid w:val="00B83FCC"/>
    <w:rsid w:val="00B842A4"/>
    <w:rsid w:val="00B8433C"/>
    <w:rsid w:val="00B84588"/>
    <w:rsid w:val="00B845DC"/>
    <w:rsid w:val="00B847E1"/>
    <w:rsid w:val="00B849E6"/>
    <w:rsid w:val="00B84B20"/>
    <w:rsid w:val="00B84BBB"/>
    <w:rsid w:val="00B84EA6"/>
    <w:rsid w:val="00B85295"/>
    <w:rsid w:val="00B852CE"/>
    <w:rsid w:val="00B85C4D"/>
    <w:rsid w:val="00B8630A"/>
    <w:rsid w:val="00B86678"/>
    <w:rsid w:val="00B86F62"/>
    <w:rsid w:val="00B87073"/>
    <w:rsid w:val="00B870CE"/>
    <w:rsid w:val="00B8717F"/>
    <w:rsid w:val="00B872AC"/>
    <w:rsid w:val="00B87421"/>
    <w:rsid w:val="00B874DB"/>
    <w:rsid w:val="00B87A3C"/>
    <w:rsid w:val="00B87C6D"/>
    <w:rsid w:val="00B900DC"/>
    <w:rsid w:val="00B90146"/>
    <w:rsid w:val="00B90AEC"/>
    <w:rsid w:val="00B90B3B"/>
    <w:rsid w:val="00B916A8"/>
    <w:rsid w:val="00B9196F"/>
    <w:rsid w:val="00B91E5A"/>
    <w:rsid w:val="00B91E6B"/>
    <w:rsid w:val="00B925F3"/>
    <w:rsid w:val="00B92B05"/>
    <w:rsid w:val="00B92B8D"/>
    <w:rsid w:val="00B930A8"/>
    <w:rsid w:val="00B9314A"/>
    <w:rsid w:val="00B93449"/>
    <w:rsid w:val="00B9358A"/>
    <w:rsid w:val="00B936E7"/>
    <w:rsid w:val="00B93754"/>
    <w:rsid w:val="00B93A6A"/>
    <w:rsid w:val="00B93EE4"/>
    <w:rsid w:val="00B93F04"/>
    <w:rsid w:val="00B94229"/>
    <w:rsid w:val="00B94738"/>
    <w:rsid w:val="00B947FA"/>
    <w:rsid w:val="00B948FC"/>
    <w:rsid w:val="00B94E21"/>
    <w:rsid w:val="00B950E9"/>
    <w:rsid w:val="00B9512C"/>
    <w:rsid w:val="00B95503"/>
    <w:rsid w:val="00B95644"/>
    <w:rsid w:val="00B957BA"/>
    <w:rsid w:val="00B95813"/>
    <w:rsid w:val="00B95C39"/>
    <w:rsid w:val="00B95CC9"/>
    <w:rsid w:val="00B95CDC"/>
    <w:rsid w:val="00B95CFC"/>
    <w:rsid w:val="00B964DC"/>
    <w:rsid w:val="00B96625"/>
    <w:rsid w:val="00B96E34"/>
    <w:rsid w:val="00B9798B"/>
    <w:rsid w:val="00B97D8E"/>
    <w:rsid w:val="00BA0020"/>
    <w:rsid w:val="00BA0A92"/>
    <w:rsid w:val="00BA1802"/>
    <w:rsid w:val="00BA2099"/>
    <w:rsid w:val="00BA278E"/>
    <w:rsid w:val="00BA2B87"/>
    <w:rsid w:val="00BA2D29"/>
    <w:rsid w:val="00BA2F6F"/>
    <w:rsid w:val="00BA2F8A"/>
    <w:rsid w:val="00BA2FC2"/>
    <w:rsid w:val="00BA3253"/>
    <w:rsid w:val="00BA36B8"/>
    <w:rsid w:val="00BA37C2"/>
    <w:rsid w:val="00BA3AD5"/>
    <w:rsid w:val="00BA3BFC"/>
    <w:rsid w:val="00BA4132"/>
    <w:rsid w:val="00BA4135"/>
    <w:rsid w:val="00BA4423"/>
    <w:rsid w:val="00BA46B6"/>
    <w:rsid w:val="00BA4CD2"/>
    <w:rsid w:val="00BA502E"/>
    <w:rsid w:val="00BA520F"/>
    <w:rsid w:val="00BA5279"/>
    <w:rsid w:val="00BA563B"/>
    <w:rsid w:val="00BA5E06"/>
    <w:rsid w:val="00BA612A"/>
    <w:rsid w:val="00BA63D5"/>
    <w:rsid w:val="00BA64CE"/>
    <w:rsid w:val="00BA6723"/>
    <w:rsid w:val="00BA68D8"/>
    <w:rsid w:val="00BA6A88"/>
    <w:rsid w:val="00BA6B7B"/>
    <w:rsid w:val="00BA74F2"/>
    <w:rsid w:val="00BA76B8"/>
    <w:rsid w:val="00BA76DC"/>
    <w:rsid w:val="00BA7C9C"/>
    <w:rsid w:val="00BA7D88"/>
    <w:rsid w:val="00BB02C8"/>
    <w:rsid w:val="00BB0655"/>
    <w:rsid w:val="00BB06F6"/>
    <w:rsid w:val="00BB0B94"/>
    <w:rsid w:val="00BB104A"/>
    <w:rsid w:val="00BB13F5"/>
    <w:rsid w:val="00BB146B"/>
    <w:rsid w:val="00BB197F"/>
    <w:rsid w:val="00BB1C4C"/>
    <w:rsid w:val="00BB2434"/>
    <w:rsid w:val="00BB25F6"/>
    <w:rsid w:val="00BB2A6B"/>
    <w:rsid w:val="00BB2E7B"/>
    <w:rsid w:val="00BB33C8"/>
    <w:rsid w:val="00BB368F"/>
    <w:rsid w:val="00BB39D6"/>
    <w:rsid w:val="00BB3BB3"/>
    <w:rsid w:val="00BB3CB7"/>
    <w:rsid w:val="00BB3DE9"/>
    <w:rsid w:val="00BB40BF"/>
    <w:rsid w:val="00BB4293"/>
    <w:rsid w:val="00BB43C8"/>
    <w:rsid w:val="00BB48F1"/>
    <w:rsid w:val="00BB4A9A"/>
    <w:rsid w:val="00BB4FFC"/>
    <w:rsid w:val="00BB5242"/>
    <w:rsid w:val="00BB53DE"/>
    <w:rsid w:val="00BB5710"/>
    <w:rsid w:val="00BB583E"/>
    <w:rsid w:val="00BB5D0F"/>
    <w:rsid w:val="00BB5D74"/>
    <w:rsid w:val="00BB5E70"/>
    <w:rsid w:val="00BB5F35"/>
    <w:rsid w:val="00BB5F68"/>
    <w:rsid w:val="00BB6032"/>
    <w:rsid w:val="00BB61AE"/>
    <w:rsid w:val="00BB6443"/>
    <w:rsid w:val="00BB656C"/>
    <w:rsid w:val="00BB67DE"/>
    <w:rsid w:val="00BB6D4B"/>
    <w:rsid w:val="00BB6E62"/>
    <w:rsid w:val="00BB72DC"/>
    <w:rsid w:val="00BB793A"/>
    <w:rsid w:val="00BB7E3C"/>
    <w:rsid w:val="00BC0323"/>
    <w:rsid w:val="00BC0362"/>
    <w:rsid w:val="00BC054D"/>
    <w:rsid w:val="00BC0649"/>
    <w:rsid w:val="00BC080D"/>
    <w:rsid w:val="00BC09CA"/>
    <w:rsid w:val="00BC0B14"/>
    <w:rsid w:val="00BC115F"/>
    <w:rsid w:val="00BC15BC"/>
    <w:rsid w:val="00BC19B3"/>
    <w:rsid w:val="00BC1B1F"/>
    <w:rsid w:val="00BC218A"/>
    <w:rsid w:val="00BC239E"/>
    <w:rsid w:val="00BC267A"/>
    <w:rsid w:val="00BC2EC0"/>
    <w:rsid w:val="00BC30F2"/>
    <w:rsid w:val="00BC3189"/>
    <w:rsid w:val="00BC348C"/>
    <w:rsid w:val="00BC38D9"/>
    <w:rsid w:val="00BC4261"/>
    <w:rsid w:val="00BC44AE"/>
    <w:rsid w:val="00BC46CE"/>
    <w:rsid w:val="00BC479B"/>
    <w:rsid w:val="00BC480C"/>
    <w:rsid w:val="00BC497F"/>
    <w:rsid w:val="00BC4BFB"/>
    <w:rsid w:val="00BC4F21"/>
    <w:rsid w:val="00BC5ED7"/>
    <w:rsid w:val="00BC5F4F"/>
    <w:rsid w:val="00BC61B7"/>
    <w:rsid w:val="00BC620E"/>
    <w:rsid w:val="00BC6360"/>
    <w:rsid w:val="00BC642E"/>
    <w:rsid w:val="00BC644F"/>
    <w:rsid w:val="00BC6638"/>
    <w:rsid w:val="00BC6693"/>
    <w:rsid w:val="00BC675F"/>
    <w:rsid w:val="00BC6899"/>
    <w:rsid w:val="00BC68D6"/>
    <w:rsid w:val="00BC6CD0"/>
    <w:rsid w:val="00BC6E48"/>
    <w:rsid w:val="00BC6F2C"/>
    <w:rsid w:val="00BC6FA5"/>
    <w:rsid w:val="00BC7039"/>
    <w:rsid w:val="00BC72BE"/>
    <w:rsid w:val="00BC75F3"/>
    <w:rsid w:val="00BC7D11"/>
    <w:rsid w:val="00BC7F39"/>
    <w:rsid w:val="00BD08C8"/>
    <w:rsid w:val="00BD0BC9"/>
    <w:rsid w:val="00BD0FE6"/>
    <w:rsid w:val="00BD15BF"/>
    <w:rsid w:val="00BD16F3"/>
    <w:rsid w:val="00BD17F8"/>
    <w:rsid w:val="00BD1D1D"/>
    <w:rsid w:val="00BD1D95"/>
    <w:rsid w:val="00BD1FAB"/>
    <w:rsid w:val="00BD271D"/>
    <w:rsid w:val="00BD3025"/>
    <w:rsid w:val="00BD320E"/>
    <w:rsid w:val="00BD348B"/>
    <w:rsid w:val="00BD35F0"/>
    <w:rsid w:val="00BD375D"/>
    <w:rsid w:val="00BD3A10"/>
    <w:rsid w:val="00BD4179"/>
    <w:rsid w:val="00BD43D4"/>
    <w:rsid w:val="00BD480C"/>
    <w:rsid w:val="00BD4C57"/>
    <w:rsid w:val="00BD4D9A"/>
    <w:rsid w:val="00BD4E0E"/>
    <w:rsid w:val="00BD4F40"/>
    <w:rsid w:val="00BD55C3"/>
    <w:rsid w:val="00BD55F3"/>
    <w:rsid w:val="00BD56F8"/>
    <w:rsid w:val="00BD59D9"/>
    <w:rsid w:val="00BD5ADE"/>
    <w:rsid w:val="00BD5E07"/>
    <w:rsid w:val="00BD5F6F"/>
    <w:rsid w:val="00BD6116"/>
    <w:rsid w:val="00BD631B"/>
    <w:rsid w:val="00BD6507"/>
    <w:rsid w:val="00BD65B7"/>
    <w:rsid w:val="00BD66F5"/>
    <w:rsid w:val="00BD68CE"/>
    <w:rsid w:val="00BD69FA"/>
    <w:rsid w:val="00BD6D86"/>
    <w:rsid w:val="00BD707D"/>
    <w:rsid w:val="00BD7E21"/>
    <w:rsid w:val="00BD7E46"/>
    <w:rsid w:val="00BD7F39"/>
    <w:rsid w:val="00BE053E"/>
    <w:rsid w:val="00BE0F04"/>
    <w:rsid w:val="00BE0FD3"/>
    <w:rsid w:val="00BE15FB"/>
    <w:rsid w:val="00BE1BB8"/>
    <w:rsid w:val="00BE2069"/>
    <w:rsid w:val="00BE2195"/>
    <w:rsid w:val="00BE2353"/>
    <w:rsid w:val="00BE23EA"/>
    <w:rsid w:val="00BE255E"/>
    <w:rsid w:val="00BE264F"/>
    <w:rsid w:val="00BE29C1"/>
    <w:rsid w:val="00BE2A6C"/>
    <w:rsid w:val="00BE2B3C"/>
    <w:rsid w:val="00BE2D19"/>
    <w:rsid w:val="00BE2D85"/>
    <w:rsid w:val="00BE31F1"/>
    <w:rsid w:val="00BE36E3"/>
    <w:rsid w:val="00BE374D"/>
    <w:rsid w:val="00BE3893"/>
    <w:rsid w:val="00BE3ACA"/>
    <w:rsid w:val="00BE507C"/>
    <w:rsid w:val="00BE54DC"/>
    <w:rsid w:val="00BE5514"/>
    <w:rsid w:val="00BE562D"/>
    <w:rsid w:val="00BE5701"/>
    <w:rsid w:val="00BE585D"/>
    <w:rsid w:val="00BE5D38"/>
    <w:rsid w:val="00BE5FDD"/>
    <w:rsid w:val="00BE63EC"/>
    <w:rsid w:val="00BE6618"/>
    <w:rsid w:val="00BE6CBB"/>
    <w:rsid w:val="00BE6D0C"/>
    <w:rsid w:val="00BE6DE7"/>
    <w:rsid w:val="00BE6F7E"/>
    <w:rsid w:val="00BE74E8"/>
    <w:rsid w:val="00BE7567"/>
    <w:rsid w:val="00BE7872"/>
    <w:rsid w:val="00BE7C2E"/>
    <w:rsid w:val="00BE7D00"/>
    <w:rsid w:val="00BF0262"/>
    <w:rsid w:val="00BF0BC9"/>
    <w:rsid w:val="00BF0CE7"/>
    <w:rsid w:val="00BF0DBD"/>
    <w:rsid w:val="00BF119B"/>
    <w:rsid w:val="00BF1343"/>
    <w:rsid w:val="00BF14D0"/>
    <w:rsid w:val="00BF1743"/>
    <w:rsid w:val="00BF1935"/>
    <w:rsid w:val="00BF193F"/>
    <w:rsid w:val="00BF194E"/>
    <w:rsid w:val="00BF1B1C"/>
    <w:rsid w:val="00BF1BBA"/>
    <w:rsid w:val="00BF1C69"/>
    <w:rsid w:val="00BF1F60"/>
    <w:rsid w:val="00BF2265"/>
    <w:rsid w:val="00BF23F7"/>
    <w:rsid w:val="00BF2481"/>
    <w:rsid w:val="00BF2E4C"/>
    <w:rsid w:val="00BF31CB"/>
    <w:rsid w:val="00BF38E9"/>
    <w:rsid w:val="00BF410C"/>
    <w:rsid w:val="00BF41A9"/>
    <w:rsid w:val="00BF4B83"/>
    <w:rsid w:val="00BF4CCA"/>
    <w:rsid w:val="00BF5225"/>
    <w:rsid w:val="00BF52A0"/>
    <w:rsid w:val="00BF5445"/>
    <w:rsid w:val="00BF58BB"/>
    <w:rsid w:val="00BF597E"/>
    <w:rsid w:val="00BF5CF1"/>
    <w:rsid w:val="00BF5E2B"/>
    <w:rsid w:val="00BF69F4"/>
    <w:rsid w:val="00BF6F23"/>
    <w:rsid w:val="00BF6FBF"/>
    <w:rsid w:val="00BF70B6"/>
    <w:rsid w:val="00BF73AA"/>
    <w:rsid w:val="00BF7459"/>
    <w:rsid w:val="00BF7AEB"/>
    <w:rsid w:val="00BF7B75"/>
    <w:rsid w:val="00BF7BA7"/>
    <w:rsid w:val="00BF7D66"/>
    <w:rsid w:val="00C0024B"/>
    <w:rsid w:val="00C00430"/>
    <w:rsid w:val="00C00542"/>
    <w:rsid w:val="00C0080C"/>
    <w:rsid w:val="00C008BC"/>
    <w:rsid w:val="00C00975"/>
    <w:rsid w:val="00C00AEB"/>
    <w:rsid w:val="00C01622"/>
    <w:rsid w:val="00C01858"/>
    <w:rsid w:val="00C02202"/>
    <w:rsid w:val="00C02232"/>
    <w:rsid w:val="00C026C9"/>
    <w:rsid w:val="00C0292D"/>
    <w:rsid w:val="00C02C3D"/>
    <w:rsid w:val="00C03158"/>
    <w:rsid w:val="00C03362"/>
    <w:rsid w:val="00C03467"/>
    <w:rsid w:val="00C03535"/>
    <w:rsid w:val="00C03ACB"/>
    <w:rsid w:val="00C03AE0"/>
    <w:rsid w:val="00C04136"/>
    <w:rsid w:val="00C04D9F"/>
    <w:rsid w:val="00C04DAE"/>
    <w:rsid w:val="00C04DF1"/>
    <w:rsid w:val="00C053F7"/>
    <w:rsid w:val="00C05917"/>
    <w:rsid w:val="00C05A62"/>
    <w:rsid w:val="00C05FE0"/>
    <w:rsid w:val="00C06441"/>
    <w:rsid w:val="00C06691"/>
    <w:rsid w:val="00C06778"/>
    <w:rsid w:val="00C068F3"/>
    <w:rsid w:val="00C06C2D"/>
    <w:rsid w:val="00C06FFB"/>
    <w:rsid w:val="00C0741A"/>
    <w:rsid w:val="00C07685"/>
    <w:rsid w:val="00C0799B"/>
    <w:rsid w:val="00C07A40"/>
    <w:rsid w:val="00C07A69"/>
    <w:rsid w:val="00C07CB5"/>
    <w:rsid w:val="00C07CF0"/>
    <w:rsid w:val="00C10072"/>
    <w:rsid w:val="00C100DB"/>
    <w:rsid w:val="00C10385"/>
    <w:rsid w:val="00C104F3"/>
    <w:rsid w:val="00C10637"/>
    <w:rsid w:val="00C10A5B"/>
    <w:rsid w:val="00C110AC"/>
    <w:rsid w:val="00C110D3"/>
    <w:rsid w:val="00C111E9"/>
    <w:rsid w:val="00C11224"/>
    <w:rsid w:val="00C11506"/>
    <w:rsid w:val="00C118DE"/>
    <w:rsid w:val="00C11AEF"/>
    <w:rsid w:val="00C11B03"/>
    <w:rsid w:val="00C12115"/>
    <w:rsid w:val="00C127C0"/>
    <w:rsid w:val="00C12A3D"/>
    <w:rsid w:val="00C12A6B"/>
    <w:rsid w:val="00C12B30"/>
    <w:rsid w:val="00C12DCA"/>
    <w:rsid w:val="00C12EEB"/>
    <w:rsid w:val="00C12FBE"/>
    <w:rsid w:val="00C1395B"/>
    <w:rsid w:val="00C13999"/>
    <w:rsid w:val="00C13BFD"/>
    <w:rsid w:val="00C13DEA"/>
    <w:rsid w:val="00C13ED2"/>
    <w:rsid w:val="00C14044"/>
    <w:rsid w:val="00C142B9"/>
    <w:rsid w:val="00C14502"/>
    <w:rsid w:val="00C147BA"/>
    <w:rsid w:val="00C14821"/>
    <w:rsid w:val="00C14C53"/>
    <w:rsid w:val="00C1518A"/>
    <w:rsid w:val="00C151CB"/>
    <w:rsid w:val="00C15257"/>
    <w:rsid w:val="00C15402"/>
    <w:rsid w:val="00C1558F"/>
    <w:rsid w:val="00C15638"/>
    <w:rsid w:val="00C156AC"/>
    <w:rsid w:val="00C1573F"/>
    <w:rsid w:val="00C15C2D"/>
    <w:rsid w:val="00C15DC5"/>
    <w:rsid w:val="00C1640C"/>
    <w:rsid w:val="00C16A79"/>
    <w:rsid w:val="00C16B03"/>
    <w:rsid w:val="00C16B0C"/>
    <w:rsid w:val="00C17140"/>
    <w:rsid w:val="00C17480"/>
    <w:rsid w:val="00C174E0"/>
    <w:rsid w:val="00C1763B"/>
    <w:rsid w:val="00C17849"/>
    <w:rsid w:val="00C1798D"/>
    <w:rsid w:val="00C17FF0"/>
    <w:rsid w:val="00C20430"/>
    <w:rsid w:val="00C204FB"/>
    <w:rsid w:val="00C20507"/>
    <w:rsid w:val="00C20652"/>
    <w:rsid w:val="00C2098A"/>
    <w:rsid w:val="00C20B0E"/>
    <w:rsid w:val="00C20CEF"/>
    <w:rsid w:val="00C21264"/>
    <w:rsid w:val="00C21468"/>
    <w:rsid w:val="00C21AB7"/>
    <w:rsid w:val="00C21D36"/>
    <w:rsid w:val="00C21D48"/>
    <w:rsid w:val="00C21EB5"/>
    <w:rsid w:val="00C22095"/>
    <w:rsid w:val="00C2242A"/>
    <w:rsid w:val="00C226BC"/>
    <w:rsid w:val="00C22B6C"/>
    <w:rsid w:val="00C22C11"/>
    <w:rsid w:val="00C22CFC"/>
    <w:rsid w:val="00C23204"/>
    <w:rsid w:val="00C23296"/>
    <w:rsid w:val="00C232D9"/>
    <w:rsid w:val="00C2353C"/>
    <w:rsid w:val="00C2397B"/>
    <w:rsid w:val="00C23BF1"/>
    <w:rsid w:val="00C2444D"/>
    <w:rsid w:val="00C244A9"/>
    <w:rsid w:val="00C246CE"/>
    <w:rsid w:val="00C248E7"/>
    <w:rsid w:val="00C248F3"/>
    <w:rsid w:val="00C24A79"/>
    <w:rsid w:val="00C24BD6"/>
    <w:rsid w:val="00C24C63"/>
    <w:rsid w:val="00C24CC7"/>
    <w:rsid w:val="00C24E44"/>
    <w:rsid w:val="00C24F8E"/>
    <w:rsid w:val="00C2541D"/>
    <w:rsid w:val="00C254F0"/>
    <w:rsid w:val="00C2563D"/>
    <w:rsid w:val="00C25A23"/>
    <w:rsid w:val="00C25B2C"/>
    <w:rsid w:val="00C25B93"/>
    <w:rsid w:val="00C25DDE"/>
    <w:rsid w:val="00C25EA2"/>
    <w:rsid w:val="00C26411"/>
    <w:rsid w:val="00C26557"/>
    <w:rsid w:val="00C26631"/>
    <w:rsid w:val="00C26C09"/>
    <w:rsid w:val="00C26E35"/>
    <w:rsid w:val="00C26F0A"/>
    <w:rsid w:val="00C273B9"/>
    <w:rsid w:val="00C27595"/>
    <w:rsid w:val="00C27B5A"/>
    <w:rsid w:val="00C3023C"/>
    <w:rsid w:val="00C30412"/>
    <w:rsid w:val="00C3056E"/>
    <w:rsid w:val="00C30591"/>
    <w:rsid w:val="00C307C4"/>
    <w:rsid w:val="00C30B20"/>
    <w:rsid w:val="00C318D9"/>
    <w:rsid w:val="00C31A7E"/>
    <w:rsid w:val="00C31B62"/>
    <w:rsid w:val="00C31D8D"/>
    <w:rsid w:val="00C31DA6"/>
    <w:rsid w:val="00C32272"/>
    <w:rsid w:val="00C3234A"/>
    <w:rsid w:val="00C32740"/>
    <w:rsid w:val="00C32B68"/>
    <w:rsid w:val="00C32D68"/>
    <w:rsid w:val="00C33037"/>
    <w:rsid w:val="00C331F4"/>
    <w:rsid w:val="00C336DC"/>
    <w:rsid w:val="00C33727"/>
    <w:rsid w:val="00C33BB6"/>
    <w:rsid w:val="00C33C38"/>
    <w:rsid w:val="00C33DED"/>
    <w:rsid w:val="00C341DE"/>
    <w:rsid w:val="00C346D7"/>
    <w:rsid w:val="00C34779"/>
    <w:rsid w:val="00C34C24"/>
    <w:rsid w:val="00C35324"/>
    <w:rsid w:val="00C35404"/>
    <w:rsid w:val="00C35EC6"/>
    <w:rsid w:val="00C35F61"/>
    <w:rsid w:val="00C35FC5"/>
    <w:rsid w:val="00C35FC9"/>
    <w:rsid w:val="00C360D9"/>
    <w:rsid w:val="00C361DA"/>
    <w:rsid w:val="00C365AC"/>
    <w:rsid w:val="00C36768"/>
    <w:rsid w:val="00C370CE"/>
    <w:rsid w:val="00C3746D"/>
    <w:rsid w:val="00C378F2"/>
    <w:rsid w:val="00C37AF6"/>
    <w:rsid w:val="00C37B85"/>
    <w:rsid w:val="00C37BA9"/>
    <w:rsid w:val="00C4000D"/>
    <w:rsid w:val="00C4003E"/>
    <w:rsid w:val="00C40759"/>
    <w:rsid w:val="00C40967"/>
    <w:rsid w:val="00C40D27"/>
    <w:rsid w:val="00C40E21"/>
    <w:rsid w:val="00C40FA7"/>
    <w:rsid w:val="00C411F3"/>
    <w:rsid w:val="00C415D4"/>
    <w:rsid w:val="00C41DCF"/>
    <w:rsid w:val="00C41DFF"/>
    <w:rsid w:val="00C424A8"/>
    <w:rsid w:val="00C42B85"/>
    <w:rsid w:val="00C42CF4"/>
    <w:rsid w:val="00C430C4"/>
    <w:rsid w:val="00C432A5"/>
    <w:rsid w:val="00C43B1D"/>
    <w:rsid w:val="00C43B46"/>
    <w:rsid w:val="00C43D71"/>
    <w:rsid w:val="00C43EF5"/>
    <w:rsid w:val="00C44341"/>
    <w:rsid w:val="00C4442E"/>
    <w:rsid w:val="00C444DC"/>
    <w:rsid w:val="00C449E8"/>
    <w:rsid w:val="00C44A93"/>
    <w:rsid w:val="00C44DEF"/>
    <w:rsid w:val="00C45128"/>
    <w:rsid w:val="00C4521C"/>
    <w:rsid w:val="00C4527B"/>
    <w:rsid w:val="00C45460"/>
    <w:rsid w:val="00C4598C"/>
    <w:rsid w:val="00C45B2C"/>
    <w:rsid w:val="00C45B3F"/>
    <w:rsid w:val="00C45E9D"/>
    <w:rsid w:val="00C45F5B"/>
    <w:rsid w:val="00C4616C"/>
    <w:rsid w:val="00C462AF"/>
    <w:rsid w:val="00C46327"/>
    <w:rsid w:val="00C463B1"/>
    <w:rsid w:val="00C46570"/>
    <w:rsid w:val="00C465F2"/>
    <w:rsid w:val="00C4661F"/>
    <w:rsid w:val="00C468E0"/>
    <w:rsid w:val="00C46ABE"/>
    <w:rsid w:val="00C46B4C"/>
    <w:rsid w:val="00C46C50"/>
    <w:rsid w:val="00C46CA7"/>
    <w:rsid w:val="00C46E7B"/>
    <w:rsid w:val="00C4737E"/>
    <w:rsid w:val="00C4771A"/>
    <w:rsid w:val="00C47BD6"/>
    <w:rsid w:val="00C47D1D"/>
    <w:rsid w:val="00C50136"/>
    <w:rsid w:val="00C5035F"/>
    <w:rsid w:val="00C50485"/>
    <w:rsid w:val="00C50644"/>
    <w:rsid w:val="00C50A2D"/>
    <w:rsid w:val="00C50AB6"/>
    <w:rsid w:val="00C50D49"/>
    <w:rsid w:val="00C51392"/>
    <w:rsid w:val="00C5150F"/>
    <w:rsid w:val="00C51858"/>
    <w:rsid w:val="00C51CFA"/>
    <w:rsid w:val="00C51D9F"/>
    <w:rsid w:val="00C51E7B"/>
    <w:rsid w:val="00C51EEE"/>
    <w:rsid w:val="00C52101"/>
    <w:rsid w:val="00C52589"/>
    <w:rsid w:val="00C525C8"/>
    <w:rsid w:val="00C52663"/>
    <w:rsid w:val="00C52904"/>
    <w:rsid w:val="00C52FFD"/>
    <w:rsid w:val="00C535A5"/>
    <w:rsid w:val="00C543A3"/>
    <w:rsid w:val="00C5467C"/>
    <w:rsid w:val="00C54C5D"/>
    <w:rsid w:val="00C54F93"/>
    <w:rsid w:val="00C54FA3"/>
    <w:rsid w:val="00C5559A"/>
    <w:rsid w:val="00C555C1"/>
    <w:rsid w:val="00C558F1"/>
    <w:rsid w:val="00C55985"/>
    <w:rsid w:val="00C55A2D"/>
    <w:rsid w:val="00C560CA"/>
    <w:rsid w:val="00C56801"/>
    <w:rsid w:val="00C56842"/>
    <w:rsid w:val="00C568AB"/>
    <w:rsid w:val="00C56906"/>
    <w:rsid w:val="00C56CA0"/>
    <w:rsid w:val="00C56E3B"/>
    <w:rsid w:val="00C57102"/>
    <w:rsid w:val="00C57162"/>
    <w:rsid w:val="00C57271"/>
    <w:rsid w:val="00C576DE"/>
    <w:rsid w:val="00C57734"/>
    <w:rsid w:val="00C577D4"/>
    <w:rsid w:val="00C57962"/>
    <w:rsid w:val="00C57A6D"/>
    <w:rsid w:val="00C57B96"/>
    <w:rsid w:val="00C57ED9"/>
    <w:rsid w:val="00C57FF8"/>
    <w:rsid w:val="00C602E0"/>
    <w:rsid w:val="00C6061D"/>
    <w:rsid w:val="00C60D7F"/>
    <w:rsid w:val="00C618AF"/>
    <w:rsid w:val="00C618B2"/>
    <w:rsid w:val="00C61B7F"/>
    <w:rsid w:val="00C623CA"/>
    <w:rsid w:val="00C62444"/>
    <w:rsid w:val="00C62AD6"/>
    <w:rsid w:val="00C62B7B"/>
    <w:rsid w:val="00C62F0E"/>
    <w:rsid w:val="00C63130"/>
    <w:rsid w:val="00C63241"/>
    <w:rsid w:val="00C636D2"/>
    <w:rsid w:val="00C638FE"/>
    <w:rsid w:val="00C63A88"/>
    <w:rsid w:val="00C63E58"/>
    <w:rsid w:val="00C63F66"/>
    <w:rsid w:val="00C6417C"/>
    <w:rsid w:val="00C6418C"/>
    <w:rsid w:val="00C645FE"/>
    <w:rsid w:val="00C646CC"/>
    <w:rsid w:val="00C64714"/>
    <w:rsid w:val="00C64CD6"/>
    <w:rsid w:val="00C64DD8"/>
    <w:rsid w:val="00C64EBF"/>
    <w:rsid w:val="00C64F4E"/>
    <w:rsid w:val="00C64F6F"/>
    <w:rsid w:val="00C64FB8"/>
    <w:rsid w:val="00C65484"/>
    <w:rsid w:val="00C65D16"/>
    <w:rsid w:val="00C660F5"/>
    <w:rsid w:val="00C6670B"/>
    <w:rsid w:val="00C6676F"/>
    <w:rsid w:val="00C66941"/>
    <w:rsid w:val="00C66BFF"/>
    <w:rsid w:val="00C66C71"/>
    <w:rsid w:val="00C676AA"/>
    <w:rsid w:val="00C67B16"/>
    <w:rsid w:val="00C67B27"/>
    <w:rsid w:val="00C67BB7"/>
    <w:rsid w:val="00C67C1A"/>
    <w:rsid w:val="00C67C2B"/>
    <w:rsid w:val="00C67CC9"/>
    <w:rsid w:val="00C67D36"/>
    <w:rsid w:val="00C67DFC"/>
    <w:rsid w:val="00C701F4"/>
    <w:rsid w:val="00C7065C"/>
    <w:rsid w:val="00C70B50"/>
    <w:rsid w:val="00C70F9D"/>
    <w:rsid w:val="00C71639"/>
    <w:rsid w:val="00C71713"/>
    <w:rsid w:val="00C7194D"/>
    <w:rsid w:val="00C71C27"/>
    <w:rsid w:val="00C71D10"/>
    <w:rsid w:val="00C71E4C"/>
    <w:rsid w:val="00C73237"/>
    <w:rsid w:val="00C7348C"/>
    <w:rsid w:val="00C7370D"/>
    <w:rsid w:val="00C7396C"/>
    <w:rsid w:val="00C73A95"/>
    <w:rsid w:val="00C73DB4"/>
    <w:rsid w:val="00C73EEF"/>
    <w:rsid w:val="00C73F9E"/>
    <w:rsid w:val="00C74709"/>
    <w:rsid w:val="00C747FE"/>
    <w:rsid w:val="00C74FC5"/>
    <w:rsid w:val="00C752E3"/>
    <w:rsid w:val="00C75349"/>
    <w:rsid w:val="00C756E6"/>
    <w:rsid w:val="00C757A3"/>
    <w:rsid w:val="00C75A0A"/>
    <w:rsid w:val="00C760AA"/>
    <w:rsid w:val="00C762C0"/>
    <w:rsid w:val="00C77487"/>
    <w:rsid w:val="00C778B9"/>
    <w:rsid w:val="00C77B06"/>
    <w:rsid w:val="00C80059"/>
    <w:rsid w:val="00C8040E"/>
    <w:rsid w:val="00C80614"/>
    <w:rsid w:val="00C8075D"/>
    <w:rsid w:val="00C80837"/>
    <w:rsid w:val="00C80922"/>
    <w:rsid w:val="00C81143"/>
    <w:rsid w:val="00C8154F"/>
    <w:rsid w:val="00C8163E"/>
    <w:rsid w:val="00C81874"/>
    <w:rsid w:val="00C81941"/>
    <w:rsid w:val="00C81EFF"/>
    <w:rsid w:val="00C81FFD"/>
    <w:rsid w:val="00C823FD"/>
    <w:rsid w:val="00C82660"/>
    <w:rsid w:val="00C826BA"/>
    <w:rsid w:val="00C8359C"/>
    <w:rsid w:val="00C837D3"/>
    <w:rsid w:val="00C83F35"/>
    <w:rsid w:val="00C840AD"/>
    <w:rsid w:val="00C84BB3"/>
    <w:rsid w:val="00C84F59"/>
    <w:rsid w:val="00C85045"/>
    <w:rsid w:val="00C854C6"/>
    <w:rsid w:val="00C8572B"/>
    <w:rsid w:val="00C85984"/>
    <w:rsid w:val="00C85C5C"/>
    <w:rsid w:val="00C85C81"/>
    <w:rsid w:val="00C85E4B"/>
    <w:rsid w:val="00C85F61"/>
    <w:rsid w:val="00C86120"/>
    <w:rsid w:val="00C86357"/>
    <w:rsid w:val="00C864BD"/>
    <w:rsid w:val="00C86792"/>
    <w:rsid w:val="00C86966"/>
    <w:rsid w:val="00C86D86"/>
    <w:rsid w:val="00C86F4F"/>
    <w:rsid w:val="00C86F79"/>
    <w:rsid w:val="00C86F9B"/>
    <w:rsid w:val="00C87B10"/>
    <w:rsid w:val="00C90213"/>
    <w:rsid w:val="00C902FD"/>
    <w:rsid w:val="00C90536"/>
    <w:rsid w:val="00C90782"/>
    <w:rsid w:val="00C90996"/>
    <w:rsid w:val="00C90B6F"/>
    <w:rsid w:val="00C90B72"/>
    <w:rsid w:val="00C90BF5"/>
    <w:rsid w:val="00C910FB"/>
    <w:rsid w:val="00C913C8"/>
    <w:rsid w:val="00C916ED"/>
    <w:rsid w:val="00C91820"/>
    <w:rsid w:val="00C9217A"/>
    <w:rsid w:val="00C921E6"/>
    <w:rsid w:val="00C92762"/>
    <w:rsid w:val="00C928B5"/>
    <w:rsid w:val="00C92A25"/>
    <w:rsid w:val="00C93078"/>
    <w:rsid w:val="00C932BE"/>
    <w:rsid w:val="00C933B5"/>
    <w:rsid w:val="00C935B1"/>
    <w:rsid w:val="00C936A1"/>
    <w:rsid w:val="00C936AF"/>
    <w:rsid w:val="00C93AE6"/>
    <w:rsid w:val="00C94001"/>
    <w:rsid w:val="00C9434A"/>
    <w:rsid w:val="00C94AEF"/>
    <w:rsid w:val="00C94D54"/>
    <w:rsid w:val="00C94EC5"/>
    <w:rsid w:val="00C9503F"/>
    <w:rsid w:val="00C95351"/>
    <w:rsid w:val="00C953A1"/>
    <w:rsid w:val="00C954FF"/>
    <w:rsid w:val="00C9554D"/>
    <w:rsid w:val="00C9596F"/>
    <w:rsid w:val="00C959D8"/>
    <w:rsid w:val="00C95A2A"/>
    <w:rsid w:val="00C95AA2"/>
    <w:rsid w:val="00C95C87"/>
    <w:rsid w:val="00C95DD1"/>
    <w:rsid w:val="00C95F06"/>
    <w:rsid w:val="00C96079"/>
    <w:rsid w:val="00C96438"/>
    <w:rsid w:val="00C9649C"/>
    <w:rsid w:val="00C96543"/>
    <w:rsid w:val="00C966D9"/>
    <w:rsid w:val="00C968B3"/>
    <w:rsid w:val="00C969B2"/>
    <w:rsid w:val="00C96D0E"/>
    <w:rsid w:val="00C96DBB"/>
    <w:rsid w:val="00C96DE7"/>
    <w:rsid w:val="00C96E75"/>
    <w:rsid w:val="00C970AC"/>
    <w:rsid w:val="00C9711E"/>
    <w:rsid w:val="00C97281"/>
    <w:rsid w:val="00C97349"/>
    <w:rsid w:val="00C97400"/>
    <w:rsid w:val="00C979F1"/>
    <w:rsid w:val="00C97C0B"/>
    <w:rsid w:val="00C97E32"/>
    <w:rsid w:val="00CA03BC"/>
    <w:rsid w:val="00CA0A2F"/>
    <w:rsid w:val="00CA0B87"/>
    <w:rsid w:val="00CA0C5E"/>
    <w:rsid w:val="00CA0D12"/>
    <w:rsid w:val="00CA1397"/>
    <w:rsid w:val="00CA1849"/>
    <w:rsid w:val="00CA1905"/>
    <w:rsid w:val="00CA20A7"/>
    <w:rsid w:val="00CA21B8"/>
    <w:rsid w:val="00CA2700"/>
    <w:rsid w:val="00CA2D21"/>
    <w:rsid w:val="00CA2D24"/>
    <w:rsid w:val="00CA3683"/>
    <w:rsid w:val="00CA37EA"/>
    <w:rsid w:val="00CA383C"/>
    <w:rsid w:val="00CA3F25"/>
    <w:rsid w:val="00CA4E4B"/>
    <w:rsid w:val="00CA50DC"/>
    <w:rsid w:val="00CA56F4"/>
    <w:rsid w:val="00CA5A2B"/>
    <w:rsid w:val="00CA5CD1"/>
    <w:rsid w:val="00CA60FA"/>
    <w:rsid w:val="00CA6647"/>
    <w:rsid w:val="00CA67E1"/>
    <w:rsid w:val="00CA6F4F"/>
    <w:rsid w:val="00CA71EF"/>
    <w:rsid w:val="00CA798A"/>
    <w:rsid w:val="00CA7B17"/>
    <w:rsid w:val="00CA7CF7"/>
    <w:rsid w:val="00CA7D08"/>
    <w:rsid w:val="00CA7D16"/>
    <w:rsid w:val="00CB0238"/>
    <w:rsid w:val="00CB04D5"/>
    <w:rsid w:val="00CB060C"/>
    <w:rsid w:val="00CB0731"/>
    <w:rsid w:val="00CB0850"/>
    <w:rsid w:val="00CB1339"/>
    <w:rsid w:val="00CB1701"/>
    <w:rsid w:val="00CB18F1"/>
    <w:rsid w:val="00CB1B0D"/>
    <w:rsid w:val="00CB1C19"/>
    <w:rsid w:val="00CB1DED"/>
    <w:rsid w:val="00CB2163"/>
    <w:rsid w:val="00CB2466"/>
    <w:rsid w:val="00CB298B"/>
    <w:rsid w:val="00CB3170"/>
    <w:rsid w:val="00CB32E9"/>
    <w:rsid w:val="00CB3336"/>
    <w:rsid w:val="00CB3527"/>
    <w:rsid w:val="00CB39F3"/>
    <w:rsid w:val="00CB3CD4"/>
    <w:rsid w:val="00CB49D9"/>
    <w:rsid w:val="00CB4B2A"/>
    <w:rsid w:val="00CB4D11"/>
    <w:rsid w:val="00CB5197"/>
    <w:rsid w:val="00CB51EC"/>
    <w:rsid w:val="00CB5289"/>
    <w:rsid w:val="00CB553E"/>
    <w:rsid w:val="00CB5635"/>
    <w:rsid w:val="00CB5D03"/>
    <w:rsid w:val="00CB5EEE"/>
    <w:rsid w:val="00CB5F30"/>
    <w:rsid w:val="00CB643B"/>
    <w:rsid w:val="00CB6D39"/>
    <w:rsid w:val="00CB70E8"/>
    <w:rsid w:val="00CB7712"/>
    <w:rsid w:val="00CB7978"/>
    <w:rsid w:val="00CB7ABC"/>
    <w:rsid w:val="00CB7C98"/>
    <w:rsid w:val="00CB7EAE"/>
    <w:rsid w:val="00CC006E"/>
    <w:rsid w:val="00CC02B7"/>
    <w:rsid w:val="00CC02B8"/>
    <w:rsid w:val="00CC03B6"/>
    <w:rsid w:val="00CC060F"/>
    <w:rsid w:val="00CC074A"/>
    <w:rsid w:val="00CC0C88"/>
    <w:rsid w:val="00CC0D1A"/>
    <w:rsid w:val="00CC0D3E"/>
    <w:rsid w:val="00CC0EB2"/>
    <w:rsid w:val="00CC19F3"/>
    <w:rsid w:val="00CC1C71"/>
    <w:rsid w:val="00CC20E0"/>
    <w:rsid w:val="00CC23BE"/>
    <w:rsid w:val="00CC257F"/>
    <w:rsid w:val="00CC2675"/>
    <w:rsid w:val="00CC2869"/>
    <w:rsid w:val="00CC2AAD"/>
    <w:rsid w:val="00CC2E4E"/>
    <w:rsid w:val="00CC2F57"/>
    <w:rsid w:val="00CC3133"/>
    <w:rsid w:val="00CC33FD"/>
    <w:rsid w:val="00CC3410"/>
    <w:rsid w:val="00CC34BD"/>
    <w:rsid w:val="00CC34EE"/>
    <w:rsid w:val="00CC376B"/>
    <w:rsid w:val="00CC380A"/>
    <w:rsid w:val="00CC3E9D"/>
    <w:rsid w:val="00CC3FF7"/>
    <w:rsid w:val="00CC4BFE"/>
    <w:rsid w:val="00CC5239"/>
    <w:rsid w:val="00CC55E6"/>
    <w:rsid w:val="00CC5B75"/>
    <w:rsid w:val="00CC5BDB"/>
    <w:rsid w:val="00CC5F41"/>
    <w:rsid w:val="00CC62AC"/>
    <w:rsid w:val="00CC6698"/>
    <w:rsid w:val="00CC68A8"/>
    <w:rsid w:val="00CC6BEB"/>
    <w:rsid w:val="00CC7214"/>
    <w:rsid w:val="00CC7247"/>
    <w:rsid w:val="00CC7849"/>
    <w:rsid w:val="00CD0563"/>
    <w:rsid w:val="00CD0A83"/>
    <w:rsid w:val="00CD0B59"/>
    <w:rsid w:val="00CD1058"/>
    <w:rsid w:val="00CD1151"/>
    <w:rsid w:val="00CD11E5"/>
    <w:rsid w:val="00CD124F"/>
    <w:rsid w:val="00CD1373"/>
    <w:rsid w:val="00CD1860"/>
    <w:rsid w:val="00CD1E0A"/>
    <w:rsid w:val="00CD25B9"/>
    <w:rsid w:val="00CD262B"/>
    <w:rsid w:val="00CD2A25"/>
    <w:rsid w:val="00CD2AA3"/>
    <w:rsid w:val="00CD2D25"/>
    <w:rsid w:val="00CD3004"/>
    <w:rsid w:val="00CD31B4"/>
    <w:rsid w:val="00CD38F1"/>
    <w:rsid w:val="00CD3908"/>
    <w:rsid w:val="00CD3975"/>
    <w:rsid w:val="00CD3A07"/>
    <w:rsid w:val="00CD3C8E"/>
    <w:rsid w:val="00CD3E7C"/>
    <w:rsid w:val="00CD447A"/>
    <w:rsid w:val="00CD46F3"/>
    <w:rsid w:val="00CD4A60"/>
    <w:rsid w:val="00CD4E5C"/>
    <w:rsid w:val="00CD4E88"/>
    <w:rsid w:val="00CD5269"/>
    <w:rsid w:val="00CD5690"/>
    <w:rsid w:val="00CD60D2"/>
    <w:rsid w:val="00CD610F"/>
    <w:rsid w:val="00CD6885"/>
    <w:rsid w:val="00CD68B3"/>
    <w:rsid w:val="00CD6B7E"/>
    <w:rsid w:val="00CD70FB"/>
    <w:rsid w:val="00CD794B"/>
    <w:rsid w:val="00CD7B91"/>
    <w:rsid w:val="00CD7D68"/>
    <w:rsid w:val="00CE051B"/>
    <w:rsid w:val="00CE06F2"/>
    <w:rsid w:val="00CE075F"/>
    <w:rsid w:val="00CE083F"/>
    <w:rsid w:val="00CE0966"/>
    <w:rsid w:val="00CE0995"/>
    <w:rsid w:val="00CE09A6"/>
    <w:rsid w:val="00CE0C88"/>
    <w:rsid w:val="00CE0D19"/>
    <w:rsid w:val="00CE0E2D"/>
    <w:rsid w:val="00CE11B7"/>
    <w:rsid w:val="00CE11E0"/>
    <w:rsid w:val="00CE12C2"/>
    <w:rsid w:val="00CE1C6A"/>
    <w:rsid w:val="00CE2202"/>
    <w:rsid w:val="00CE2523"/>
    <w:rsid w:val="00CE2ED5"/>
    <w:rsid w:val="00CE314D"/>
    <w:rsid w:val="00CE3380"/>
    <w:rsid w:val="00CE3777"/>
    <w:rsid w:val="00CE38D3"/>
    <w:rsid w:val="00CE3FA1"/>
    <w:rsid w:val="00CE401F"/>
    <w:rsid w:val="00CE4151"/>
    <w:rsid w:val="00CE4381"/>
    <w:rsid w:val="00CE4AB8"/>
    <w:rsid w:val="00CE4E36"/>
    <w:rsid w:val="00CE4E92"/>
    <w:rsid w:val="00CE4FDD"/>
    <w:rsid w:val="00CE51DF"/>
    <w:rsid w:val="00CE5459"/>
    <w:rsid w:val="00CE59F8"/>
    <w:rsid w:val="00CE602C"/>
    <w:rsid w:val="00CE657C"/>
    <w:rsid w:val="00CE6733"/>
    <w:rsid w:val="00CE6817"/>
    <w:rsid w:val="00CE6A10"/>
    <w:rsid w:val="00CE6A8D"/>
    <w:rsid w:val="00CE6B7B"/>
    <w:rsid w:val="00CE7176"/>
    <w:rsid w:val="00CE719F"/>
    <w:rsid w:val="00CE7667"/>
    <w:rsid w:val="00CE7F73"/>
    <w:rsid w:val="00CF07A7"/>
    <w:rsid w:val="00CF0911"/>
    <w:rsid w:val="00CF11B9"/>
    <w:rsid w:val="00CF130B"/>
    <w:rsid w:val="00CF1356"/>
    <w:rsid w:val="00CF192C"/>
    <w:rsid w:val="00CF1A70"/>
    <w:rsid w:val="00CF1A9C"/>
    <w:rsid w:val="00CF1E98"/>
    <w:rsid w:val="00CF1F97"/>
    <w:rsid w:val="00CF21FB"/>
    <w:rsid w:val="00CF25F7"/>
    <w:rsid w:val="00CF27DD"/>
    <w:rsid w:val="00CF29DA"/>
    <w:rsid w:val="00CF2B15"/>
    <w:rsid w:val="00CF2C42"/>
    <w:rsid w:val="00CF2D42"/>
    <w:rsid w:val="00CF2DE7"/>
    <w:rsid w:val="00CF2E5E"/>
    <w:rsid w:val="00CF2EE0"/>
    <w:rsid w:val="00CF3443"/>
    <w:rsid w:val="00CF3512"/>
    <w:rsid w:val="00CF354D"/>
    <w:rsid w:val="00CF3595"/>
    <w:rsid w:val="00CF3638"/>
    <w:rsid w:val="00CF3805"/>
    <w:rsid w:val="00CF3AC8"/>
    <w:rsid w:val="00CF3DF7"/>
    <w:rsid w:val="00CF4019"/>
    <w:rsid w:val="00CF42B3"/>
    <w:rsid w:val="00CF42FD"/>
    <w:rsid w:val="00CF4C03"/>
    <w:rsid w:val="00CF4F0E"/>
    <w:rsid w:val="00CF5E78"/>
    <w:rsid w:val="00CF6074"/>
    <w:rsid w:val="00CF6F46"/>
    <w:rsid w:val="00CF70FC"/>
    <w:rsid w:val="00CF72DC"/>
    <w:rsid w:val="00CF7576"/>
    <w:rsid w:val="00CF78EC"/>
    <w:rsid w:val="00CF7B7C"/>
    <w:rsid w:val="00CF7BBC"/>
    <w:rsid w:val="00CF7F2B"/>
    <w:rsid w:val="00D0043D"/>
    <w:rsid w:val="00D00C15"/>
    <w:rsid w:val="00D011A5"/>
    <w:rsid w:val="00D01503"/>
    <w:rsid w:val="00D01CC3"/>
    <w:rsid w:val="00D01E24"/>
    <w:rsid w:val="00D0211C"/>
    <w:rsid w:val="00D02187"/>
    <w:rsid w:val="00D02449"/>
    <w:rsid w:val="00D026A7"/>
    <w:rsid w:val="00D029B5"/>
    <w:rsid w:val="00D02E86"/>
    <w:rsid w:val="00D033AD"/>
    <w:rsid w:val="00D0359A"/>
    <w:rsid w:val="00D04029"/>
    <w:rsid w:val="00D0418C"/>
    <w:rsid w:val="00D043B9"/>
    <w:rsid w:val="00D04A8A"/>
    <w:rsid w:val="00D04B81"/>
    <w:rsid w:val="00D04CFA"/>
    <w:rsid w:val="00D04F5A"/>
    <w:rsid w:val="00D05209"/>
    <w:rsid w:val="00D0526A"/>
    <w:rsid w:val="00D05520"/>
    <w:rsid w:val="00D057FE"/>
    <w:rsid w:val="00D05B16"/>
    <w:rsid w:val="00D05BE0"/>
    <w:rsid w:val="00D06005"/>
    <w:rsid w:val="00D06068"/>
    <w:rsid w:val="00D063B0"/>
    <w:rsid w:val="00D0647C"/>
    <w:rsid w:val="00D06C6C"/>
    <w:rsid w:val="00D0725D"/>
    <w:rsid w:val="00D073E1"/>
    <w:rsid w:val="00D07556"/>
    <w:rsid w:val="00D0758E"/>
    <w:rsid w:val="00D076ED"/>
    <w:rsid w:val="00D076F1"/>
    <w:rsid w:val="00D0786B"/>
    <w:rsid w:val="00D07EBF"/>
    <w:rsid w:val="00D1006A"/>
    <w:rsid w:val="00D1035A"/>
    <w:rsid w:val="00D10988"/>
    <w:rsid w:val="00D11101"/>
    <w:rsid w:val="00D1121B"/>
    <w:rsid w:val="00D1165A"/>
    <w:rsid w:val="00D118CE"/>
    <w:rsid w:val="00D12296"/>
    <w:rsid w:val="00D122B3"/>
    <w:rsid w:val="00D123EE"/>
    <w:rsid w:val="00D1256E"/>
    <w:rsid w:val="00D12A0D"/>
    <w:rsid w:val="00D12A6D"/>
    <w:rsid w:val="00D12DB0"/>
    <w:rsid w:val="00D12F1F"/>
    <w:rsid w:val="00D12FF7"/>
    <w:rsid w:val="00D13531"/>
    <w:rsid w:val="00D135E4"/>
    <w:rsid w:val="00D136D3"/>
    <w:rsid w:val="00D13F09"/>
    <w:rsid w:val="00D14322"/>
    <w:rsid w:val="00D147FF"/>
    <w:rsid w:val="00D1486F"/>
    <w:rsid w:val="00D14A7E"/>
    <w:rsid w:val="00D15384"/>
    <w:rsid w:val="00D155B4"/>
    <w:rsid w:val="00D15BEC"/>
    <w:rsid w:val="00D15D9F"/>
    <w:rsid w:val="00D15F88"/>
    <w:rsid w:val="00D1653E"/>
    <w:rsid w:val="00D166CB"/>
    <w:rsid w:val="00D1696C"/>
    <w:rsid w:val="00D16B6E"/>
    <w:rsid w:val="00D17248"/>
    <w:rsid w:val="00D17604"/>
    <w:rsid w:val="00D177F0"/>
    <w:rsid w:val="00D17A98"/>
    <w:rsid w:val="00D17ACF"/>
    <w:rsid w:val="00D17F35"/>
    <w:rsid w:val="00D17F9E"/>
    <w:rsid w:val="00D2009C"/>
    <w:rsid w:val="00D200EF"/>
    <w:rsid w:val="00D20373"/>
    <w:rsid w:val="00D203AC"/>
    <w:rsid w:val="00D20941"/>
    <w:rsid w:val="00D20952"/>
    <w:rsid w:val="00D20C3A"/>
    <w:rsid w:val="00D20CAC"/>
    <w:rsid w:val="00D21207"/>
    <w:rsid w:val="00D21481"/>
    <w:rsid w:val="00D2167E"/>
    <w:rsid w:val="00D21A62"/>
    <w:rsid w:val="00D21C40"/>
    <w:rsid w:val="00D21E4A"/>
    <w:rsid w:val="00D21F51"/>
    <w:rsid w:val="00D22040"/>
    <w:rsid w:val="00D22067"/>
    <w:rsid w:val="00D222E8"/>
    <w:rsid w:val="00D2240C"/>
    <w:rsid w:val="00D2322C"/>
    <w:rsid w:val="00D23C23"/>
    <w:rsid w:val="00D23D0F"/>
    <w:rsid w:val="00D2419E"/>
    <w:rsid w:val="00D244C8"/>
    <w:rsid w:val="00D24788"/>
    <w:rsid w:val="00D24A75"/>
    <w:rsid w:val="00D24B32"/>
    <w:rsid w:val="00D24E8C"/>
    <w:rsid w:val="00D24F12"/>
    <w:rsid w:val="00D25409"/>
    <w:rsid w:val="00D25464"/>
    <w:rsid w:val="00D25615"/>
    <w:rsid w:val="00D2591C"/>
    <w:rsid w:val="00D25F7C"/>
    <w:rsid w:val="00D25FBD"/>
    <w:rsid w:val="00D25FBE"/>
    <w:rsid w:val="00D26073"/>
    <w:rsid w:val="00D26701"/>
    <w:rsid w:val="00D26C6D"/>
    <w:rsid w:val="00D270E1"/>
    <w:rsid w:val="00D276E6"/>
    <w:rsid w:val="00D2793A"/>
    <w:rsid w:val="00D279BB"/>
    <w:rsid w:val="00D27B67"/>
    <w:rsid w:val="00D27BB5"/>
    <w:rsid w:val="00D27FB3"/>
    <w:rsid w:val="00D31469"/>
    <w:rsid w:val="00D31DFE"/>
    <w:rsid w:val="00D3263F"/>
    <w:rsid w:val="00D32752"/>
    <w:rsid w:val="00D327CF"/>
    <w:rsid w:val="00D329A7"/>
    <w:rsid w:val="00D32A6E"/>
    <w:rsid w:val="00D32E4B"/>
    <w:rsid w:val="00D32EFB"/>
    <w:rsid w:val="00D32F52"/>
    <w:rsid w:val="00D330FB"/>
    <w:rsid w:val="00D33129"/>
    <w:rsid w:val="00D3338C"/>
    <w:rsid w:val="00D33475"/>
    <w:rsid w:val="00D33815"/>
    <w:rsid w:val="00D338F7"/>
    <w:rsid w:val="00D33AF9"/>
    <w:rsid w:val="00D33B74"/>
    <w:rsid w:val="00D33F11"/>
    <w:rsid w:val="00D3400F"/>
    <w:rsid w:val="00D34BF6"/>
    <w:rsid w:val="00D351C0"/>
    <w:rsid w:val="00D360DF"/>
    <w:rsid w:val="00D362E3"/>
    <w:rsid w:val="00D36426"/>
    <w:rsid w:val="00D366B7"/>
    <w:rsid w:val="00D368D3"/>
    <w:rsid w:val="00D369E8"/>
    <w:rsid w:val="00D36C6A"/>
    <w:rsid w:val="00D36E3D"/>
    <w:rsid w:val="00D3753E"/>
    <w:rsid w:val="00D3764A"/>
    <w:rsid w:val="00D40062"/>
    <w:rsid w:val="00D402C5"/>
    <w:rsid w:val="00D4075F"/>
    <w:rsid w:val="00D40A93"/>
    <w:rsid w:val="00D40D1B"/>
    <w:rsid w:val="00D412B5"/>
    <w:rsid w:val="00D41461"/>
    <w:rsid w:val="00D41A87"/>
    <w:rsid w:val="00D41E1F"/>
    <w:rsid w:val="00D41FB7"/>
    <w:rsid w:val="00D423D7"/>
    <w:rsid w:val="00D42661"/>
    <w:rsid w:val="00D4277A"/>
    <w:rsid w:val="00D429AB"/>
    <w:rsid w:val="00D42A3C"/>
    <w:rsid w:val="00D42D84"/>
    <w:rsid w:val="00D4332E"/>
    <w:rsid w:val="00D4371B"/>
    <w:rsid w:val="00D437CF"/>
    <w:rsid w:val="00D438F2"/>
    <w:rsid w:val="00D43B9C"/>
    <w:rsid w:val="00D43BD1"/>
    <w:rsid w:val="00D43CDB"/>
    <w:rsid w:val="00D43E6E"/>
    <w:rsid w:val="00D44A75"/>
    <w:rsid w:val="00D44AF1"/>
    <w:rsid w:val="00D44E4D"/>
    <w:rsid w:val="00D44E58"/>
    <w:rsid w:val="00D44E5F"/>
    <w:rsid w:val="00D451AF"/>
    <w:rsid w:val="00D454CA"/>
    <w:rsid w:val="00D45572"/>
    <w:rsid w:val="00D45701"/>
    <w:rsid w:val="00D4573D"/>
    <w:rsid w:val="00D45AF1"/>
    <w:rsid w:val="00D45E0A"/>
    <w:rsid w:val="00D460A9"/>
    <w:rsid w:val="00D4674B"/>
    <w:rsid w:val="00D4685A"/>
    <w:rsid w:val="00D46950"/>
    <w:rsid w:val="00D46B14"/>
    <w:rsid w:val="00D46C42"/>
    <w:rsid w:val="00D47231"/>
    <w:rsid w:val="00D472A7"/>
    <w:rsid w:val="00D47346"/>
    <w:rsid w:val="00D47619"/>
    <w:rsid w:val="00D47849"/>
    <w:rsid w:val="00D4784E"/>
    <w:rsid w:val="00D479A7"/>
    <w:rsid w:val="00D50237"/>
    <w:rsid w:val="00D507F3"/>
    <w:rsid w:val="00D50A26"/>
    <w:rsid w:val="00D50A6F"/>
    <w:rsid w:val="00D5179E"/>
    <w:rsid w:val="00D517DE"/>
    <w:rsid w:val="00D517F7"/>
    <w:rsid w:val="00D518B3"/>
    <w:rsid w:val="00D51D69"/>
    <w:rsid w:val="00D51EBD"/>
    <w:rsid w:val="00D522E8"/>
    <w:rsid w:val="00D52476"/>
    <w:rsid w:val="00D5271A"/>
    <w:rsid w:val="00D53627"/>
    <w:rsid w:val="00D5377B"/>
    <w:rsid w:val="00D53B2F"/>
    <w:rsid w:val="00D53D24"/>
    <w:rsid w:val="00D540C9"/>
    <w:rsid w:val="00D543DF"/>
    <w:rsid w:val="00D548BB"/>
    <w:rsid w:val="00D54AE8"/>
    <w:rsid w:val="00D55249"/>
    <w:rsid w:val="00D55523"/>
    <w:rsid w:val="00D558DB"/>
    <w:rsid w:val="00D55A7A"/>
    <w:rsid w:val="00D55A9B"/>
    <w:rsid w:val="00D55B95"/>
    <w:rsid w:val="00D55C88"/>
    <w:rsid w:val="00D55E57"/>
    <w:rsid w:val="00D55F88"/>
    <w:rsid w:val="00D56047"/>
    <w:rsid w:val="00D56134"/>
    <w:rsid w:val="00D5643E"/>
    <w:rsid w:val="00D56750"/>
    <w:rsid w:val="00D56D78"/>
    <w:rsid w:val="00D570BC"/>
    <w:rsid w:val="00D5714D"/>
    <w:rsid w:val="00D578AB"/>
    <w:rsid w:val="00D6006C"/>
    <w:rsid w:val="00D601C1"/>
    <w:rsid w:val="00D60313"/>
    <w:rsid w:val="00D603F2"/>
    <w:rsid w:val="00D6067B"/>
    <w:rsid w:val="00D608A7"/>
    <w:rsid w:val="00D60CD5"/>
    <w:rsid w:val="00D60DA2"/>
    <w:rsid w:val="00D60EFF"/>
    <w:rsid w:val="00D610A6"/>
    <w:rsid w:val="00D61291"/>
    <w:rsid w:val="00D6181D"/>
    <w:rsid w:val="00D624CB"/>
    <w:rsid w:val="00D62628"/>
    <w:rsid w:val="00D62AFD"/>
    <w:rsid w:val="00D62F6D"/>
    <w:rsid w:val="00D62F88"/>
    <w:rsid w:val="00D63018"/>
    <w:rsid w:val="00D630C9"/>
    <w:rsid w:val="00D63108"/>
    <w:rsid w:val="00D632BB"/>
    <w:rsid w:val="00D63744"/>
    <w:rsid w:val="00D637E4"/>
    <w:rsid w:val="00D638E6"/>
    <w:rsid w:val="00D63A39"/>
    <w:rsid w:val="00D63ED7"/>
    <w:rsid w:val="00D63EDD"/>
    <w:rsid w:val="00D6459E"/>
    <w:rsid w:val="00D645EA"/>
    <w:rsid w:val="00D6469C"/>
    <w:rsid w:val="00D64832"/>
    <w:rsid w:val="00D64A8F"/>
    <w:rsid w:val="00D64B0B"/>
    <w:rsid w:val="00D651A6"/>
    <w:rsid w:val="00D65326"/>
    <w:rsid w:val="00D65400"/>
    <w:rsid w:val="00D65898"/>
    <w:rsid w:val="00D660A1"/>
    <w:rsid w:val="00D66465"/>
    <w:rsid w:val="00D66BFF"/>
    <w:rsid w:val="00D66C2D"/>
    <w:rsid w:val="00D66D71"/>
    <w:rsid w:val="00D676E0"/>
    <w:rsid w:val="00D67DAC"/>
    <w:rsid w:val="00D67F87"/>
    <w:rsid w:val="00D67FE1"/>
    <w:rsid w:val="00D7004E"/>
    <w:rsid w:val="00D7040B"/>
    <w:rsid w:val="00D7045B"/>
    <w:rsid w:val="00D70692"/>
    <w:rsid w:val="00D70755"/>
    <w:rsid w:val="00D7079D"/>
    <w:rsid w:val="00D709D8"/>
    <w:rsid w:val="00D70BD5"/>
    <w:rsid w:val="00D70C1D"/>
    <w:rsid w:val="00D70C9B"/>
    <w:rsid w:val="00D70CBC"/>
    <w:rsid w:val="00D70E16"/>
    <w:rsid w:val="00D7115B"/>
    <w:rsid w:val="00D7133D"/>
    <w:rsid w:val="00D718EA"/>
    <w:rsid w:val="00D7197D"/>
    <w:rsid w:val="00D71E83"/>
    <w:rsid w:val="00D72096"/>
    <w:rsid w:val="00D728F5"/>
    <w:rsid w:val="00D72A7C"/>
    <w:rsid w:val="00D72C87"/>
    <w:rsid w:val="00D72FD1"/>
    <w:rsid w:val="00D733B2"/>
    <w:rsid w:val="00D7347A"/>
    <w:rsid w:val="00D736C4"/>
    <w:rsid w:val="00D737C4"/>
    <w:rsid w:val="00D737C9"/>
    <w:rsid w:val="00D739F1"/>
    <w:rsid w:val="00D73B46"/>
    <w:rsid w:val="00D74056"/>
    <w:rsid w:val="00D7426A"/>
    <w:rsid w:val="00D74321"/>
    <w:rsid w:val="00D74598"/>
    <w:rsid w:val="00D7489C"/>
    <w:rsid w:val="00D748DF"/>
    <w:rsid w:val="00D74BF7"/>
    <w:rsid w:val="00D74DC5"/>
    <w:rsid w:val="00D7500A"/>
    <w:rsid w:val="00D75319"/>
    <w:rsid w:val="00D75A9C"/>
    <w:rsid w:val="00D75C0D"/>
    <w:rsid w:val="00D76242"/>
    <w:rsid w:val="00D76255"/>
    <w:rsid w:val="00D76661"/>
    <w:rsid w:val="00D7679E"/>
    <w:rsid w:val="00D7693D"/>
    <w:rsid w:val="00D76A7C"/>
    <w:rsid w:val="00D77680"/>
    <w:rsid w:val="00D7777E"/>
    <w:rsid w:val="00D77C38"/>
    <w:rsid w:val="00D77F5E"/>
    <w:rsid w:val="00D8001D"/>
    <w:rsid w:val="00D80065"/>
    <w:rsid w:val="00D80278"/>
    <w:rsid w:val="00D80D89"/>
    <w:rsid w:val="00D80E83"/>
    <w:rsid w:val="00D81193"/>
    <w:rsid w:val="00D811C6"/>
    <w:rsid w:val="00D811F4"/>
    <w:rsid w:val="00D814CA"/>
    <w:rsid w:val="00D81AAE"/>
    <w:rsid w:val="00D81DC3"/>
    <w:rsid w:val="00D822B6"/>
    <w:rsid w:val="00D8242C"/>
    <w:rsid w:val="00D824D6"/>
    <w:rsid w:val="00D82649"/>
    <w:rsid w:val="00D8268E"/>
    <w:rsid w:val="00D826C7"/>
    <w:rsid w:val="00D8277B"/>
    <w:rsid w:val="00D82D34"/>
    <w:rsid w:val="00D82D9A"/>
    <w:rsid w:val="00D82F97"/>
    <w:rsid w:val="00D834E6"/>
    <w:rsid w:val="00D83DF0"/>
    <w:rsid w:val="00D841C2"/>
    <w:rsid w:val="00D8483F"/>
    <w:rsid w:val="00D848D7"/>
    <w:rsid w:val="00D84AD2"/>
    <w:rsid w:val="00D85557"/>
    <w:rsid w:val="00D8568E"/>
    <w:rsid w:val="00D856B0"/>
    <w:rsid w:val="00D856C4"/>
    <w:rsid w:val="00D856CA"/>
    <w:rsid w:val="00D85940"/>
    <w:rsid w:val="00D85B8B"/>
    <w:rsid w:val="00D85D3D"/>
    <w:rsid w:val="00D85EFC"/>
    <w:rsid w:val="00D86518"/>
    <w:rsid w:val="00D8689E"/>
    <w:rsid w:val="00D86A5F"/>
    <w:rsid w:val="00D86AAE"/>
    <w:rsid w:val="00D86F08"/>
    <w:rsid w:val="00D873AF"/>
    <w:rsid w:val="00D874AD"/>
    <w:rsid w:val="00D87534"/>
    <w:rsid w:val="00D876F5"/>
    <w:rsid w:val="00D87C12"/>
    <w:rsid w:val="00D87C7E"/>
    <w:rsid w:val="00D87E86"/>
    <w:rsid w:val="00D87F09"/>
    <w:rsid w:val="00D87F47"/>
    <w:rsid w:val="00D9038E"/>
    <w:rsid w:val="00D90647"/>
    <w:rsid w:val="00D90748"/>
    <w:rsid w:val="00D90D14"/>
    <w:rsid w:val="00D910CC"/>
    <w:rsid w:val="00D91366"/>
    <w:rsid w:val="00D915E4"/>
    <w:rsid w:val="00D9169D"/>
    <w:rsid w:val="00D917D5"/>
    <w:rsid w:val="00D9180F"/>
    <w:rsid w:val="00D91E56"/>
    <w:rsid w:val="00D921D8"/>
    <w:rsid w:val="00D923AE"/>
    <w:rsid w:val="00D9249B"/>
    <w:rsid w:val="00D92FFC"/>
    <w:rsid w:val="00D934C6"/>
    <w:rsid w:val="00D93549"/>
    <w:rsid w:val="00D937BA"/>
    <w:rsid w:val="00D93901"/>
    <w:rsid w:val="00D93B92"/>
    <w:rsid w:val="00D93D03"/>
    <w:rsid w:val="00D93D1D"/>
    <w:rsid w:val="00D93F65"/>
    <w:rsid w:val="00D940C2"/>
    <w:rsid w:val="00D94167"/>
    <w:rsid w:val="00D9417A"/>
    <w:rsid w:val="00D943D6"/>
    <w:rsid w:val="00D94468"/>
    <w:rsid w:val="00D94703"/>
    <w:rsid w:val="00D9473C"/>
    <w:rsid w:val="00D947E8"/>
    <w:rsid w:val="00D949F8"/>
    <w:rsid w:val="00D94ABE"/>
    <w:rsid w:val="00D94E50"/>
    <w:rsid w:val="00D95018"/>
    <w:rsid w:val="00D95021"/>
    <w:rsid w:val="00D95279"/>
    <w:rsid w:val="00D9563F"/>
    <w:rsid w:val="00D95894"/>
    <w:rsid w:val="00D958DC"/>
    <w:rsid w:val="00D95A18"/>
    <w:rsid w:val="00D95C13"/>
    <w:rsid w:val="00D95C53"/>
    <w:rsid w:val="00D9615D"/>
    <w:rsid w:val="00D96829"/>
    <w:rsid w:val="00D96D18"/>
    <w:rsid w:val="00D97294"/>
    <w:rsid w:val="00D974CC"/>
    <w:rsid w:val="00D9779C"/>
    <w:rsid w:val="00D97D98"/>
    <w:rsid w:val="00D97F01"/>
    <w:rsid w:val="00DA0B5E"/>
    <w:rsid w:val="00DA0BD8"/>
    <w:rsid w:val="00DA0F6F"/>
    <w:rsid w:val="00DA10D6"/>
    <w:rsid w:val="00DA14C3"/>
    <w:rsid w:val="00DA2A2D"/>
    <w:rsid w:val="00DA30BB"/>
    <w:rsid w:val="00DA32F2"/>
    <w:rsid w:val="00DA369B"/>
    <w:rsid w:val="00DA38C5"/>
    <w:rsid w:val="00DA3A3D"/>
    <w:rsid w:val="00DA3D58"/>
    <w:rsid w:val="00DA409D"/>
    <w:rsid w:val="00DA412D"/>
    <w:rsid w:val="00DA42E2"/>
    <w:rsid w:val="00DA452B"/>
    <w:rsid w:val="00DA4531"/>
    <w:rsid w:val="00DA4B02"/>
    <w:rsid w:val="00DA4BA8"/>
    <w:rsid w:val="00DA4CA5"/>
    <w:rsid w:val="00DA4DD6"/>
    <w:rsid w:val="00DA51F5"/>
    <w:rsid w:val="00DA52C0"/>
    <w:rsid w:val="00DA5C26"/>
    <w:rsid w:val="00DA6008"/>
    <w:rsid w:val="00DA6167"/>
    <w:rsid w:val="00DA6203"/>
    <w:rsid w:val="00DA62D0"/>
    <w:rsid w:val="00DA65C8"/>
    <w:rsid w:val="00DA6873"/>
    <w:rsid w:val="00DA6927"/>
    <w:rsid w:val="00DA69B8"/>
    <w:rsid w:val="00DA6A45"/>
    <w:rsid w:val="00DA6B58"/>
    <w:rsid w:val="00DA6F90"/>
    <w:rsid w:val="00DA7337"/>
    <w:rsid w:val="00DA75D3"/>
    <w:rsid w:val="00DA778D"/>
    <w:rsid w:val="00DA7A35"/>
    <w:rsid w:val="00DA7C62"/>
    <w:rsid w:val="00DA7D0D"/>
    <w:rsid w:val="00DA7D9F"/>
    <w:rsid w:val="00DA7DD6"/>
    <w:rsid w:val="00DB0046"/>
    <w:rsid w:val="00DB00E2"/>
    <w:rsid w:val="00DB0456"/>
    <w:rsid w:val="00DB051F"/>
    <w:rsid w:val="00DB055D"/>
    <w:rsid w:val="00DB08B7"/>
    <w:rsid w:val="00DB0DBC"/>
    <w:rsid w:val="00DB0E2D"/>
    <w:rsid w:val="00DB1082"/>
    <w:rsid w:val="00DB1472"/>
    <w:rsid w:val="00DB16F8"/>
    <w:rsid w:val="00DB18E6"/>
    <w:rsid w:val="00DB218F"/>
    <w:rsid w:val="00DB2820"/>
    <w:rsid w:val="00DB2E9B"/>
    <w:rsid w:val="00DB2F96"/>
    <w:rsid w:val="00DB3471"/>
    <w:rsid w:val="00DB395C"/>
    <w:rsid w:val="00DB3F01"/>
    <w:rsid w:val="00DB3F98"/>
    <w:rsid w:val="00DB409E"/>
    <w:rsid w:val="00DB477E"/>
    <w:rsid w:val="00DB4998"/>
    <w:rsid w:val="00DB4CFC"/>
    <w:rsid w:val="00DB4D6A"/>
    <w:rsid w:val="00DB52C6"/>
    <w:rsid w:val="00DB5493"/>
    <w:rsid w:val="00DB57B4"/>
    <w:rsid w:val="00DB58AB"/>
    <w:rsid w:val="00DB5F9B"/>
    <w:rsid w:val="00DB605A"/>
    <w:rsid w:val="00DB6171"/>
    <w:rsid w:val="00DB64FB"/>
    <w:rsid w:val="00DB6697"/>
    <w:rsid w:val="00DB688D"/>
    <w:rsid w:val="00DB6F34"/>
    <w:rsid w:val="00DB702E"/>
    <w:rsid w:val="00DB7231"/>
    <w:rsid w:val="00DB7239"/>
    <w:rsid w:val="00DB75A1"/>
    <w:rsid w:val="00DB786F"/>
    <w:rsid w:val="00DB7991"/>
    <w:rsid w:val="00DB7BBD"/>
    <w:rsid w:val="00DB7EE9"/>
    <w:rsid w:val="00DC0027"/>
    <w:rsid w:val="00DC01E3"/>
    <w:rsid w:val="00DC025F"/>
    <w:rsid w:val="00DC053B"/>
    <w:rsid w:val="00DC072D"/>
    <w:rsid w:val="00DC07F2"/>
    <w:rsid w:val="00DC0920"/>
    <w:rsid w:val="00DC0965"/>
    <w:rsid w:val="00DC09B0"/>
    <w:rsid w:val="00DC0D22"/>
    <w:rsid w:val="00DC0DD9"/>
    <w:rsid w:val="00DC0F6A"/>
    <w:rsid w:val="00DC16F2"/>
    <w:rsid w:val="00DC1C53"/>
    <w:rsid w:val="00DC2046"/>
    <w:rsid w:val="00DC2112"/>
    <w:rsid w:val="00DC2565"/>
    <w:rsid w:val="00DC2649"/>
    <w:rsid w:val="00DC2784"/>
    <w:rsid w:val="00DC2E7C"/>
    <w:rsid w:val="00DC3021"/>
    <w:rsid w:val="00DC30A5"/>
    <w:rsid w:val="00DC391D"/>
    <w:rsid w:val="00DC39DD"/>
    <w:rsid w:val="00DC3A67"/>
    <w:rsid w:val="00DC3EB8"/>
    <w:rsid w:val="00DC3EDB"/>
    <w:rsid w:val="00DC42B4"/>
    <w:rsid w:val="00DC45BF"/>
    <w:rsid w:val="00DC462F"/>
    <w:rsid w:val="00DC4959"/>
    <w:rsid w:val="00DC4C5C"/>
    <w:rsid w:val="00DC5216"/>
    <w:rsid w:val="00DC537F"/>
    <w:rsid w:val="00DC53C3"/>
    <w:rsid w:val="00DC5810"/>
    <w:rsid w:val="00DC5862"/>
    <w:rsid w:val="00DC58A3"/>
    <w:rsid w:val="00DC5D3D"/>
    <w:rsid w:val="00DC63D3"/>
    <w:rsid w:val="00DC65A9"/>
    <w:rsid w:val="00DC660F"/>
    <w:rsid w:val="00DC6B37"/>
    <w:rsid w:val="00DC6B8D"/>
    <w:rsid w:val="00DC7240"/>
    <w:rsid w:val="00DC756B"/>
    <w:rsid w:val="00DC7795"/>
    <w:rsid w:val="00DD03F0"/>
    <w:rsid w:val="00DD0B71"/>
    <w:rsid w:val="00DD0D2C"/>
    <w:rsid w:val="00DD0F88"/>
    <w:rsid w:val="00DD1220"/>
    <w:rsid w:val="00DD1AFC"/>
    <w:rsid w:val="00DD1AFF"/>
    <w:rsid w:val="00DD1B94"/>
    <w:rsid w:val="00DD1F44"/>
    <w:rsid w:val="00DD1FB3"/>
    <w:rsid w:val="00DD2217"/>
    <w:rsid w:val="00DD22D8"/>
    <w:rsid w:val="00DD2444"/>
    <w:rsid w:val="00DD25DA"/>
    <w:rsid w:val="00DD26CB"/>
    <w:rsid w:val="00DD280F"/>
    <w:rsid w:val="00DD2942"/>
    <w:rsid w:val="00DD3228"/>
    <w:rsid w:val="00DD3ABC"/>
    <w:rsid w:val="00DD3DD2"/>
    <w:rsid w:val="00DD43C0"/>
    <w:rsid w:val="00DD4A6B"/>
    <w:rsid w:val="00DD4C4A"/>
    <w:rsid w:val="00DD4F8B"/>
    <w:rsid w:val="00DD51F1"/>
    <w:rsid w:val="00DD5200"/>
    <w:rsid w:val="00DD530C"/>
    <w:rsid w:val="00DD549F"/>
    <w:rsid w:val="00DD5742"/>
    <w:rsid w:val="00DD58C3"/>
    <w:rsid w:val="00DD5A7E"/>
    <w:rsid w:val="00DD5B93"/>
    <w:rsid w:val="00DD5CD5"/>
    <w:rsid w:val="00DD5E20"/>
    <w:rsid w:val="00DD61D0"/>
    <w:rsid w:val="00DD652E"/>
    <w:rsid w:val="00DD66F9"/>
    <w:rsid w:val="00DD68DF"/>
    <w:rsid w:val="00DD6D9D"/>
    <w:rsid w:val="00DD7061"/>
    <w:rsid w:val="00DD756C"/>
    <w:rsid w:val="00DD775A"/>
    <w:rsid w:val="00DD7799"/>
    <w:rsid w:val="00DD7973"/>
    <w:rsid w:val="00DD7B9F"/>
    <w:rsid w:val="00DD7E69"/>
    <w:rsid w:val="00DE00A7"/>
    <w:rsid w:val="00DE0372"/>
    <w:rsid w:val="00DE0423"/>
    <w:rsid w:val="00DE0970"/>
    <w:rsid w:val="00DE0E13"/>
    <w:rsid w:val="00DE0FE0"/>
    <w:rsid w:val="00DE11AD"/>
    <w:rsid w:val="00DE14ED"/>
    <w:rsid w:val="00DE220F"/>
    <w:rsid w:val="00DE221C"/>
    <w:rsid w:val="00DE268D"/>
    <w:rsid w:val="00DE29EC"/>
    <w:rsid w:val="00DE31C8"/>
    <w:rsid w:val="00DE3C2A"/>
    <w:rsid w:val="00DE3CAC"/>
    <w:rsid w:val="00DE4012"/>
    <w:rsid w:val="00DE40FA"/>
    <w:rsid w:val="00DE43ED"/>
    <w:rsid w:val="00DE4413"/>
    <w:rsid w:val="00DE4866"/>
    <w:rsid w:val="00DE4BA5"/>
    <w:rsid w:val="00DE4C86"/>
    <w:rsid w:val="00DE4F45"/>
    <w:rsid w:val="00DE5143"/>
    <w:rsid w:val="00DE531D"/>
    <w:rsid w:val="00DE563F"/>
    <w:rsid w:val="00DE59DC"/>
    <w:rsid w:val="00DE5E69"/>
    <w:rsid w:val="00DE5E95"/>
    <w:rsid w:val="00DE5ED3"/>
    <w:rsid w:val="00DE6016"/>
    <w:rsid w:val="00DE6026"/>
    <w:rsid w:val="00DE6316"/>
    <w:rsid w:val="00DE63B7"/>
    <w:rsid w:val="00DE64D0"/>
    <w:rsid w:val="00DE6B7C"/>
    <w:rsid w:val="00DE714A"/>
    <w:rsid w:val="00DE714B"/>
    <w:rsid w:val="00DE7926"/>
    <w:rsid w:val="00DE7ADE"/>
    <w:rsid w:val="00DE7BD7"/>
    <w:rsid w:val="00DE7BF8"/>
    <w:rsid w:val="00DE7D51"/>
    <w:rsid w:val="00DE7D78"/>
    <w:rsid w:val="00DE7EC4"/>
    <w:rsid w:val="00DF05E4"/>
    <w:rsid w:val="00DF109F"/>
    <w:rsid w:val="00DF1708"/>
    <w:rsid w:val="00DF1816"/>
    <w:rsid w:val="00DF187B"/>
    <w:rsid w:val="00DF1D84"/>
    <w:rsid w:val="00DF1E24"/>
    <w:rsid w:val="00DF1EA8"/>
    <w:rsid w:val="00DF2427"/>
    <w:rsid w:val="00DF29BD"/>
    <w:rsid w:val="00DF2B63"/>
    <w:rsid w:val="00DF2CD2"/>
    <w:rsid w:val="00DF3165"/>
    <w:rsid w:val="00DF3821"/>
    <w:rsid w:val="00DF3EB8"/>
    <w:rsid w:val="00DF3FD7"/>
    <w:rsid w:val="00DF4507"/>
    <w:rsid w:val="00DF4A78"/>
    <w:rsid w:val="00DF4CCF"/>
    <w:rsid w:val="00DF5020"/>
    <w:rsid w:val="00DF5393"/>
    <w:rsid w:val="00DF53D5"/>
    <w:rsid w:val="00DF5609"/>
    <w:rsid w:val="00DF574F"/>
    <w:rsid w:val="00DF5772"/>
    <w:rsid w:val="00DF5787"/>
    <w:rsid w:val="00DF5837"/>
    <w:rsid w:val="00DF5A4A"/>
    <w:rsid w:val="00DF5D01"/>
    <w:rsid w:val="00DF5DAA"/>
    <w:rsid w:val="00DF5F7D"/>
    <w:rsid w:val="00DF61B6"/>
    <w:rsid w:val="00DF6890"/>
    <w:rsid w:val="00DF68F4"/>
    <w:rsid w:val="00DF6DD8"/>
    <w:rsid w:val="00DF7692"/>
    <w:rsid w:val="00DF7E22"/>
    <w:rsid w:val="00E005B6"/>
    <w:rsid w:val="00E005DC"/>
    <w:rsid w:val="00E00A17"/>
    <w:rsid w:val="00E00C12"/>
    <w:rsid w:val="00E00D70"/>
    <w:rsid w:val="00E0149E"/>
    <w:rsid w:val="00E01803"/>
    <w:rsid w:val="00E018C2"/>
    <w:rsid w:val="00E01ADE"/>
    <w:rsid w:val="00E01C4C"/>
    <w:rsid w:val="00E01C9D"/>
    <w:rsid w:val="00E02376"/>
    <w:rsid w:val="00E02648"/>
    <w:rsid w:val="00E02A86"/>
    <w:rsid w:val="00E03071"/>
    <w:rsid w:val="00E032D8"/>
    <w:rsid w:val="00E034ED"/>
    <w:rsid w:val="00E03555"/>
    <w:rsid w:val="00E037C9"/>
    <w:rsid w:val="00E03EA2"/>
    <w:rsid w:val="00E03EA4"/>
    <w:rsid w:val="00E0429E"/>
    <w:rsid w:val="00E04383"/>
    <w:rsid w:val="00E04519"/>
    <w:rsid w:val="00E045A3"/>
    <w:rsid w:val="00E046B7"/>
    <w:rsid w:val="00E04801"/>
    <w:rsid w:val="00E04CC3"/>
    <w:rsid w:val="00E04F37"/>
    <w:rsid w:val="00E04F69"/>
    <w:rsid w:val="00E0516E"/>
    <w:rsid w:val="00E05D2C"/>
    <w:rsid w:val="00E05D96"/>
    <w:rsid w:val="00E05E41"/>
    <w:rsid w:val="00E05EED"/>
    <w:rsid w:val="00E060EB"/>
    <w:rsid w:val="00E06525"/>
    <w:rsid w:val="00E06D57"/>
    <w:rsid w:val="00E06F13"/>
    <w:rsid w:val="00E06F25"/>
    <w:rsid w:val="00E077B8"/>
    <w:rsid w:val="00E07A53"/>
    <w:rsid w:val="00E07B89"/>
    <w:rsid w:val="00E07EE0"/>
    <w:rsid w:val="00E1012F"/>
    <w:rsid w:val="00E1081E"/>
    <w:rsid w:val="00E10A3F"/>
    <w:rsid w:val="00E10AB8"/>
    <w:rsid w:val="00E110ED"/>
    <w:rsid w:val="00E1150A"/>
    <w:rsid w:val="00E11527"/>
    <w:rsid w:val="00E11680"/>
    <w:rsid w:val="00E116A8"/>
    <w:rsid w:val="00E11823"/>
    <w:rsid w:val="00E11CEB"/>
    <w:rsid w:val="00E11F42"/>
    <w:rsid w:val="00E12132"/>
    <w:rsid w:val="00E1223C"/>
    <w:rsid w:val="00E12294"/>
    <w:rsid w:val="00E12646"/>
    <w:rsid w:val="00E126BA"/>
    <w:rsid w:val="00E126D3"/>
    <w:rsid w:val="00E129F3"/>
    <w:rsid w:val="00E1325D"/>
    <w:rsid w:val="00E1382F"/>
    <w:rsid w:val="00E13AA6"/>
    <w:rsid w:val="00E13B38"/>
    <w:rsid w:val="00E13F75"/>
    <w:rsid w:val="00E13F7C"/>
    <w:rsid w:val="00E14063"/>
    <w:rsid w:val="00E14163"/>
    <w:rsid w:val="00E145B6"/>
    <w:rsid w:val="00E14618"/>
    <w:rsid w:val="00E14623"/>
    <w:rsid w:val="00E1471D"/>
    <w:rsid w:val="00E14BEA"/>
    <w:rsid w:val="00E1501C"/>
    <w:rsid w:val="00E15324"/>
    <w:rsid w:val="00E155F7"/>
    <w:rsid w:val="00E15813"/>
    <w:rsid w:val="00E15A5B"/>
    <w:rsid w:val="00E15B78"/>
    <w:rsid w:val="00E16833"/>
    <w:rsid w:val="00E16AE9"/>
    <w:rsid w:val="00E16C54"/>
    <w:rsid w:val="00E16D19"/>
    <w:rsid w:val="00E16F67"/>
    <w:rsid w:val="00E17373"/>
    <w:rsid w:val="00E174B8"/>
    <w:rsid w:val="00E1773E"/>
    <w:rsid w:val="00E17772"/>
    <w:rsid w:val="00E1789C"/>
    <w:rsid w:val="00E17948"/>
    <w:rsid w:val="00E1799D"/>
    <w:rsid w:val="00E17E1D"/>
    <w:rsid w:val="00E20310"/>
    <w:rsid w:val="00E2032B"/>
    <w:rsid w:val="00E207F8"/>
    <w:rsid w:val="00E2087A"/>
    <w:rsid w:val="00E20BBE"/>
    <w:rsid w:val="00E20E33"/>
    <w:rsid w:val="00E212ED"/>
    <w:rsid w:val="00E215EA"/>
    <w:rsid w:val="00E217E0"/>
    <w:rsid w:val="00E219BB"/>
    <w:rsid w:val="00E21A25"/>
    <w:rsid w:val="00E21BD4"/>
    <w:rsid w:val="00E222B3"/>
    <w:rsid w:val="00E2282F"/>
    <w:rsid w:val="00E22A1C"/>
    <w:rsid w:val="00E22A96"/>
    <w:rsid w:val="00E22B4D"/>
    <w:rsid w:val="00E2348A"/>
    <w:rsid w:val="00E234E3"/>
    <w:rsid w:val="00E2358F"/>
    <w:rsid w:val="00E238CC"/>
    <w:rsid w:val="00E23AFB"/>
    <w:rsid w:val="00E24135"/>
    <w:rsid w:val="00E2416D"/>
    <w:rsid w:val="00E2420D"/>
    <w:rsid w:val="00E24223"/>
    <w:rsid w:val="00E2426C"/>
    <w:rsid w:val="00E24B15"/>
    <w:rsid w:val="00E24E5F"/>
    <w:rsid w:val="00E24E8C"/>
    <w:rsid w:val="00E24F8A"/>
    <w:rsid w:val="00E258F7"/>
    <w:rsid w:val="00E259A6"/>
    <w:rsid w:val="00E25A22"/>
    <w:rsid w:val="00E25B84"/>
    <w:rsid w:val="00E25BA2"/>
    <w:rsid w:val="00E26950"/>
    <w:rsid w:val="00E26A4A"/>
    <w:rsid w:val="00E27406"/>
    <w:rsid w:val="00E27B76"/>
    <w:rsid w:val="00E27CD3"/>
    <w:rsid w:val="00E27E19"/>
    <w:rsid w:val="00E27F79"/>
    <w:rsid w:val="00E27FDA"/>
    <w:rsid w:val="00E300B2"/>
    <w:rsid w:val="00E30822"/>
    <w:rsid w:val="00E30B3A"/>
    <w:rsid w:val="00E31217"/>
    <w:rsid w:val="00E3156D"/>
    <w:rsid w:val="00E318F1"/>
    <w:rsid w:val="00E31AB0"/>
    <w:rsid w:val="00E32045"/>
    <w:rsid w:val="00E320FD"/>
    <w:rsid w:val="00E323FD"/>
    <w:rsid w:val="00E32668"/>
    <w:rsid w:val="00E3271A"/>
    <w:rsid w:val="00E32862"/>
    <w:rsid w:val="00E32A7A"/>
    <w:rsid w:val="00E32C79"/>
    <w:rsid w:val="00E32FCF"/>
    <w:rsid w:val="00E33618"/>
    <w:rsid w:val="00E3399C"/>
    <w:rsid w:val="00E33A0E"/>
    <w:rsid w:val="00E34035"/>
    <w:rsid w:val="00E342E7"/>
    <w:rsid w:val="00E343F8"/>
    <w:rsid w:val="00E344D6"/>
    <w:rsid w:val="00E345B0"/>
    <w:rsid w:val="00E3463F"/>
    <w:rsid w:val="00E34653"/>
    <w:rsid w:val="00E347A0"/>
    <w:rsid w:val="00E34ACB"/>
    <w:rsid w:val="00E34D7F"/>
    <w:rsid w:val="00E3500D"/>
    <w:rsid w:val="00E3534E"/>
    <w:rsid w:val="00E35983"/>
    <w:rsid w:val="00E35B3D"/>
    <w:rsid w:val="00E35B53"/>
    <w:rsid w:val="00E35BC5"/>
    <w:rsid w:val="00E36032"/>
    <w:rsid w:val="00E3651D"/>
    <w:rsid w:val="00E3657D"/>
    <w:rsid w:val="00E36678"/>
    <w:rsid w:val="00E36754"/>
    <w:rsid w:val="00E367C2"/>
    <w:rsid w:val="00E37337"/>
    <w:rsid w:val="00E37365"/>
    <w:rsid w:val="00E37501"/>
    <w:rsid w:val="00E37AF6"/>
    <w:rsid w:val="00E37BC9"/>
    <w:rsid w:val="00E37D26"/>
    <w:rsid w:val="00E37D88"/>
    <w:rsid w:val="00E37DFD"/>
    <w:rsid w:val="00E37FFD"/>
    <w:rsid w:val="00E400F4"/>
    <w:rsid w:val="00E40113"/>
    <w:rsid w:val="00E4041E"/>
    <w:rsid w:val="00E40528"/>
    <w:rsid w:val="00E4057C"/>
    <w:rsid w:val="00E409ED"/>
    <w:rsid w:val="00E40B45"/>
    <w:rsid w:val="00E40B7E"/>
    <w:rsid w:val="00E411BE"/>
    <w:rsid w:val="00E41399"/>
    <w:rsid w:val="00E4147F"/>
    <w:rsid w:val="00E4156F"/>
    <w:rsid w:val="00E41607"/>
    <w:rsid w:val="00E41834"/>
    <w:rsid w:val="00E418CE"/>
    <w:rsid w:val="00E419E9"/>
    <w:rsid w:val="00E42085"/>
    <w:rsid w:val="00E4244C"/>
    <w:rsid w:val="00E42469"/>
    <w:rsid w:val="00E427DD"/>
    <w:rsid w:val="00E4288A"/>
    <w:rsid w:val="00E42A64"/>
    <w:rsid w:val="00E4314B"/>
    <w:rsid w:val="00E432BE"/>
    <w:rsid w:val="00E433B5"/>
    <w:rsid w:val="00E43682"/>
    <w:rsid w:val="00E43A6B"/>
    <w:rsid w:val="00E43CED"/>
    <w:rsid w:val="00E43E44"/>
    <w:rsid w:val="00E43FA8"/>
    <w:rsid w:val="00E44305"/>
    <w:rsid w:val="00E4431D"/>
    <w:rsid w:val="00E44558"/>
    <w:rsid w:val="00E44939"/>
    <w:rsid w:val="00E44ADD"/>
    <w:rsid w:val="00E44DCD"/>
    <w:rsid w:val="00E450EB"/>
    <w:rsid w:val="00E45235"/>
    <w:rsid w:val="00E4533F"/>
    <w:rsid w:val="00E454B4"/>
    <w:rsid w:val="00E456C6"/>
    <w:rsid w:val="00E45A55"/>
    <w:rsid w:val="00E45AC9"/>
    <w:rsid w:val="00E45B41"/>
    <w:rsid w:val="00E46100"/>
    <w:rsid w:val="00E4649C"/>
    <w:rsid w:val="00E46716"/>
    <w:rsid w:val="00E46B31"/>
    <w:rsid w:val="00E47063"/>
    <w:rsid w:val="00E47228"/>
    <w:rsid w:val="00E472B2"/>
    <w:rsid w:val="00E473C0"/>
    <w:rsid w:val="00E47976"/>
    <w:rsid w:val="00E47BAF"/>
    <w:rsid w:val="00E47C35"/>
    <w:rsid w:val="00E5027A"/>
    <w:rsid w:val="00E50858"/>
    <w:rsid w:val="00E50FCE"/>
    <w:rsid w:val="00E516E3"/>
    <w:rsid w:val="00E51B7C"/>
    <w:rsid w:val="00E520E6"/>
    <w:rsid w:val="00E5281A"/>
    <w:rsid w:val="00E52FA7"/>
    <w:rsid w:val="00E536AD"/>
    <w:rsid w:val="00E53C50"/>
    <w:rsid w:val="00E54270"/>
    <w:rsid w:val="00E54385"/>
    <w:rsid w:val="00E543BE"/>
    <w:rsid w:val="00E5464B"/>
    <w:rsid w:val="00E54665"/>
    <w:rsid w:val="00E54B51"/>
    <w:rsid w:val="00E54C35"/>
    <w:rsid w:val="00E54C6F"/>
    <w:rsid w:val="00E556F7"/>
    <w:rsid w:val="00E55C41"/>
    <w:rsid w:val="00E55D9D"/>
    <w:rsid w:val="00E560A0"/>
    <w:rsid w:val="00E56434"/>
    <w:rsid w:val="00E5656F"/>
    <w:rsid w:val="00E56B84"/>
    <w:rsid w:val="00E56D6A"/>
    <w:rsid w:val="00E5721A"/>
    <w:rsid w:val="00E57EDA"/>
    <w:rsid w:val="00E60538"/>
    <w:rsid w:val="00E6097E"/>
    <w:rsid w:val="00E60C2D"/>
    <w:rsid w:val="00E61088"/>
    <w:rsid w:val="00E610E5"/>
    <w:rsid w:val="00E61320"/>
    <w:rsid w:val="00E619EC"/>
    <w:rsid w:val="00E619F9"/>
    <w:rsid w:val="00E61C82"/>
    <w:rsid w:val="00E62482"/>
    <w:rsid w:val="00E6264D"/>
    <w:rsid w:val="00E626FD"/>
    <w:rsid w:val="00E629CE"/>
    <w:rsid w:val="00E62A9C"/>
    <w:rsid w:val="00E62C31"/>
    <w:rsid w:val="00E62C65"/>
    <w:rsid w:val="00E62E28"/>
    <w:rsid w:val="00E62F69"/>
    <w:rsid w:val="00E63009"/>
    <w:rsid w:val="00E635C6"/>
    <w:rsid w:val="00E63638"/>
    <w:rsid w:val="00E63730"/>
    <w:rsid w:val="00E639B8"/>
    <w:rsid w:val="00E63B80"/>
    <w:rsid w:val="00E64071"/>
    <w:rsid w:val="00E640F1"/>
    <w:rsid w:val="00E64274"/>
    <w:rsid w:val="00E6430E"/>
    <w:rsid w:val="00E64630"/>
    <w:rsid w:val="00E6467C"/>
    <w:rsid w:val="00E64AB0"/>
    <w:rsid w:val="00E64AB4"/>
    <w:rsid w:val="00E65060"/>
    <w:rsid w:val="00E65064"/>
    <w:rsid w:val="00E650C5"/>
    <w:rsid w:val="00E65733"/>
    <w:rsid w:val="00E65A04"/>
    <w:rsid w:val="00E65CD0"/>
    <w:rsid w:val="00E660A4"/>
    <w:rsid w:val="00E66488"/>
    <w:rsid w:val="00E67C6D"/>
    <w:rsid w:val="00E67C8B"/>
    <w:rsid w:val="00E701E5"/>
    <w:rsid w:val="00E704B3"/>
    <w:rsid w:val="00E707EB"/>
    <w:rsid w:val="00E7082B"/>
    <w:rsid w:val="00E70839"/>
    <w:rsid w:val="00E70DB4"/>
    <w:rsid w:val="00E70FB9"/>
    <w:rsid w:val="00E710C7"/>
    <w:rsid w:val="00E71923"/>
    <w:rsid w:val="00E71B4C"/>
    <w:rsid w:val="00E72088"/>
    <w:rsid w:val="00E723AA"/>
    <w:rsid w:val="00E72628"/>
    <w:rsid w:val="00E72761"/>
    <w:rsid w:val="00E7292B"/>
    <w:rsid w:val="00E72D5B"/>
    <w:rsid w:val="00E72DBF"/>
    <w:rsid w:val="00E72E13"/>
    <w:rsid w:val="00E72E9A"/>
    <w:rsid w:val="00E73036"/>
    <w:rsid w:val="00E731AB"/>
    <w:rsid w:val="00E731CF"/>
    <w:rsid w:val="00E731D4"/>
    <w:rsid w:val="00E7355C"/>
    <w:rsid w:val="00E73607"/>
    <w:rsid w:val="00E736AD"/>
    <w:rsid w:val="00E73E6C"/>
    <w:rsid w:val="00E74622"/>
    <w:rsid w:val="00E74A8C"/>
    <w:rsid w:val="00E74AE6"/>
    <w:rsid w:val="00E7561D"/>
    <w:rsid w:val="00E75DF8"/>
    <w:rsid w:val="00E766DE"/>
    <w:rsid w:val="00E76CD2"/>
    <w:rsid w:val="00E76F9C"/>
    <w:rsid w:val="00E80D79"/>
    <w:rsid w:val="00E80FB2"/>
    <w:rsid w:val="00E811A6"/>
    <w:rsid w:val="00E8125F"/>
    <w:rsid w:val="00E813E5"/>
    <w:rsid w:val="00E815EA"/>
    <w:rsid w:val="00E81652"/>
    <w:rsid w:val="00E817B4"/>
    <w:rsid w:val="00E81C51"/>
    <w:rsid w:val="00E81DC8"/>
    <w:rsid w:val="00E81E49"/>
    <w:rsid w:val="00E825D7"/>
    <w:rsid w:val="00E8273E"/>
    <w:rsid w:val="00E82A97"/>
    <w:rsid w:val="00E82B0C"/>
    <w:rsid w:val="00E82EB7"/>
    <w:rsid w:val="00E82FA9"/>
    <w:rsid w:val="00E83167"/>
    <w:rsid w:val="00E83294"/>
    <w:rsid w:val="00E8345E"/>
    <w:rsid w:val="00E837D8"/>
    <w:rsid w:val="00E83903"/>
    <w:rsid w:val="00E83939"/>
    <w:rsid w:val="00E8393E"/>
    <w:rsid w:val="00E83B16"/>
    <w:rsid w:val="00E83C54"/>
    <w:rsid w:val="00E83C9F"/>
    <w:rsid w:val="00E83CCE"/>
    <w:rsid w:val="00E83E77"/>
    <w:rsid w:val="00E84120"/>
    <w:rsid w:val="00E8428B"/>
    <w:rsid w:val="00E84563"/>
    <w:rsid w:val="00E845EC"/>
    <w:rsid w:val="00E846C0"/>
    <w:rsid w:val="00E84825"/>
    <w:rsid w:val="00E84854"/>
    <w:rsid w:val="00E848D9"/>
    <w:rsid w:val="00E84C81"/>
    <w:rsid w:val="00E84CAB"/>
    <w:rsid w:val="00E850A5"/>
    <w:rsid w:val="00E85227"/>
    <w:rsid w:val="00E85390"/>
    <w:rsid w:val="00E854B5"/>
    <w:rsid w:val="00E85872"/>
    <w:rsid w:val="00E85DE6"/>
    <w:rsid w:val="00E85ECB"/>
    <w:rsid w:val="00E85F68"/>
    <w:rsid w:val="00E86018"/>
    <w:rsid w:val="00E860CE"/>
    <w:rsid w:val="00E86970"/>
    <w:rsid w:val="00E86D84"/>
    <w:rsid w:val="00E86F8D"/>
    <w:rsid w:val="00E87005"/>
    <w:rsid w:val="00E8700D"/>
    <w:rsid w:val="00E873D0"/>
    <w:rsid w:val="00E87C31"/>
    <w:rsid w:val="00E87FE0"/>
    <w:rsid w:val="00E90255"/>
    <w:rsid w:val="00E90381"/>
    <w:rsid w:val="00E90404"/>
    <w:rsid w:val="00E90A65"/>
    <w:rsid w:val="00E90C51"/>
    <w:rsid w:val="00E91838"/>
    <w:rsid w:val="00E918BC"/>
    <w:rsid w:val="00E919C2"/>
    <w:rsid w:val="00E91A20"/>
    <w:rsid w:val="00E91B66"/>
    <w:rsid w:val="00E91CD2"/>
    <w:rsid w:val="00E91ECA"/>
    <w:rsid w:val="00E92104"/>
    <w:rsid w:val="00E921FB"/>
    <w:rsid w:val="00E9226C"/>
    <w:rsid w:val="00E92893"/>
    <w:rsid w:val="00E92E1B"/>
    <w:rsid w:val="00E92F5D"/>
    <w:rsid w:val="00E931B4"/>
    <w:rsid w:val="00E93381"/>
    <w:rsid w:val="00E93B9D"/>
    <w:rsid w:val="00E93DB8"/>
    <w:rsid w:val="00E93E3A"/>
    <w:rsid w:val="00E944AC"/>
    <w:rsid w:val="00E94876"/>
    <w:rsid w:val="00E9492E"/>
    <w:rsid w:val="00E94F2A"/>
    <w:rsid w:val="00E94F35"/>
    <w:rsid w:val="00E9506C"/>
    <w:rsid w:val="00E9532B"/>
    <w:rsid w:val="00E955A0"/>
    <w:rsid w:val="00E9567C"/>
    <w:rsid w:val="00E957F4"/>
    <w:rsid w:val="00E9580C"/>
    <w:rsid w:val="00E958DA"/>
    <w:rsid w:val="00E95E7D"/>
    <w:rsid w:val="00E960C4"/>
    <w:rsid w:val="00E96229"/>
    <w:rsid w:val="00E9627E"/>
    <w:rsid w:val="00E963EA"/>
    <w:rsid w:val="00E967A8"/>
    <w:rsid w:val="00E96879"/>
    <w:rsid w:val="00E968C4"/>
    <w:rsid w:val="00E96900"/>
    <w:rsid w:val="00E96DD6"/>
    <w:rsid w:val="00E97111"/>
    <w:rsid w:val="00E974EA"/>
    <w:rsid w:val="00E97E91"/>
    <w:rsid w:val="00EA00EB"/>
    <w:rsid w:val="00EA06D1"/>
    <w:rsid w:val="00EA09E8"/>
    <w:rsid w:val="00EA0C93"/>
    <w:rsid w:val="00EA0C97"/>
    <w:rsid w:val="00EA1145"/>
    <w:rsid w:val="00EA14A6"/>
    <w:rsid w:val="00EA1784"/>
    <w:rsid w:val="00EA1C2A"/>
    <w:rsid w:val="00EA1C5E"/>
    <w:rsid w:val="00EA208E"/>
    <w:rsid w:val="00EA21D6"/>
    <w:rsid w:val="00EA2232"/>
    <w:rsid w:val="00EA242F"/>
    <w:rsid w:val="00EA26DE"/>
    <w:rsid w:val="00EA2FBB"/>
    <w:rsid w:val="00EA34CB"/>
    <w:rsid w:val="00EA362E"/>
    <w:rsid w:val="00EA3A39"/>
    <w:rsid w:val="00EA3A93"/>
    <w:rsid w:val="00EA3C2B"/>
    <w:rsid w:val="00EA3C39"/>
    <w:rsid w:val="00EA3F6A"/>
    <w:rsid w:val="00EA4239"/>
    <w:rsid w:val="00EA442C"/>
    <w:rsid w:val="00EA4504"/>
    <w:rsid w:val="00EA4831"/>
    <w:rsid w:val="00EA48D8"/>
    <w:rsid w:val="00EA5343"/>
    <w:rsid w:val="00EA53C3"/>
    <w:rsid w:val="00EA548E"/>
    <w:rsid w:val="00EA5563"/>
    <w:rsid w:val="00EA5942"/>
    <w:rsid w:val="00EA5952"/>
    <w:rsid w:val="00EA5972"/>
    <w:rsid w:val="00EA5A4D"/>
    <w:rsid w:val="00EA60F4"/>
    <w:rsid w:val="00EA6A95"/>
    <w:rsid w:val="00EA74CB"/>
    <w:rsid w:val="00EA7660"/>
    <w:rsid w:val="00EA7962"/>
    <w:rsid w:val="00EA7B91"/>
    <w:rsid w:val="00EA7B93"/>
    <w:rsid w:val="00EB008D"/>
    <w:rsid w:val="00EB02A3"/>
    <w:rsid w:val="00EB03C8"/>
    <w:rsid w:val="00EB0410"/>
    <w:rsid w:val="00EB0557"/>
    <w:rsid w:val="00EB07AD"/>
    <w:rsid w:val="00EB0A05"/>
    <w:rsid w:val="00EB0C5E"/>
    <w:rsid w:val="00EB1236"/>
    <w:rsid w:val="00EB1507"/>
    <w:rsid w:val="00EB1C40"/>
    <w:rsid w:val="00EB2277"/>
    <w:rsid w:val="00EB2310"/>
    <w:rsid w:val="00EB2369"/>
    <w:rsid w:val="00EB2834"/>
    <w:rsid w:val="00EB2A60"/>
    <w:rsid w:val="00EB2CF9"/>
    <w:rsid w:val="00EB2D88"/>
    <w:rsid w:val="00EB2FF9"/>
    <w:rsid w:val="00EB3152"/>
    <w:rsid w:val="00EB318B"/>
    <w:rsid w:val="00EB34B3"/>
    <w:rsid w:val="00EB3844"/>
    <w:rsid w:val="00EB4623"/>
    <w:rsid w:val="00EB47D1"/>
    <w:rsid w:val="00EB4808"/>
    <w:rsid w:val="00EB48B9"/>
    <w:rsid w:val="00EB4A19"/>
    <w:rsid w:val="00EB4DBA"/>
    <w:rsid w:val="00EB4E8B"/>
    <w:rsid w:val="00EB51D0"/>
    <w:rsid w:val="00EB5293"/>
    <w:rsid w:val="00EB55B5"/>
    <w:rsid w:val="00EB5CAB"/>
    <w:rsid w:val="00EB5FF0"/>
    <w:rsid w:val="00EB62F4"/>
    <w:rsid w:val="00EB651B"/>
    <w:rsid w:val="00EB656D"/>
    <w:rsid w:val="00EB695A"/>
    <w:rsid w:val="00EB6B44"/>
    <w:rsid w:val="00EB6BA8"/>
    <w:rsid w:val="00EB6FE1"/>
    <w:rsid w:val="00EB7319"/>
    <w:rsid w:val="00EB7800"/>
    <w:rsid w:val="00EB7F1A"/>
    <w:rsid w:val="00EC01EC"/>
    <w:rsid w:val="00EC0B0C"/>
    <w:rsid w:val="00EC1007"/>
    <w:rsid w:val="00EC131A"/>
    <w:rsid w:val="00EC14C2"/>
    <w:rsid w:val="00EC1811"/>
    <w:rsid w:val="00EC18ED"/>
    <w:rsid w:val="00EC220C"/>
    <w:rsid w:val="00EC2478"/>
    <w:rsid w:val="00EC28AF"/>
    <w:rsid w:val="00EC28B3"/>
    <w:rsid w:val="00EC320F"/>
    <w:rsid w:val="00EC321A"/>
    <w:rsid w:val="00EC33A0"/>
    <w:rsid w:val="00EC36BE"/>
    <w:rsid w:val="00EC37E7"/>
    <w:rsid w:val="00EC38A8"/>
    <w:rsid w:val="00EC3F77"/>
    <w:rsid w:val="00EC4106"/>
    <w:rsid w:val="00EC4449"/>
    <w:rsid w:val="00EC4670"/>
    <w:rsid w:val="00EC481B"/>
    <w:rsid w:val="00EC4F3E"/>
    <w:rsid w:val="00EC5029"/>
    <w:rsid w:val="00EC560B"/>
    <w:rsid w:val="00EC56E6"/>
    <w:rsid w:val="00EC56EE"/>
    <w:rsid w:val="00EC5A03"/>
    <w:rsid w:val="00EC5B4F"/>
    <w:rsid w:val="00EC5C0E"/>
    <w:rsid w:val="00EC5FBA"/>
    <w:rsid w:val="00EC6148"/>
    <w:rsid w:val="00EC6392"/>
    <w:rsid w:val="00EC65FF"/>
    <w:rsid w:val="00EC66B7"/>
    <w:rsid w:val="00EC6A1B"/>
    <w:rsid w:val="00EC731D"/>
    <w:rsid w:val="00EC7722"/>
    <w:rsid w:val="00EC79DD"/>
    <w:rsid w:val="00EC7C63"/>
    <w:rsid w:val="00EC7ECF"/>
    <w:rsid w:val="00EC7F32"/>
    <w:rsid w:val="00ED0841"/>
    <w:rsid w:val="00ED1168"/>
    <w:rsid w:val="00ED1224"/>
    <w:rsid w:val="00ED1433"/>
    <w:rsid w:val="00ED14A0"/>
    <w:rsid w:val="00ED19C0"/>
    <w:rsid w:val="00ED1A52"/>
    <w:rsid w:val="00ED1B0F"/>
    <w:rsid w:val="00ED1C0A"/>
    <w:rsid w:val="00ED1CDF"/>
    <w:rsid w:val="00ED21A6"/>
    <w:rsid w:val="00ED2284"/>
    <w:rsid w:val="00ED2330"/>
    <w:rsid w:val="00ED240B"/>
    <w:rsid w:val="00ED29D3"/>
    <w:rsid w:val="00ED2E52"/>
    <w:rsid w:val="00ED2F8B"/>
    <w:rsid w:val="00ED31E2"/>
    <w:rsid w:val="00ED323C"/>
    <w:rsid w:val="00ED3288"/>
    <w:rsid w:val="00ED33EF"/>
    <w:rsid w:val="00ED346E"/>
    <w:rsid w:val="00ED3485"/>
    <w:rsid w:val="00ED38A2"/>
    <w:rsid w:val="00ED3BCA"/>
    <w:rsid w:val="00ED4B52"/>
    <w:rsid w:val="00ED4EA7"/>
    <w:rsid w:val="00ED4EB8"/>
    <w:rsid w:val="00ED4FE3"/>
    <w:rsid w:val="00ED506A"/>
    <w:rsid w:val="00ED5090"/>
    <w:rsid w:val="00ED5601"/>
    <w:rsid w:val="00ED5675"/>
    <w:rsid w:val="00ED5739"/>
    <w:rsid w:val="00ED59F4"/>
    <w:rsid w:val="00ED5A65"/>
    <w:rsid w:val="00ED5EDD"/>
    <w:rsid w:val="00ED613A"/>
    <w:rsid w:val="00ED625E"/>
    <w:rsid w:val="00ED6682"/>
    <w:rsid w:val="00ED681A"/>
    <w:rsid w:val="00ED686E"/>
    <w:rsid w:val="00ED6C79"/>
    <w:rsid w:val="00ED72C6"/>
    <w:rsid w:val="00ED73BE"/>
    <w:rsid w:val="00ED745C"/>
    <w:rsid w:val="00ED74D8"/>
    <w:rsid w:val="00ED754F"/>
    <w:rsid w:val="00ED7568"/>
    <w:rsid w:val="00ED767B"/>
    <w:rsid w:val="00ED76B1"/>
    <w:rsid w:val="00ED7F33"/>
    <w:rsid w:val="00EE002C"/>
    <w:rsid w:val="00EE015F"/>
    <w:rsid w:val="00EE04A1"/>
    <w:rsid w:val="00EE0636"/>
    <w:rsid w:val="00EE070B"/>
    <w:rsid w:val="00EE0A55"/>
    <w:rsid w:val="00EE0E86"/>
    <w:rsid w:val="00EE1227"/>
    <w:rsid w:val="00EE130B"/>
    <w:rsid w:val="00EE136F"/>
    <w:rsid w:val="00EE1CA0"/>
    <w:rsid w:val="00EE1D08"/>
    <w:rsid w:val="00EE1D4C"/>
    <w:rsid w:val="00EE1EAE"/>
    <w:rsid w:val="00EE20E0"/>
    <w:rsid w:val="00EE2642"/>
    <w:rsid w:val="00EE2974"/>
    <w:rsid w:val="00EE2B9D"/>
    <w:rsid w:val="00EE3027"/>
    <w:rsid w:val="00EE384A"/>
    <w:rsid w:val="00EE3939"/>
    <w:rsid w:val="00EE3D31"/>
    <w:rsid w:val="00EE3DA8"/>
    <w:rsid w:val="00EE3E39"/>
    <w:rsid w:val="00EE41D7"/>
    <w:rsid w:val="00EE491C"/>
    <w:rsid w:val="00EE4C95"/>
    <w:rsid w:val="00EE5384"/>
    <w:rsid w:val="00EE545E"/>
    <w:rsid w:val="00EE5499"/>
    <w:rsid w:val="00EE5DA6"/>
    <w:rsid w:val="00EE65DF"/>
    <w:rsid w:val="00EE68FE"/>
    <w:rsid w:val="00EE69DC"/>
    <w:rsid w:val="00EE6B05"/>
    <w:rsid w:val="00EE6EA0"/>
    <w:rsid w:val="00EE70E8"/>
    <w:rsid w:val="00EE7192"/>
    <w:rsid w:val="00EE7484"/>
    <w:rsid w:val="00EE7658"/>
    <w:rsid w:val="00EE786B"/>
    <w:rsid w:val="00EE7B33"/>
    <w:rsid w:val="00EE7CA3"/>
    <w:rsid w:val="00EE7CC5"/>
    <w:rsid w:val="00EE7EAD"/>
    <w:rsid w:val="00EF04B7"/>
    <w:rsid w:val="00EF067B"/>
    <w:rsid w:val="00EF0B85"/>
    <w:rsid w:val="00EF0D66"/>
    <w:rsid w:val="00EF1435"/>
    <w:rsid w:val="00EF1B7B"/>
    <w:rsid w:val="00EF1CFF"/>
    <w:rsid w:val="00EF1F34"/>
    <w:rsid w:val="00EF230F"/>
    <w:rsid w:val="00EF2434"/>
    <w:rsid w:val="00EF25ED"/>
    <w:rsid w:val="00EF2608"/>
    <w:rsid w:val="00EF2627"/>
    <w:rsid w:val="00EF2AFC"/>
    <w:rsid w:val="00EF30EE"/>
    <w:rsid w:val="00EF3100"/>
    <w:rsid w:val="00EF3159"/>
    <w:rsid w:val="00EF33ED"/>
    <w:rsid w:val="00EF340D"/>
    <w:rsid w:val="00EF3567"/>
    <w:rsid w:val="00EF372F"/>
    <w:rsid w:val="00EF3D4B"/>
    <w:rsid w:val="00EF3F12"/>
    <w:rsid w:val="00EF40F7"/>
    <w:rsid w:val="00EF45C5"/>
    <w:rsid w:val="00EF4BBC"/>
    <w:rsid w:val="00EF4CC6"/>
    <w:rsid w:val="00EF4EEA"/>
    <w:rsid w:val="00EF5494"/>
    <w:rsid w:val="00EF5763"/>
    <w:rsid w:val="00EF5C4B"/>
    <w:rsid w:val="00EF6677"/>
    <w:rsid w:val="00EF7322"/>
    <w:rsid w:val="00EF7563"/>
    <w:rsid w:val="00EF78B1"/>
    <w:rsid w:val="00EF7936"/>
    <w:rsid w:val="00F001F9"/>
    <w:rsid w:val="00F00367"/>
    <w:rsid w:val="00F00756"/>
    <w:rsid w:val="00F00920"/>
    <w:rsid w:val="00F009D1"/>
    <w:rsid w:val="00F00AA8"/>
    <w:rsid w:val="00F00C7C"/>
    <w:rsid w:val="00F01313"/>
    <w:rsid w:val="00F01881"/>
    <w:rsid w:val="00F01AD3"/>
    <w:rsid w:val="00F01AF0"/>
    <w:rsid w:val="00F01E2F"/>
    <w:rsid w:val="00F01FC4"/>
    <w:rsid w:val="00F02046"/>
    <w:rsid w:val="00F0212F"/>
    <w:rsid w:val="00F02448"/>
    <w:rsid w:val="00F026DB"/>
    <w:rsid w:val="00F02A1D"/>
    <w:rsid w:val="00F02B46"/>
    <w:rsid w:val="00F02C87"/>
    <w:rsid w:val="00F0379C"/>
    <w:rsid w:val="00F040C9"/>
    <w:rsid w:val="00F043C2"/>
    <w:rsid w:val="00F04549"/>
    <w:rsid w:val="00F048FC"/>
    <w:rsid w:val="00F04A56"/>
    <w:rsid w:val="00F04E3B"/>
    <w:rsid w:val="00F04F99"/>
    <w:rsid w:val="00F05026"/>
    <w:rsid w:val="00F0502F"/>
    <w:rsid w:val="00F0511F"/>
    <w:rsid w:val="00F05BBF"/>
    <w:rsid w:val="00F06428"/>
    <w:rsid w:val="00F0647A"/>
    <w:rsid w:val="00F06663"/>
    <w:rsid w:val="00F06791"/>
    <w:rsid w:val="00F067B3"/>
    <w:rsid w:val="00F067CC"/>
    <w:rsid w:val="00F06A1B"/>
    <w:rsid w:val="00F07429"/>
    <w:rsid w:val="00F07450"/>
    <w:rsid w:val="00F0789C"/>
    <w:rsid w:val="00F07ACD"/>
    <w:rsid w:val="00F07B0D"/>
    <w:rsid w:val="00F07C71"/>
    <w:rsid w:val="00F07FF9"/>
    <w:rsid w:val="00F10002"/>
    <w:rsid w:val="00F10333"/>
    <w:rsid w:val="00F10489"/>
    <w:rsid w:val="00F104AC"/>
    <w:rsid w:val="00F10875"/>
    <w:rsid w:val="00F109E2"/>
    <w:rsid w:val="00F10A71"/>
    <w:rsid w:val="00F10B85"/>
    <w:rsid w:val="00F1113B"/>
    <w:rsid w:val="00F1142E"/>
    <w:rsid w:val="00F114E0"/>
    <w:rsid w:val="00F11EA9"/>
    <w:rsid w:val="00F1218B"/>
    <w:rsid w:val="00F1218E"/>
    <w:rsid w:val="00F12347"/>
    <w:rsid w:val="00F12685"/>
    <w:rsid w:val="00F129B5"/>
    <w:rsid w:val="00F1324C"/>
    <w:rsid w:val="00F1380B"/>
    <w:rsid w:val="00F13838"/>
    <w:rsid w:val="00F1391E"/>
    <w:rsid w:val="00F13E41"/>
    <w:rsid w:val="00F14073"/>
    <w:rsid w:val="00F14196"/>
    <w:rsid w:val="00F149A8"/>
    <w:rsid w:val="00F14C83"/>
    <w:rsid w:val="00F15103"/>
    <w:rsid w:val="00F15338"/>
    <w:rsid w:val="00F153BB"/>
    <w:rsid w:val="00F154A8"/>
    <w:rsid w:val="00F155B0"/>
    <w:rsid w:val="00F1560E"/>
    <w:rsid w:val="00F157DE"/>
    <w:rsid w:val="00F1580F"/>
    <w:rsid w:val="00F158E3"/>
    <w:rsid w:val="00F15D4E"/>
    <w:rsid w:val="00F15D74"/>
    <w:rsid w:val="00F15E02"/>
    <w:rsid w:val="00F16114"/>
    <w:rsid w:val="00F164A8"/>
    <w:rsid w:val="00F167B0"/>
    <w:rsid w:val="00F16873"/>
    <w:rsid w:val="00F168C3"/>
    <w:rsid w:val="00F17148"/>
    <w:rsid w:val="00F172CB"/>
    <w:rsid w:val="00F1749C"/>
    <w:rsid w:val="00F17A6D"/>
    <w:rsid w:val="00F17BB6"/>
    <w:rsid w:val="00F17C63"/>
    <w:rsid w:val="00F17F95"/>
    <w:rsid w:val="00F200E9"/>
    <w:rsid w:val="00F20735"/>
    <w:rsid w:val="00F2087E"/>
    <w:rsid w:val="00F20A81"/>
    <w:rsid w:val="00F20FCA"/>
    <w:rsid w:val="00F2132F"/>
    <w:rsid w:val="00F214D4"/>
    <w:rsid w:val="00F21920"/>
    <w:rsid w:val="00F21A78"/>
    <w:rsid w:val="00F21B71"/>
    <w:rsid w:val="00F21D17"/>
    <w:rsid w:val="00F21E54"/>
    <w:rsid w:val="00F220B4"/>
    <w:rsid w:val="00F22796"/>
    <w:rsid w:val="00F22B0A"/>
    <w:rsid w:val="00F2325B"/>
    <w:rsid w:val="00F23292"/>
    <w:rsid w:val="00F23428"/>
    <w:rsid w:val="00F23448"/>
    <w:rsid w:val="00F239EA"/>
    <w:rsid w:val="00F23A9F"/>
    <w:rsid w:val="00F23E65"/>
    <w:rsid w:val="00F23EAE"/>
    <w:rsid w:val="00F23EF6"/>
    <w:rsid w:val="00F24D03"/>
    <w:rsid w:val="00F24F7B"/>
    <w:rsid w:val="00F25675"/>
    <w:rsid w:val="00F259C4"/>
    <w:rsid w:val="00F25CDD"/>
    <w:rsid w:val="00F25D85"/>
    <w:rsid w:val="00F263AB"/>
    <w:rsid w:val="00F26558"/>
    <w:rsid w:val="00F26564"/>
    <w:rsid w:val="00F26679"/>
    <w:rsid w:val="00F26DD7"/>
    <w:rsid w:val="00F27122"/>
    <w:rsid w:val="00F273C7"/>
    <w:rsid w:val="00F27632"/>
    <w:rsid w:val="00F27664"/>
    <w:rsid w:val="00F2787C"/>
    <w:rsid w:val="00F27987"/>
    <w:rsid w:val="00F27DD4"/>
    <w:rsid w:val="00F27ED8"/>
    <w:rsid w:val="00F30062"/>
    <w:rsid w:val="00F3015A"/>
    <w:rsid w:val="00F30693"/>
    <w:rsid w:val="00F308A0"/>
    <w:rsid w:val="00F30931"/>
    <w:rsid w:val="00F3097A"/>
    <w:rsid w:val="00F30A2D"/>
    <w:rsid w:val="00F30A6B"/>
    <w:rsid w:val="00F30C36"/>
    <w:rsid w:val="00F3112D"/>
    <w:rsid w:val="00F314E5"/>
    <w:rsid w:val="00F31614"/>
    <w:rsid w:val="00F31675"/>
    <w:rsid w:val="00F3173F"/>
    <w:rsid w:val="00F31A2B"/>
    <w:rsid w:val="00F31C71"/>
    <w:rsid w:val="00F31D3B"/>
    <w:rsid w:val="00F31FBC"/>
    <w:rsid w:val="00F320E6"/>
    <w:rsid w:val="00F322F6"/>
    <w:rsid w:val="00F3238D"/>
    <w:rsid w:val="00F3271F"/>
    <w:rsid w:val="00F32BDD"/>
    <w:rsid w:val="00F33C39"/>
    <w:rsid w:val="00F33DD5"/>
    <w:rsid w:val="00F340F2"/>
    <w:rsid w:val="00F34113"/>
    <w:rsid w:val="00F35303"/>
    <w:rsid w:val="00F3551A"/>
    <w:rsid w:val="00F35998"/>
    <w:rsid w:val="00F359B4"/>
    <w:rsid w:val="00F35A32"/>
    <w:rsid w:val="00F35AFB"/>
    <w:rsid w:val="00F35B0E"/>
    <w:rsid w:val="00F35B7C"/>
    <w:rsid w:val="00F3605A"/>
    <w:rsid w:val="00F363EE"/>
    <w:rsid w:val="00F36CB4"/>
    <w:rsid w:val="00F36D3A"/>
    <w:rsid w:val="00F36D47"/>
    <w:rsid w:val="00F36F6A"/>
    <w:rsid w:val="00F370E4"/>
    <w:rsid w:val="00F372FB"/>
    <w:rsid w:val="00F373E1"/>
    <w:rsid w:val="00F374D2"/>
    <w:rsid w:val="00F3770B"/>
    <w:rsid w:val="00F37886"/>
    <w:rsid w:val="00F37986"/>
    <w:rsid w:val="00F379A7"/>
    <w:rsid w:val="00F37D4D"/>
    <w:rsid w:val="00F37DB7"/>
    <w:rsid w:val="00F400E4"/>
    <w:rsid w:val="00F40220"/>
    <w:rsid w:val="00F4025D"/>
    <w:rsid w:val="00F402EC"/>
    <w:rsid w:val="00F40942"/>
    <w:rsid w:val="00F40BB5"/>
    <w:rsid w:val="00F40D2C"/>
    <w:rsid w:val="00F40F7B"/>
    <w:rsid w:val="00F4129F"/>
    <w:rsid w:val="00F41423"/>
    <w:rsid w:val="00F41785"/>
    <w:rsid w:val="00F41801"/>
    <w:rsid w:val="00F41824"/>
    <w:rsid w:val="00F419AA"/>
    <w:rsid w:val="00F41CF7"/>
    <w:rsid w:val="00F42118"/>
    <w:rsid w:val="00F424FF"/>
    <w:rsid w:val="00F426AD"/>
    <w:rsid w:val="00F427F8"/>
    <w:rsid w:val="00F42EFD"/>
    <w:rsid w:val="00F4303C"/>
    <w:rsid w:val="00F433EF"/>
    <w:rsid w:val="00F437FD"/>
    <w:rsid w:val="00F43A72"/>
    <w:rsid w:val="00F43B3E"/>
    <w:rsid w:val="00F43F65"/>
    <w:rsid w:val="00F4403B"/>
    <w:rsid w:val="00F44461"/>
    <w:rsid w:val="00F4486B"/>
    <w:rsid w:val="00F44C3B"/>
    <w:rsid w:val="00F44CD4"/>
    <w:rsid w:val="00F44E07"/>
    <w:rsid w:val="00F45037"/>
    <w:rsid w:val="00F45182"/>
    <w:rsid w:val="00F45A41"/>
    <w:rsid w:val="00F45BC2"/>
    <w:rsid w:val="00F460BE"/>
    <w:rsid w:val="00F46347"/>
    <w:rsid w:val="00F46718"/>
    <w:rsid w:val="00F4694B"/>
    <w:rsid w:val="00F46FE8"/>
    <w:rsid w:val="00F470FB"/>
    <w:rsid w:val="00F47669"/>
    <w:rsid w:val="00F4788C"/>
    <w:rsid w:val="00F47952"/>
    <w:rsid w:val="00F47D7B"/>
    <w:rsid w:val="00F47E44"/>
    <w:rsid w:val="00F5013E"/>
    <w:rsid w:val="00F504DF"/>
    <w:rsid w:val="00F50A72"/>
    <w:rsid w:val="00F50E33"/>
    <w:rsid w:val="00F50E7B"/>
    <w:rsid w:val="00F51D6D"/>
    <w:rsid w:val="00F5201B"/>
    <w:rsid w:val="00F522D3"/>
    <w:rsid w:val="00F525C0"/>
    <w:rsid w:val="00F52637"/>
    <w:rsid w:val="00F528D9"/>
    <w:rsid w:val="00F531C8"/>
    <w:rsid w:val="00F53893"/>
    <w:rsid w:val="00F53928"/>
    <w:rsid w:val="00F53F33"/>
    <w:rsid w:val="00F540D8"/>
    <w:rsid w:val="00F5442B"/>
    <w:rsid w:val="00F54649"/>
    <w:rsid w:val="00F549ED"/>
    <w:rsid w:val="00F54CCD"/>
    <w:rsid w:val="00F54CFC"/>
    <w:rsid w:val="00F55AD8"/>
    <w:rsid w:val="00F55CC4"/>
    <w:rsid w:val="00F55E05"/>
    <w:rsid w:val="00F55E0E"/>
    <w:rsid w:val="00F55F56"/>
    <w:rsid w:val="00F56110"/>
    <w:rsid w:val="00F56385"/>
    <w:rsid w:val="00F56525"/>
    <w:rsid w:val="00F566A6"/>
    <w:rsid w:val="00F567A2"/>
    <w:rsid w:val="00F56B37"/>
    <w:rsid w:val="00F56B3D"/>
    <w:rsid w:val="00F56C7D"/>
    <w:rsid w:val="00F56DC7"/>
    <w:rsid w:val="00F56E16"/>
    <w:rsid w:val="00F577A9"/>
    <w:rsid w:val="00F57880"/>
    <w:rsid w:val="00F57F8C"/>
    <w:rsid w:val="00F6053C"/>
    <w:rsid w:val="00F606A9"/>
    <w:rsid w:val="00F6091F"/>
    <w:rsid w:val="00F60A4D"/>
    <w:rsid w:val="00F60D9C"/>
    <w:rsid w:val="00F60E6C"/>
    <w:rsid w:val="00F60EF2"/>
    <w:rsid w:val="00F613F9"/>
    <w:rsid w:val="00F6145D"/>
    <w:rsid w:val="00F61568"/>
    <w:rsid w:val="00F615A5"/>
    <w:rsid w:val="00F61752"/>
    <w:rsid w:val="00F617CA"/>
    <w:rsid w:val="00F6181A"/>
    <w:rsid w:val="00F6194D"/>
    <w:rsid w:val="00F6206A"/>
    <w:rsid w:val="00F622D8"/>
    <w:rsid w:val="00F626EC"/>
    <w:rsid w:val="00F627BA"/>
    <w:rsid w:val="00F6293E"/>
    <w:rsid w:val="00F6295B"/>
    <w:rsid w:val="00F629E7"/>
    <w:rsid w:val="00F62FAA"/>
    <w:rsid w:val="00F630BD"/>
    <w:rsid w:val="00F63443"/>
    <w:rsid w:val="00F6366C"/>
    <w:rsid w:val="00F636F6"/>
    <w:rsid w:val="00F63EAB"/>
    <w:rsid w:val="00F644DA"/>
    <w:rsid w:val="00F645CF"/>
    <w:rsid w:val="00F64757"/>
    <w:rsid w:val="00F647BE"/>
    <w:rsid w:val="00F64B8E"/>
    <w:rsid w:val="00F6504A"/>
    <w:rsid w:val="00F653F7"/>
    <w:rsid w:val="00F65635"/>
    <w:rsid w:val="00F65C9B"/>
    <w:rsid w:val="00F65CCE"/>
    <w:rsid w:val="00F65DDA"/>
    <w:rsid w:val="00F65E49"/>
    <w:rsid w:val="00F661AE"/>
    <w:rsid w:val="00F661B8"/>
    <w:rsid w:val="00F66625"/>
    <w:rsid w:val="00F66679"/>
    <w:rsid w:val="00F6693B"/>
    <w:rsid w:val="00F66AB0"/>
    <w:rsid w:val="00F66CC8"/>
    <w:rsid w:val="00F67129"/>
    <w:rsid w:val="00F67300"/>
    <w:rsid w:val="00F67345"/>
    <w:rsid w:val="00F677B0"/>
    <w:rsid w:val="00F678BC"/>
    <w:rsid w:val="00F67A0B"/>
    <w:rsid w:val="00F67CA2"/>
    <w:rsid w:val="00F67DCC"/>
    <w:rsid w:val="00F67DE9"/>
    <w:rsid w:val="00F67F56"/>
    <w:rsid w:val="00F7029B"/>
    <w:rsid w:val="00F70365"/>
    <w:rsid w:val="00F7054A"/>
    <w:rsid w:val="00F70655"/>
    <w:rsid w:val="00F70B7C"/>
    <w:rsid w:val="00F70C09"/>
    <w:rsid w:val="00F70F3C"/>
    <w:rsid w:val="00F7113F"/>
    <w:rsid w:val="00F71281"/>
    <w:rsid w:val="00F7146B"/>
    <w:rsid w:val="00F717BD"/>
    <w:rsid w:val="00F72270"/>
    <w:rsid w:val="00F722C0"/>
    <w:rsid w:val="00F722DA"/>
    <w:rsid w:val="00F723B5"/>
    <w:rsid w:val="00F72D57"/>
    <w:rsid w:val="00F73053"/>
    <w:rsid w:val="00F731D9"/>
    <w:rsid w:val="00F734F7"/>
    <w:rsid w:val="00F737C3"/>
    <w:rsid w:val="00F73810"/>
    <w:rsid w:val="00F7394E"/>
    <w:rsid w:val="00F73C52"/>
    <w:rsid w:val="00F73FF8"/>
    <w:rsid w:val="00F7464D"/>
    <w:rsid w:val="00F746AE"/>
    <w:rsid w:val="00F7491C"/>
    <w:rsid w:val="00F74B62"/>
    <w:rsid w:val="00F74BC3"/>
    <w:rsid w:val="00F74C4F"/>
    <w:rsid w:val="00F7506B"/>
    <w:rsid w:val="00F7508F"/>
    <w:rsid w:val="00F75180"/>
    <w:rsid w:val="00F75530"/>
    <w:rsid w:val="00F75795"/>
    <w:rsid w:val="00F761D1"/>
    <w:rsid w:val="00F765EA"/>
    <w:rsid w:val="00F7679C"/>
    <w:rsid w:val="00F7682A"/>
    <w:rsid w:val="00F769F6"/>
    <w:rsid w:val="00F76B57"/>
    <w:rsid w:val="00F76C69"/>
    <w:rsid w:val="00F77092"/>
    <w:rsid w:val="00F772E1"/>
    <w:rsid w:val="00F77443"/>
    <w:rsid w:val="00F776F1"/>
    <w:rsid w:val="00F779AF"/>
    <w:rsid w:val="00F77A77"/>
    <w:rsid w:val="00F800D6"/>
    <w:rsid w:val="00F80DED"/>
    <w:rsid w:val="00F814B5"/>
    <w:rsid w:val="00F815DC"/>
    <w:rsid w:val="00F818DF"/>
    <w:rsid w:val="00F81ADE"/>
    <w:rsid w:val="00F81C28"/>
    <w:rsid w:val="00F81E6E"/>
    <w:rsid w:val="00F81E93"/>
    <w:rsid w:val="00F82992"/>
    <w:rsid w:val="00F82C59"/>
    <w:rsid w:val="00F82C9C"/>
    <w:rsid w:val="00F82CE6"/>
    <w:rsid w:val="00F82D72"/>
    <w:rsid w:val="00F83069"/>
    <w:rsid w:val="00F830EF"/>
    <w:rsid w:val="00F835FC"/>
    <w:rsid w:val="00F83831"/>
    <w:rsid w:val="00F83986"/>
    <w:rsid w:val="00F83A2D"/>
    <w:rsid w:val="00F83B8B"/>
    <w:rsid w:val="00F83DE9"/>
    <w:rsid w:val="00F83EE6"/>
    <w:rsid w:val="00F841BD"/>
    <w:rsid w:val="00F842CC"/>
    <w:rsid w:val="00F84759"/>
    <w:rsid w:val="00F8490D"/>
    <w:rsid w:val="00F84B24"/>
    <w:rsid w:val="00F84B95"/>
    <w:rsid w:val="00F850A0"/>
    <w:rsid w:val="00F851ED"/>
    <w:rsid w:val="00F85A82"/>
    <w:rsid w:val="00F85BE7"/>
    <w:rsid w:val="00F85F6C"/>
    <w:rsid w:val="00F861A2"/>
    <w:rsid w:val="00F867D8"/>
    <w:rsid w:val="00F86946"/>
    <w:rsid w:val="00F869E9"/>
    <w:rsid w:val="00F86A74"/>
    <w:rsid w:val="00F86AB1"/>
    <w:rsid w:val="00F87275"/>
    <w:rsid w:val="00F8767B"/>
    <w:rsid w:val="00F87B80"/>
    <w:rsid w:val="00F87B97"/>
    <w:rsid w:val="00F87FC9"/>
    <w:rsid w:val="00F90241"/>
    <w:rsid w:val="00F90635"/>
    <w:rsid w:val="00F9077D"/>
    <w:rsid w:val="00F90898"/>
    <w:rsid w:val="00F90A78"/>
    <w:rsid w:val="00F90CEA"/>
    <w:rsid w:val="00F90F1E"/>
    <w:rsid w:val="00F91402"/>
    <w:rsid w:val="00F91732"/>
    <w:rsid w:val="00F91BAB"/>
    <w:rsid w:val="00F91BC3"/>
    <w:rsid w:val="00F92163"/>
    <w:rsid w:val="00F922A0"/>
    <w:rsid w:val="00F922E6"/>
    <w:rsid w:val="00F92901"/>
    <w:rsid w:val="00F92B3B"/>
    <w:rsid w:val="00F92BC1"/>
    <w:rsid w:val="00F92D78"/>
    <w:rsid w:val="00F92F5F"/>
    <w:rsid w:val="00F92FED"/>
    <w:rsid w:val="00F931D3"/>
    <w:rsid w:val="00F931D6"/>
    <w:rsid w:val="00F93BCD"/>
    <w:rsid w:val="00F94383"/>
    <w:rsid w:val="00F94534"/>
    <w:rsid w:val="00F94E4D"/>
    <w:rsid w:val="00F95305"/>
    <w:rsid w:val="00F95490"/>
    <w:rsid w:val="00F95859"/>
    <w:rsid w:val="00F9593D"/>
    <w:rsid w:val="00F95954"/>
    <w:rsid w:val="00F95A1D"/>
    <w:rsid w:val="00F95AC8"/>
    <w:rsid w:val="00F95F2E"/>
    <w:rsid w:val="00F961B3"/>
    <w:rsid w:val="00F96230"/>
    <w:rsid w:val="00F969BA"/>
    <w:rsid w:val="00F969D0"/>
    <w:rsid w:val="00F96C23"/>
    <w:rsid w:val="00F972B4"/>
    <w:rsid w:val="00F975B6"/>
    <w:rsid w:val="00F978DC"/>
    <w:rsid w:val="00F979C2"/>
    <w:rsid w:val="00F97CA4"/>
    <w:rsid w:val="00FA0286"/>
    <w:rsid w:val="00FA057A"/>
    <w:rsid w:val="00FA0B8B"/>
    <w:rsid w:val="00FA0C70"/>
    <w:rsid w:val="00FA0C88"/>
    <w:rsid w:val="00FA0CA2"/>
    <w:rsid w:val="00FA1028"/>
    <w:rsid w:val="00FA1414"/>
    <w:rsid w:val="00FA141F"/>
    <w:rsid w:val="00FA145E"/>
    <w:rsid w:val="00FA14CC"/>
    <w:rsid w:val="00FA1B40"/>
    <w:rsid w:val="00FA224D"/>
    <w:rsid w:val="00FA2563"/>
    <w:rsid w:val="00FA2C47"/>
    <w:rsid w:val="00FA2D6A"/>
    <w:rsid w:val="00FA35C7"/>
    <w:rsid w:val="00FA3997"/>
    <w:rsid w:val="00FA3A17"/>
    <w:rsid w:val="00FA405A"/>
    <w:rsid w:val="00FA46B2"/>
    <w:rsid w:val="00FA47D5"/>
    <w:rsid w:val="00FA48E0"/>
    <w:rsid w:val="00FA4B4C"/>
    <w:rsid w:val="00FA4C43"/>
    <w:rsid w:val="00FA4C4D"/>
    <w:rsid w:val="00FA4EC4"/>
    <w:rsid w:val="00FA52EE"/>
    <w:rsid w:val="00FA5324"/>
    <w:rsid w:val="00FA5818"/>
    <w:rsid w:val="00FA58DD"/>
    <w:rsid w:val="00FA5962"/>
    <w:rsid w:val="00FA5E21"/>
    <w:rsid w:val="00FA5F33"/>
    <w:rsid w:val="00FA62C8"/>
    <w:rsid w:val="00FA6467"/>
    <w:rsid w:val="00FA6499"/>
    <w:rsid w:val="00FA6DB6"/>
    <w:rsid w:val="00FA6F27"/>
    <w:rsid w:val="00FA6FC2"/>
    <w:rsid w:val="00FA740C"/>
    <w:rsid w:val="00FA762A"/>
    <w:rsid w:val="00FA7635"/>
    <w:rsid w:val="00FA771A"/>
    <w:rsid w:val="00FA7729"/>
    <w:rsid w:val="00FA7ABA"/>
    <w:rsid w:val="00FB0171"/>
    <w:rsid w:val="00FB02F7"/>
    <w:rsid w:val="00FB0477"/>
    <w:rsid w:val="00FB0B05"/>
    <w:rsid w:val="00FB0DD2"/>
    <w:rsid w:val="00FB0E89"/>
    <w:rsid w:val="00FB1150"/>
    <w:rsid w:val="00FB15D1"/>
    <w:rsid w:val="00FB16F1"/>
    <w:rsid w:val="00FB18BB"/>
    <w:rsid w:val="00FB1998"/>
    <w:rsid w:val="00FB1C14"/>
    <w:rsid w:val="00FB1C91"/>
    <w:rsid w:val="00FB1DD8"/>
    <w:rsid w:val="00FB2321"/>
    <w:rsid w:val="00FB24CB"/>
    <w:rsid w:val="00FB25CF"/>
    <w:rsid w:val="00FB276E"/>
    <w:rsid w:val="00FB2857"/>
    <w:rsid w:val="00FB2940"/>
    <w:rsid w:val="00FB2958"/>
    <w:rsid w:val="00FB2A5E"/>
    <w:rsid w:val="00FB2F0D"/>
    <w:rsid w:val="00FB304D"/>
    <w:rsid w:val="00FB3247"/>
    <w:rsid w:val="00FB339C"/>
    <w:rsid w:val="00FB371A"/>
    <w:rsid w:val="00FB37CE"/>
    <w:rsid w:val="00FB3E37"/>
    <w:rsid w:val="00FB447D"/>
    <w:rsid w:val="00FB46A9"/>
    <w:rsid w:val="00FB48BF"/>
    <w:rsid w:val="00FB4BE4"/>
    <w:rsid w:val="00FB4FA8"/>
    <w:rsid w:val="00FB56B5"/>
    <w:rsid w:val="00FB579E"/>
    <w:rsid w:val="00FB597E"/>
    <w:rsid w:val="00FB59BD"/>
    <w:rsid w:val="00FB5BFE"/>
    <w:rsid w:val="00FB5D6F"/>
    <w:rsid w:val="00FB60E7"/>
    <w:rsid w:val="00FB61EB"/>
    <w:rsid w:val="00FB6310"/>
    <w:rsid w:val="00FB6377"/>
    <w:rsid w:val="00FB67EB"/>
    <w:rsid w:val="00FB6B19"/>
    <w:rsid w:val="00FB74BD"/>
    <w:rsid w:val="00FB78E5"/>
    <w:rsid w:val="00FB79C9"/>
    <w:rsid w:val="00FB7C6A"/>
    <w:rsid w:val="00FC0252"/>
    <w:rsid w:val="00FC03B8"/>
    <w:rsid w:val="00FC05A7"/>
    <w:rsid w:val="00FC0829"/>
    <w:rsid w:val="00FC0A2B"/>
    <w:rsid w:val="00FC0FA1"/>
    <w:rsid w:val="00FC0FE7"/>
    <w:rsid w:val="00FC1877"/>
    <w:rsid w:val="00FC1DD3"/>
    <w:rsid w:val="00FC2091"/>
    <w:rsid w:val="00FC26BA"/>
    <w:rsid w:val="00FC2764"/>
    <w:rsid w:val="00FC2836"/>
    <w:rsid w:val="00FC2C31"/>
    <w:rsid w:val="00FC2E64"/>
    <w:rsid w:val="00FC30CC"/>
    <w:rsid w:val="00FC3457"/>
    <w:rsid w:val="00FC3899"/>
    <w:rsid w:val="00FC3A5F"/>
    <w:rsid w:val="00FC3B4D"/>
    <w:rsid w:val="00FC3D17"/>
    <w:rsid w:val="00FC3D79"/>
    <w:rsid w:val="00FC3F4C"/>
    <w:rsid w:val="00FC4290"/>
    <w:rsid w:val="00FC43A2"/>
    <w:rsid w:val="00FC4517"/>
    <w:rsid w:val="00FC45E9"/>
    <w:rsid w:val="00FC4936"/>
    <w:rsid w:val="00FC49D0"/>
    <w:rsid w:val="00FC4C36"/>
    <w:rsid w:val="00FC4D19"/>
    <w:rsid w:val="00FC512C"/>
    <w:rsid w:val="00FC577F"/>
    <w:rsid w:val="00FC579C"/>
    <w:rsid w:val="00FC5C04"/>
    <w:rsid w:val="00FC5F89"/>
    <w:rsid w:val="00FC6158"/>
    <w:rsid w:val="00FC66B0"/>
    <w:rsid w:val="00FC68C1"/>
    <w:rsid w:val="00FC6B53"/>
    <w:rsid w:val="00FC7021"/>
    <w:rsid w:val="00FC712C"/>
    <w:rsid w:val="00FC72C8"/>
    <w:rsid w:val="00FC77F2"/>
    <w:rsid w:val="00FC7833"/>
    <w:rsid w:val="00FC7FD7"/>
    <w:rsid w:val="00FC7FFE"/>
    <w:rsid w:val="00FD1166"/>
    <w:rsid w:val="00FD155E"/>
    <w:rsid w:val="00FD1C8D"/>
    <w:rsid w:val="00FD1E2C"/>
    <w:rsid w:val="00FD1EF4"/>
    <w:rsid w:val="00FD218E"/>
    <w:rsid w:val="00FD23D2"/>
    <w:rsid w:val="00FD2578"/>
    <w:rsid w:val="00FD306E"/>
    <w:rsid w:val="00FD3224"/>
    <w:rsid w:val="00FD3318"/>
    <w:rsid w:val="00FD3688"/>
    <w:rsid w:val="00FD39C3"/>
    <w:rsid w:val="00FD3BB6"/>
    <w:rsid w:val="00FD3D5E"/>
    <w:rsid w:val="00FD3DB8"/>
    <w:rsid w:val="00FD4232"/>
    <w:rsid w:val="00FD42D2"/>
    <w:rsid w:val="00FD4373"/>
    <w:rsid w:val="00FD4546"/>
    <w:rsid w:val="00FD4646"/>
    <w:rsid w:val="00FD47E6"/>
    <w:rsid w:val="00FD4941"/>
    <w:rsid w:val="00FD49BE"/>
    <w:rsid w:val="00FD4A86"/>
    <w:rsid w:val="00FD4AA8"/>
    <w:rsid w:val="00FD4AB5"/>
    <w:rsid w:val="00FD4E18"/>
    <w:rsid w:val="00FD501E"/>
    <w:rsid w:val="00FD5753"/>
    <w:rsid w:val="00FD618A"/>
    <w:rsid w:val="00FD672E"/>
    <w:rsid w:val="00FD6767"/>
    <w:rsid w:val="00FD68FF"/>
    <w:rsid w:val="00FD69C1"/>
    <w:rsid w:val="00FD71A1"/>
    <w:rsid w:val="00FD722A"/>
    <w:rsid w:val="00FD76AA"/>
    <w:rsid w:val="00FD77CB"/>
    <w:rsid w:val="00FD7A54"/>
    <w:rsid w:val="00FE022D"/>
    <w:rsid w:val="00FE06F5"/>
    <w:rsid w:val="00FE098D"/>
    <w:rsid w:val="00FE0BFB"/>
    <w:rsid w:val="00FE0CE1"/>
    <w:rsid w:val="00FE0E71"/>
    <w:rsid w:val="00FE0ECD"/>
    <w:rsid w:val="00FE11DA"/>
    <w:rsid w:val="00FE16E0"/>
    <w:rsid w:val="00FE1AEA"/>
    <w:rsid w:val="00FE1DA9"/>
    <w:rsid w:val="00FE2312"/>
    <w:rsid w:val="00FE243A"/>
    <w:rsid w:val="00FE26F7"/>
    <w:rsid w:val="00FE2960"/>
    <w:rsid w:val="00FE2C40"/>
    <w:rsid w:val="00FE2EB1"/>
    <w:rsid w:val="00FE3074"/>
    <w:rsid w:val="00FE3B3F"/>
    <w:rsid w:val="00FE3C19"/>
    <w:rsid w:val="00FE4074"/>
    <w:rsid w:val="00FE40F2"/>
    <w:rsid w:val="00FE448C"/>
    <w:rsid w:val="00FE4713"/>
    <w:rsid w:val="00FE49DE"/>
    <w:rsid w:val="00FE4BBE"/>
    <w:rsid w:val="00FE4C1F"/>
    <w:rsid w:val="00FE4C29"/>
    <w:rsid w:val="00FE4DEB"/>
    <w:rsid w:val="00FE4EA4"/>
    <w:rsid w:val="00FE5660"/>
    <w:rsid w:val="00FE5C3D"/>
    <w:rsid w:val="00FE5DCB"/>
    <w:rsid w:val="00FE5F58"/>
    <w:rsid w:val="00FE63E0"/>
    <w:rsid w:val="00FE662D"/>
    <w:rsid w:val="00FE6C55"/>
    <w:rsid w:val="00FE6D06"/>
    <w:rsid w:val="00FE6D7A"/>
    <w:rsid w:val="00FE7055"/>
    <w:rsid w:val="00FE7067"/>
    <w:rsid w:val="00FE7199"/>
    <w:rsid w:val="00FE7C8D"/>
    <w:rsid w:val="00FE7C93"/>
    <w:rsid w:val="00FE7CEE"/>
    <w:rsid w:val="00FE7DD1"/>
    <w:rsid w:val="00FE7E6B"/>
    <w:rsid w:val="00FE7FA0"/>
    <w:rsid w:val="00FF0215"/>
    <w:rsid w:val="00FF0287"/>
    <w:rsid w:val="00FF04FD"/>
    <w:rsid w:val="00FF067C"/>
    <w:rsid w:val="00FF06DF"/>
    <w:rsid w:val="00FF0F85"/>
    <w:rsid w:val="00FF1107"/>
    <w:rsid w:val="00FF14E4"/>
    <w:rsid w:val="00FF19CE"/>
    <w:rsid w:val="00FF1BFB"/>
    <w:rsid w:val="00FF1DF7"/>
    <w:rsid w:val="00FF1F36"/>
    <w:rsid w:val="00FF1FF2"/>
    <w:rsid w:val="00FF20E3"/>
    <w:rsid w:val="00FF2322"/>
    <w:rsid w:val="00FF2465"/>
    <w:rsid w:val="00FF254F"/>
    <w:rsid w:val="00FF271A"/>
    <w:rsid w:val="00FF2776"/>
    <w:rsid w:val="00FF27F8"/>
    <w:rsid w:val="00FF2B8A"/>
    <w:rsid w:val="00FF2EDC"/>
    <w:rsid w:val="00FF3532"/>
    <w:rsid w:val="00FF36B7"/>
    <w:rsid w:val="00FF38C0"/>
    <w:rsid w:val="00FF3A04"/>
    <w:rsid w:val="00FF3D63"/>
    <w:rsid w:val="00FF407A"/>
    <w:rsid w:val="00FF43FD"/>
    <w:rsid w:val="00FF4AD7"/>
    <w:rsid w:val="00FF558C"/>
    <w:rsid w:val="00FF59A1"/>
    <w:rsid w:val="00FF5F14"/>
    <w:rsid w:val="00FF6094"/>
    <w:rsid w:val="00FF60C4"/>
    <w:rsid w:val="00FF629A"/>
    <w:rsid w:val="00FF62D6"/>
    <w:rsid w:val="00FF6D57"/>
    <w:rsid w:val="00FF720C"/>
    <w:rsid w:val="00FF7255"/>
    <w:rsid w:val="00FF726C"/>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C795E"/>
  <w15:docId w15:val="{3BA49659-FED1-49B9-A00E-5D802066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EC"/>
    <w:rPr>
      <w:sz w:val="24"/>
    </w:rPr>
  </w:style>
  <w:style w:type="paragraph" w:styleId="Heading1">
    <w:name w:val="heading 1"/>
    <w:basedOn w:val="Normal"/>
    <w:next w:val="Normal"/>
    <w:qFormat/>
    <w:rsid w:val="00D3263F"/>
    <w:pPr>
      <w:keepNext/>
      <w:jc w:val="center"/>
      <w:outlineLvl w:val="0"/>
    </w:pPr>
    <w:rPr>
      <w:rFonts w:ascii="Poor Richard" w:hAnsi="Poor Richard"/>
      <w:b/>
      <w:i/>
      <w:sz w:val="28"/>
    </w:rPr>
  </w:style>
  <w:style w:type="paragraph" w:styleId="Heading2">
    <w:name w:val="heading 2"/>
    <w:basedOn w:val="Normal"/>
    <w:next w:val="Normal"/>
    <w:qFormat/>
    <w:rsid w:val="00D3263F"/>
    <w:pPr>
      <w:keepNext/>
      <w:jc w:val="center"/>
      <w:outlineLvl w:val="1"/>
    </w:pPr>
    <w:rPr>
      <w:rFonts w:ascii="Goudy Old Style" w:hAnsi="Goudy Old Style"/>
      <w:b/>
      <w:bCs/>
      <w:i/>
      <w:iCs/>
      <w:color w:val="FFFFFF"/>
      <w:sz w:val="28"/>
    </w:rPr>
  </w:style>
  <w:style w:type="paragraph" w:styleId="Heading3">
    <w:name w:val="heading 3"/>
    <w:basedOn w:val="Normal"/>
    <w:next w:val="Normal"/>
    <w:qFormat/>
    <w:rsid w:val="00D3263F"/>
    <w:pPr>
      <w:keepNext/>
      <w:jc w:val="center"/>
      <w:outlineLvl w:val="2"/>
    </w:pPr>
    <w:rPr>
      <w:b/>
      <w:bCs/>
      <w:sz w:val="22"/>
    </w:rPr>
  </w:style>
  <w:style w:type="paragraph" w:styleId="Heading4">
    <w:name w:val="heading 4"/>
    <w:basedOn w:val="Normal"/>
    <w:next w:val="Normal"/>
    <w:qFormat/>
    <w:rsid w:val="00D3263F"/>
    <w:pPr>
      <w:keepNext/>
      <w:jc w:val="center"/>
      <w:outlineLvl w:val="3"/>
    </w:pPr>
    <w:rPr>
      <w:b/>
      <w:bCs/>
    </w:rPr>
  </w:style>
  <w:style w:type="paragraph" w:styleId="Heading5">
    <w:name w:val="heading 5"/>
    <w:basedOn w:val="Normal"/>
    <w:next w:val="Normal"/>
    <w:qFormat/>
    <w:rsid w:val="00D3263F"/>
    <w:pPr>
      <w:keepNext/>
      <w:pBdr>
        <w:top w:val="thinThickMediumGap" w:sz="24" w:space="1" w:color="auto"/>
        <w:left w:val="thinThickMediumGap" w:sz="24" w:space="4" w:color="auto"/>
        <w:bottom w:val="thickThinMediumGap" w:sz="24" w:space="1" w:color="auto"/>
        <w:right w:val="thickThinMediumGap" w:sz="24" w:space="4" w:color="auto"/>
      </w:pBdr>
      <w:jc w:val="center"/>
      <w:outlineLvl w:val="4"/>
    </w:pPr>
    <w:rPr>
      <w:rFonts w:ascii="Georgia" w:hAnsi="Georgia"/>
      <w:b/>
      <w:i/>
      <w:sz w:val="22"/>
    </w:rPr>
  </w:style>
  <w:style w:type="paragraph" w:styleId="Heading6">
    <w:name w:val="heading 6"/>
    <w:basedOn w:val="Normal"/>
    <w:next w:val="Normal"/>
    <w:qFormat/>
    <w:rsid w:val="00D3263F"/>
    <w:pPr>
      <w:keepNext/>
      <w:outlineLvl w:val="5"/>
    </w:pPr>
    <w:rPr>
      <w:b/>
      <w:bCs/>
      <w:sz w:val="22"/>
    </w:rPr>
  </w:style>
  <w:style w:type="paragraph" w:styleId="Heading7">
    <w:name w:val="heading 7"/>
    <w:basedOn w:val="Normal"/>
    <w:next w:val="Normal"/>
    <w:qFormat/>
    <w:rsid w:val="00D3263F"/>
    <w:pPr>
      <w:keepNext/>
      <w:jc w:val="center"/>
      <w:outlineLvl w:val="6"/>
    </w:pPr>
    <w:rPr>
      <w:rFonts w:ascii="Tw Cen MT Condensed Extra Bold" w:hAnsi="Tw Cen MT Condensed Extra Bold"/>
      <w:b/>
      <w:i/>
      <w:sz w:val="28"/>
      <w:u w:val="single"/>
    </w:rPr>
  </w:style>
  <w:style w:type="paragraph" w:styleId="Heading8">
    <w:name w:val="heading 8"/>
    <w:basedOn w:val="Normal"/>
    <w:next w:val="Normal"/>
    <w:qFormat/>
    <w:rsid w:val="00D3263F"/>
    <w:pPr>
      <w:keepNext/>
      <w:ind w:left="360"/>
      <w:jc w:val="center"/>
      <w:outlineLvl w:val="7"/>
    </w:pPr>
    <w:rPr>
      <w:rFonts w:ascii="Garamond" w:hAnsi="Garamond"/>
      <w:b/>
      <w:bCs/>
      <w:sz w:val="28"/>
    </w:rPr>
  </w:style>
  <w:style w:type="paragraph" w:styleId="Heading9">
    <w:name w:val="heading 9"/>
    <w:basedOn w:val="Normal"/>
    <w:next w:val="Normal"/>
    <w:qFormat/>
    <w:rsid w:val="00D3263F"/>
    <w:pPr>
      <w:keepNext/>
      <w:autoSpaceDE w:val="0"/>
      <w:autoSpaceDN w:val="0"/>
      <w:adjustRightInd w:val="0"/>
      <w:jc w:val="center"/>
      <w:outlineLvl w:val="8"/>
    </w:pPr>
    <w:rPr>
      <w:rFonts w:ascii="Arial Narrow" w:hAnsi="Arial Narrow" w:cs="Arial"/>
      <w:b/>
      <w:bCs/>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D3263F"/>
    <w:pPr>
      <w:framePr w:w="7920" w:h="1980" w:hRule="exact" w:hSpace="180" w:wrap="auto" w:hAnchor="page" w:xAlign="center" w:yAlign="bottom"/>
      <w:ind w:left="2880"/>
    </w:pPr>
    <w:rPr>
      <w:rFonts w:ascii="OCR A Extended" w:hAnsi="OCR A Extended"/>
    </w:rPr>
  </w:style>
  <w:style w:type="paragraph" w:styleId="EnvelopeReturn">
    <w:name w:val="envelope return"/>
    <w:basedOn w:val="Normal"/>
    <w:semiHidden/>
    <w:rsid w:val="00D3263F"/>
    <w:rPr>
      <w:sz w:val="20"/>
    </w:rPr>
  </w:style>
  <w:style w:type="paragraph" w:styleId="Title">
    <w:name w:val="Title"/>
    <w:basedOn w:val="Normal"/>
    <w:link w:val="TitleChar"/>
    <w:qFormat/>
    <w:rsid w:val="00D3263F"/>
    <w:pPr>
      <w:pBdr>
        <w:top w:val="single" w:sz="12" w:space="1" w:color="auto"/>
        <w:left w:val="single" w:sz="12" w:space="4" w:color="auto"/>
        <w:bottom w:val="single" w:sz="12" w:space="1" w:color="auto"/>
        <w:right w:val="single" w:sz="12" w:space="4" w:color="auto"/>
      </w:pBdr>
      <w:jc w:val="center"/>
    </w:pPr>
    <w:rPr>
      <w:rFonts w:ascii="Monotype Corsiva" w:hAnsi="Monotype Corsiva"/>
      <w:b/>
      <w:i/>
      <w:iCs/>
      <w:sz w:val="52"/>
    </w:rPr>
  </w:style>
  <w:style w:type="paragraph" w:styleId="Subtitle">
    <w:name w:val="Subtitle"/>
    <w:basedOn w:val="Normal"/>
    <w:qFormat/>
    <w:rsid w:val="00D3263F"/>
    <w:pPr>
      <w:pBdr>
        <w:top w:val="single" w:sz="12" w:space="1" w:color="auto"/>
        <w:left w:val="single" w:sz="12" w:space="4" w:color="auto"/>
        <w:bottom w:val="single" w:sz="12" w:space="1" w:color="auto"/>
        <w:right w:val="single" w:sz="12" w:space="4" w:color="auto"/>
      </w:pBdr>
      <w:jc w:val="center"/>
    </w:pPr>
    <w:rPr>
      <w:rFonts w:ascii="Monotype Corsiva" w:hAnsi="Monotype Corsiva"/>
      <w:b/>
      <w:sz w:val="28"/>
    </w:rPr>
  </w:style>
  <w:style w:type="paragraph" w:styleId="BodyTextIndent">
    <w:name w:val="Body Text Indent"/>
    <w:basedOn w:val="Normal"/>
    <w:semiHidden/>
    <w:rsid w:val="00D3263F"/>
    <w:pPr>
      <w:ind w:firstLine="720"/>
    </w:pPr>
    <w:rPr>
      <w:sz w:val="22"/>
    </w:rPr>
  </w:style>
  <w:style w:type="paragraph" w:styleId="BodyText">
    <w:name w:val="Body Text"/>
    <w:basedOn w:val="Normal"/>
    <w:link w:val="BodyTextChar"/>
    <w:semiHidden/>
    <w:rsid w:val="00D3263F"/>
    <w:rPr>
      <w:sz w:val="20"/>
    </w:rPr>
  </w:style>
  <w:style w:type="paragraph" w:styleId="BodyText2">
    <w:name w:val="Body Text 2"/>
    <w:basedOn w:val="Normal"/>
    <w:link w:val="BodyText2Char"/>
    <w:semiHidden/>
    <w:rsid w:val="00D3263F"/>
    <w:rPr>
      <w:rFonts w:ascii="Garamond" w:hAnsi="Garamond"/>
      <w:sz w:val="22"/>
    </w:rPr>
  </w:style>
  <w:style w:type="paragraph" w:styleId="BodyText3">
    <w:name w:val="Body Text 3"/>
    <w:basedOn w:val="Normal"/>
    <w:semiHidden/>
    <w:rsid w:val="00D3263F"/>
    <w:pPr>
      <w:jc w:val="center"/>
    </w:pPr>
    <w:rPr>
      <w:rFonts w:ascii="LeisureCaligraphic" w:hAnsi="LeisureCaligraphic"/>
      <w:b/>
      <w:sz w:val="22"/>
    </w:rPr>
  </w:style>
  <w:style w:type="paragraph" w:styleId="BodyTextIndent2">
    <w:name w:val="Body Text Indent 2"/>
    <w:basedOn w:val="Normal"/>
    <w:semiHidden/>
    <w:rsid w:val="00D3263F"/>
    <w:pPr>
      <w:ind w:left="720" w:hanging="720"/>
    </w:pPr>
    <w:rPr>
      <w:sz w:val="22"/>
    </w:rPr>
  </w:style>
  <w:style w:type="paragraph" w:styleId="BodyTextIndent3">
    <w:name w:val="Body Text Indent 3"/>
    <w:basedOn w:val="Normal"/>
    <w:semiHidden/>
    <w:rsid w:val="00D3263F"/>
    <w:pPr>
      <w:ind w:left="360"/>
    </w:pPr>
    <w:rPr>
      <w:rFonts w:ascii="Franklin Gothic Medium" w:hAnsi="Franklin Gothic Medium"/>
    </w:rPr>
  </w:style>
  <w:style w:type="paragraph" w:styleId="Caption">
    <w:name w:val="caption"/>
    <w:basedOn w:val="Normal"/>
    <w:next w:val="Normal"/>
    <w:qFormat/>
    <w:rsid w:val="00D3263F"/>
    <w:pPr>
      <w:pBdr>
        <w:top w:val="single" w:sz="4" w:space="1" w:color="auto"/>
        <w:left w:val="single" w:sz="4" w:space="4" w:color="auto"/>
        <w:bottom w:val="single" w:sz="4" w:space="1" w:color="auto"/>
        <w:right w:val="single" w:sz="4" w:space="4" w:color="auto"/>
      </w:pBdr>
      <w:jc w:val="center"/>
    </w:pPr>
    <w:rPr>
      <w:rFonts w:ascii="Harrington" w:hAnsi="Harrington"/>
      <w:sz w:val="32"/>
    </w:rPr>
  </w:style>
  <w:style w:type="character" w:styleId="Strong">
    <w:name w:val="Strong"/>
    <w:basedOn w:val="DefaultParagraphFont"/>
    <w:uiPriority w:val="22"/>
    <w:qFormat/>
    <w:rsid w:val="00D3263F"/>
    <w:rPr>
      <w:b/>
      <w:bCs/>
    </w:rPr>
  </w:style>
  <w:style w:type="character" w:styleId="Hyperlink">
    <w:name w:val="Hyperlink"/>
    <w:basedOn w:val="DefaultParagraphFont"/>
    <w:semiHidden/>
    <w:rsid w:val="00D3263F"/>
    <w:rPr>
      <w:color w:val="0000FF"/>
      <w:u w:val="single"/>
    </w:rPr>
  </w:style>
  <w:style w:type="character" w:styleId="FollowedHyperlink">
    <w:name w:val="FollowedHyperlink"/>
    <w:basedOn w:val="DefaultParagraphFont"/>
    <w:semiHidden/>
    <w:rsid w:val="00D3263F"/>
    <w:rPr>
      <w:color w:val="800080"/>
      <w:u w:val="single"/>
    </w:rPr>
  </w:style>
  <w:style w:type="character" w:styleId="Emphasis">
    <w:name w:val="Emphasis"/>
    <w:basedOn w:val="DefaultParagraphFont"/>
    <w:uiPriority w:val="20"/>
    <w:qFormat/>
    <w:rsid w:val="002102DA"/>
    <w:rPr>
      <w:i/>
      <w:iCs/>
    </w:rPr>
  </w:style>
  <w:style w:type="paragraph" w:styleId="Header">
    <w:name w:val="header"/>
    <w:basedOn w:val="Normal"/>
    <w:link w:val="HeaderChar"/>
    <w:semiHidden/>
    <w:rsid w:val="002102DA"/>
    <w:rPr>
      <w:rFonts w:eastAsia="Arial Unicode MS"/>
      <w:szCs w:val="24"/>
    </w:rPr>
  </w:style>
  <w:style w:type="character" w:customStyle="1" w:styleId="HeaderChar">
    <w:name w:val="Header Char"/>
    <w:basedOn w:val="DefaultParagraphFont"/>
    <w:link w:val="Header"/>
    <w:semiHidden/>
    <w:rsid w:val="002102DA"/>
    <w:rPr>
      <w:rFonts w:eastAsia="Arial Unicode MS"/>
      <w:sz w:val="24"/>
      <w:szCs w:val="24"/>
    </w:rPr>
  </w:style>
  <w:style w:type="paragraph" w:styleId="PlainText">
    <w:name w:val="Plain Text"/>
    <w:basedOn w:val="Normal"/>
    <w:link w:val="PlainTextChar"/>
    <w:uiPriority w:val="99"/>
    <w:unhideWhenUsed/>
    <w:rsid w:val="00533F66"/>
    <w:rPr>
      <w:rFonts w:ascii="Courier New" w:eastAsia="Calibri" w:hAnsi="Courier New" w:cs="Courier New"/>
      <w:sz w:val="20"/>
    </w:rPr>
  </w:style>
  <w:style w:type="character" w:customStyle="1" w:styleId="PlainTextChar">
    <w:name w:val="Plain Text Char"/>
    <w:basedOn w:val="DefaultParagraphFont"/>
    <w:link w:val="PlainText"/>
    <w:uiPriority w:val="99"/>
    <w:rsid w:val="00533F66"/>
    <w:rPr>
      <w:rFonts w:ascii="Courier New" w:eastAsia="Calibri" w:hAnsi="Courier New" w:cs="Courier New"/>
    </w:rPr>
  </w:style>
  <w:style w:type="character" w:customStyle="1" w:styleId="BodyTextChar">
    <w:name w:val="Body Text Char"/>
    <w:basedOn w:val="DefaultParagraphFont"/>
    <w:link w:val="BodyText"/>
    <w:semiHidden/>
    <w:rsid w:val="007515A7"/>
  </w:style>
  <w:style w:type="paragraph" w:customStyle="1" w:styleId="Default">
    <w:name w:val="Default"/>
    <w:rsid w:val="00B13889"/>
    <w:pPr>
      <w:autoSpaceDE w:val="0"/>
      <w:autoSpaceDN w:val="0"/>
      <w:adjustRightInd w:val="0"/>
    </w:pPr>
    <w:rPr>
      <w:rFonts w:ascii="Arial" w:eastAsia="Calibri" w:hAnsi="Arial" w:cs="Arial"/>
      <w:color w:val="000000"/>
      <w:sz w:val="24"/>
      <w:szCs w:val="24"/>
    </w:rPr>
  </w:style>
  <w:style w:type="paragraph" w:customStyle="1" w:styleId="Pa1">
    <w:name w:val="Pa1"/>
    <w:basedOn w:val="Default"/>
    <w:next w:val="Default"/>
    <w:uiPriority w:val="99"/>
    <w:rsid w:val="00B13889"/>
    <w:pPr>
      <w:spacing w:line="241" w:lineRule="atLeast"/>
    </w:pPr>
    <w:rPr>
      <w:color w:val="auto"/>
    </w:rPr>
  </w:style>
  <w:style w:type="paragraph" w:styleId="NormalWeb">
    <w:name w:val="Normal (Web)"/>
    <w:basedOn w:val="Normal"/>
    <w:uiPriority w:val="99"/>
    <w:unhideWhenUsed/>
    <w:rsid w:val="00C51858"/>
    <w:pPr>
      <w:spacing w:before="100" w:beforeAutospacing="1" w:after="100" w:afterAutospacing="1"/>
    </w:pPr>
    <w:rPr>
      <w:rFonts w:eastAsia="Calibri"/>
      <w:szCs w:val="24"/>
    </w:rPr>
  </w:style>
  <w:style w:type="paragraph" w:styleId="BalloonText">
    <w:name w:val="Balloon Text"/>
    <w:basedOn w:val="Normal"/>
    <w:link w:val="BalloonTextChar"/>
    <w:uiPriority w:val="99"/>
    <w:semiHidden/>
    <w:unhideWhenUsed/>
    <w:rsid w:val="00A8482F"/>
    <w:rPr>
      <w:rFonts w:ascii="Tahoma" w:hAnsi="Tahoma" w:cs="Tahoma"/>
      <w:sz w:val="16"/>
      <w:szCs w:val="16"/>
    </w:rPr>
  </w:style>
  <w:style w:type="character" w:customStyle="1" w:styleId="BalloonTextChar">
    <w:name w:val="Balloon Text Char"/>
    <w:basedOn w:val="DefaultParagraphFont"/>
    <w:link w:val="BalloonText"/>
    <w:uiPriority w:val="99"/>
    <w:semiHidden/>
    <w:rsid w:val="00A8482F"/>
    <w:rPr>
      <w:rFonts w:ascii="Tahoma" w:hAnsi="Tahoma" w:cs="Tahoma"/>
      <w:sz w:val="16"/>
      <w:szCs w:val="16"/>
    </w:rPr>
  </w:style>
  <w:style w:type="character" w:customStyle="1" w:styleId="BodyText2Char">
    <w:name w:val="Body Text 2 Char"/>
    <w:basedOn w:val="DefaultParagraphFont"/>
    <w:link w:val="BodyText2"/>
    <w:semiHidden/>
    <w:rsid w:val="00A451D7"/>
    <w:rPr>
      <w:rFonts w:ascii="Garamond" w:hAnsi="Garamond"/>
      <w:sz w:val="22"/>
    </w:rPr>
  </w:style>
  <w:style w:type="paragraph" w:styleId="NoSpacing">
    <w:name w:val="No Spacing"/>
    <w:uiPriority w:val="1"/>
    <w:qFormat/>
    <w:rsid w:val="00A65178"/>
    <w:rPr>
      <w:rFonts w:ascii="Calibri" w:eastAsia="Calibri" w:hAnsi="Calibri"/>
      <w:sz w:val="22"/>
      <w:szCs w:val="22"/>
    </w:rPr>
  </w:style>
  <w:style w:type="character" w:customStyle="1" w:styleId="tab">
    <w:name w:val="tab"/>
    <w:basedOn w:val="DefaultParagraphFont"/>
    <w:rsid w:val="002B419F"/>
  </w:style>
  <w:style w:type="paragraph" w:styleId="ListParagraph">
    <w:name w:val="List Paragraph"/>
    <w:basedOn w:val="Normal"/>
    <w:uiPriority w:val="34"/>
    <w:qFormat/>
    <w:rsid w:val="00F66679"/>
    <w:pPr>
      <w:ind w:left="720"/>
      <w:contextualSpacing/>
    </w:pPr>
  </w:style>
  <w:style w:type="paragraph" w:styleId="Footer">
    <w:name w:val="footer"/>
    <w:basedOn w:val="Normal"/>
    <w:link w:val="FooterChar"/>
    <w:uiPriority w:val="99"/>
    <w:unhideWhenUsed/>
    <w:rsid w:val="005F5394"/>
    <w:pPr>
      <w:tabs>
        <w:tab w:val="center" w:pos="4680"/>
        <w:tab w:val="right" w:pos="9360"/>
      </w:tabs>
    </w:pPr>
  </w:style>
  <w:style w:type="character" w:customStyle="1" w:styleId="FooterChar">
    <w:name w:val="Footer Char"/>
    <w:basedOn w:val="DefaultParagraphFont"/>
    <w:link w:val="Footer"/>
    <w:uiPriority w:val="99"/>
    <w:rsid w:val="005F5394"/>
    <w:rPr>
      <w:sz w:val="24"/>
    </w:rPr>
  </w:style>
  <w:style w:type="character" w:styleId="CommentReference">
    <w:name w:val="annotation reference"/>
    <w:basedOn w:val="DefaultParagraphFont"/>
    <w:uiPriority w:val="99"/>
    <w:semiHidden/>
    <w:unhideWhenUsed/>
    <w:rsid w:val="00B139C4"/>
    <w:rPr>
      <w:sz w:val="16"/>
      <w:szCs w:val="16"/>
    </w:rPr>
  </w:style>
  <w:style w:type="paragraph" w:styleId="CommentText">
    <w:name w:val="annotation text"/>
    <w:basedOn w:val="Normal"/>
    <w:link w:val="CommentTextChar"/>
    <w:uiPriority w:val="99"/>
    <w:semiHidden/>
    <w:unhideWhenUsed/>
    <w:rsid w:val="00B139C4"/>
    <w:rPr>
      <w:sz w:val="20"/>
    </w:rPr>
  </w:style>
  <w:style w:type="character" w:customStyle="1" w:styleId="CommentTextChar">
    <w:name w:val="Comment Text Char"/>
    <w:basedOn w:val="DefaultParagraphFont"/>
    <w:link w:val="CommentText"/>
    <w:uiPriority w:val="99"/>
    <w:semiHidden/>
    <w:rsid w:val="00B139C4"/>
  </w:style>
  <w:style w:type="paragraph" w:styleId="CommentSubject">
    <w:name w:val="annotation subject"/>
    <w:basedOn w:val="CommentText"/>
    <w:next w:val="CommentText"/>
    <w:link w:val="CommentSubjectChar"/>
    <w:uiPriority w:val="99"/>
    <w:semiHidden/>
    <w:unhideWhenUsed/>
    <w:rsid w:val="00B139C4"/>
    <w:rPr>
      <w:b/>
      <w:bCs/>
    </w:rPr>
  </w:style>
  <w:style w:type="character" w:customStyle="1" w:styleId="CommentSubjectChar">
    <w:name w:val="Comment Subject Char"/>
    <w:basedOn w:val="CommentTextChar"/>
    <w:link w:val="CommentSubject"/>
    <w:uiPriority w:val="99"/>
    <w:semiHidden/>
    <w:rsid w:val="00B139C4"/>
    <w:rPr>
      <w:b/>
      <w:bCs/>
    </w:rPr>
  </w:style>
  <w:style w:type="character" w:customStyle="1" w:styleId="TitleChar">
    <w:name w:val="Title Char"/>
    <w:basedOn w:val="DefaultParagraphFont"/>
    <w:link w:val="Title"/>
    <w:rsid w:val="00437357"/>
    <w:rPr>
      <w:rFonts w:ascii="Monotype Corsiva" w:hAnsi="Monotype Corsiva"/>
      <w:b/>
      <w:i/>
      <w:iCs/>
      <w:sz w:val="52"/>
    </w:rPr>
  </w:style>
  <w:style w:type="character" w:customStyle="1" w:styleId="UnresolvedMention1">
    <w:name w:val="Unresolved Mention1"/>
    <w:basedOn w:val="DefaultParagraphFont"/>
    <w:uiPriority w:val="99"/>
    <w:semiHidden/>
    <w:unhideWhenUsed/>
    <w:rsid w:val="007E2530"/>
    <w:rPr>
      <w:color w:val="605E5C"/>
      <w:shd w:val="clear" w:color="auto" w:fill="E1DFDD"/>
    </w:rPr>
  </w:style>
  <w:style w:type="character" w:styleId="UnresolvedMention">
    <w:name w:val="Unresolved Mention"/>
    <w:basedOn w:val="DefaultParagraphFont"/>
    <w:uiPriority w:val="99"/>
    <w:semiHidden/>
    <w:unhideWhenUsed/>
    <w:rsid w:val="008D0BBA"/>
    <w:rPr>
      <w:color w:val="605E5C"/>
      <w:shd w:val="clear" w:color="auto" w:fill="E1DFDD"/>
    </w:rPr>
  </w:style>
  <w:style w:type="table" w:styleId="TableGrid">
    <w:name w:val="Table Grid"/>
    <w:basedOn w:val="TableNormal"/>
    <w:uiPriority w:val="59"/>
    <w:rsid w:val="00130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grdq">
    <w:name w:val="jsgrdq"/>
    <w:basedOn w:val="DefaultParagraphFont"/>
    <w:rsid w:val="008E4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520">
      <w:bodyDiv w:val="1"/>
      <w:marLeft w:val="0"/>
      <w:marRight w:val="0"/>
      <w:marTop w:val="0"/>
      <w:marBottom w:val="0"/>
      <w:divBdr>
        <w:top w:val="none" w:sz="0" w:space="0" w:color="auto"/>
        <w:left w:val="none" w:sz="0" w:space="0" w:color="auto"/>
        <w:bottom w:val="none" w:sz="0" w:space="0" w:color="auto"/>
        <w:right w:val="none" w:sz="0" w:space="0" w:color="auto"/>
      </w:divBdr>
    </w:div>
    <w:div w:id="16664190">
      <w:bodyDiv w:val="1"/>
      <w:marLeft w:val="0"/>
      <w:marRight w:val="0"/>
      <w:marTop w:val="0"/>
      <w:marBottom w:val="0"/>
      <w:divBdr>
        <w:top w:val="none" w:sz="0" w:space="0" w:color="auto"/>
        <w:left w:val="none" w:sz="0" w:space="0" w:color="auto"/>
        <w:bottom w:val="none" w:sz="0" w:space="0" w:color="auto"/>
        <w:right w:val="none" w:sz="0" w:space="0" w:color="auto"/>
      </w:divBdr>
    </w:div>
    <w:div w:id="38172949">
      <w:bodyDiv w:val="1"/>
      <w:marLeft w:val="0"/>
      <w:marRight w:val="0"/>
      <w:marTop w:val="0"/>
      <w:marBottom w:val="0"/>
      <w:divBdr>
        <w:top w:val="none" w:sz="0" w:space="0" w:color="auto"/>
        <w:left w:val="none" w:sz="0" w:space="0" w:color="auto"/>
        <w:bottom w:val="none" w:sz="0" w:space="0" w:color="auto"/>
        <w:right w:val="none" w:sz="0" w:space="0" w:color="auto"/>
      </w:divBdr>
    </w:div>
    <w:div w:id="45417388">
      <w:bodyDiv w:val="1"/>
      <w:marLeft w:val="0"/>
      <w:marRight w:val="0"/>
      <w:marTop w:val="0"/>
      <w:marBottom w:val="0"/>
      <w:divBdr>
        <w:top w:val="none" w:sz="0" w:space="0" w:color="auto"/>
        <w:left w:val="none" w:sz="0" w:space="0" w:color="auto"/>
        <w:bottom w:val="none" w:sz="0" w:space="0" w:color="auto"/>
        <w:right w:val="none" w:sz="0" w:space="0" w:color="auto"/>
      </w:divBdr>
    </w:div>
    <w:div w:id="51857556">
      <w:bodyDiv w:val="1"/>
      <w:marLeft w:val="0"/>
      <w:marRight w:val="0"/>
      <w:marTop w:val="0"/>
      <w:marBottom w:val="0"/>
      <w:divBdr>
        <w:top w:val="none" w:sz="0" w:space="0" w:color="auto"/>
        <w:left w:val="none" w:sz="0" w:space="0" w:color="auto"/>
        <w:bottom w:val="none" w:sz="0" w:space="0" w:color="auto"/>
        <w:right w:val="none" w:sz="0" w:space="0" w:color="auto"/>
      </w:divBdr>
    </w:div>
    <w:div w:id="56782087">
      <w:bodyDiv w:val="1"/>
      <w:marLeft w:val="0"/>
      <w:marRight w:val="0"/>
      <w:marTop w:val="0"/>
      <w:marBottom w:val="0"/>
      <w:divBdr>
        <w:top w:val="none" w:sz="0" w:space="0" w:color="auto"/>
        <w:left w:val="none" w:sz="0" w:space="0" w:color="auto"/>
        <w:bottom w:val="none" w:sz="0" w:space="0" w:color="auto"/>
        <w:right w:val="none" w:sz="0" w:space="0" w:color="auto"/>
      </w:divBdr>
    </w:div>
    <w:div w:id="77140183">
      <w:bodyDiv w:val="1"/>
      <w:marLeft w:val="0"/>
      <w:marRight w:val="0"/>
      <w:marTop w:val="0"/>
      <w:marBottom w:val="0"/>
      <w:divBdr>
        <w:top w:val="none" w:sz="0" w:space="0" w:color="auto"/>
        <w:left w:val="none" w:sz="0" w:space="0" w:color="auto"/>
        <w:bottom w:val="none" w:sz="0" w:space="0" w:color="auto"/>
        <w:right w:val="none" w:sz="0" w:space="0" w:color="auto"/>
      </w:divBdr>
    </w:div>
    <w:div w:id="78257526">
      <w:bodyDiv w:val="1"/>
      <w:marLeft w:val="0"/>
      <w:marRight w:val="0"/>
      <w:marTop w:val="0"/>
      <w:marBottom w:val="0"/>
      <w:divBdr>
        <w:top w:val="none" w:sz="0" w:space="0" w:color="auto"/>
        <w:left w:val="none" w:sz="0" w:space="0" w:color="auto"/>
        <w:bottom w:val="none" w:sz="0" w:space="0" w:color="auto"/>
        <w:right w:val="none" w:sz="0" w:space="0" w:color="auto"/>
      </w:divBdr>
    </w:div>
    <w:div w:id="121852312">
      <w:bodyDiv w:val="1"/>
      <w:marLeft w:val="0"/>
      <w:marRight w:val="0"/>
      <w:marTop w:val="0"/>
      <w:marBottom w:val="0"/>
      <w:divBdr>
        <w:top w:val="none" w:sz="0" w:space="0" w:color="auto"/>
        <w:left w:val="none" w:sz="0" w:space="0" w:color="auto"/>
        <w:bottom w:val="none" w:sz="0" w:space="0" w:color="auto"/>
        <w:right w:val="none" w:sz="0" w:space="0" w:color="auto"/>
      </w:divBdr>
    </w:div>
    <w:div w:id="137303138">
      <w:bodyDiv w:val="1"/>
      <w:marLeft w:val="0"/>
      <w:marRight w:val="0"/>
      <w:marTop w:val="0"/>
      <w:marBottom w:val="0"/>
      <w:divBdr>
        <w:top w:val="none" w:sz="0" w:space="0" w:color="auto"/>
        <w:left w:val="none" w:sz="0" w:space="0" w:color="auto"/>
        <w:bottom w:val="none" w:sz="0" w:space="0" w:color="auto"/>
        <w:right w:val="none" w:sz="0" w:space="0" w:color="auto"/>
      </w:divBdr>
    </w:div>
    <w:div w:id="139539620">
      <w:bodyDiv w:val="1"/>
      <w:marLeft w:val="0"/>
      <w:marRight w:val="0"/>
      <w:marTop w:val="0"/>
      <w:marBottom w:val="0"/>
      <w:divBdr>
        <w:top w:val="none" w:sz="0" w:space="0" w:color="auto"/>
        <w:left w:val="none" w:sz="0" w:space="0" w:color="auto"/>
        <w:bottom w:val="none" w:sz="0" w:space="0" w:color="auto"/>
        <w:right w:val="none" w:sz="0" w:space="0" w:color="auto"/>
      </w:divBdr>
    </w:div>
    <w:div w:id="147208427">
      <w:bodyDiv w:val="1"/>
      <w:marLeft w:val="0"/>
      <w:marRight w:val="0"/>
      <w:marTop w:val="0"/>
      <w:marBottom w:val="0"/>
      <w:divBdr>
        <w:top w:val="none" w:sz="0" w:space="0" w:color="auto"/>
        <w:left w:val="none" w:sz="0" w:space="0" w:color="auto"/>
        <w:bottom w:val="none" w:sz="0" w:space="0" w:color="auto"/>
        <w:right w:val="none" w:sz="0" w:space="0" w:color="auto"/>
      </w:divBdr>
    </w:div>
    <w:div w:id="161745630">
      <w:bodyDiv w:val="1"/>
      <w:marLeft w:val="0"/>
      <w:marRight w:val="0"/>
      <w:marTop w:val="0"/>
      <w:marBottom w:val="0"/>
      <w:divBdr>
        <w:top w:val="none" w:sz="0" w:space="0" w:color="auto"/>
        <w:left w:val="none" w:sz="0" w:space="0" w:color="auto"/>
        <w:bottom w:val="none" w:sz="0" w:space="0" w:color="auto"/>
        <w:right w:val="none" w:sz="0" w:space="0" w:color="auto"/>
      </w:divBdr>
    </w:div>
    <w:div w:id="195124951">
      <w:bodyDiv w:val="1"/>
      <w:marLeft w:val="0"/>
      <w:marRight w:val="0"/>
      <w:marTop w:val="0"/>
      <w:marBottom w:val="0"/>
      <w:divBdr>
        <w:top w:val="none" w:sz="0" w:space="0" w:color="auto"/>
        <w:left w:val="none" w:sz="0" w:space="0" w:color="auto"/>
        <w:bottom w:val="none" w:sz="0" w:space="0" w:color="auto"/>
        <w:right w:val="none" w:sz="0" w:space="0" w:color="auto"/>
      </w:divBdr>
    </w:div>
    <w:div w:id="208034510">
      <w:bodyDiv w:val="1"/>
      <w:marLeft w:val="0"/>
      <w:marRight w:val="0"/>
      <w:marTop w:val="0"/>
      <w:marBottom w:val="0"/>
      <w:divBdr>
        <w:top w:val="none" w:sz="0" w:space="0" w:color="auto"/>
        <w:left w:val="none" w:sz="0" w:space="0" w:color="auto"/>
        <w:bottom w:val="none" w:sz="0" w:space="0" w:color="auto"/>
        <w:right w:val="none" w:sz="0" w:space="0" w:color="auto"/>
      </w:divBdr>
      <w:divsChild>
        <w:div w:id="654575183">
          <w:marLeft w:val="10"/>
          <w:marRight w:val="0"/>
          <w:marTop w:val="0"/>
          <w:marBottom w:val="0"/>
          <w:divBdr>
            <w:top w:val="none" w:sz="0" w:space="0" w:color="auto"/>
            <w:left w:val="none" w:sz="0" w:space="0" w:color="auto"/>
            <w:bottom w:val="none" w:sz="0" w:space="0" w:color="auto"/>
            <w:right w:val="none" w:sz="0" w:space="0" w:color="auto"/>
          </w:divBdr>
          <w:divsChild>
            <w:div w:id="1336222276">
              <w:marLeft w:val="0"/>
              <w:marRight w:val="0"/>
              <w:marTop w:val="1500"/>
              <w:marBottom w:val="0"/>
              <w:divBdr>
                <w:top w:val="none" w:sz="0" w:space="0" w:color="auto"/>
                <w:left w:val="none" w:sz="0" w:space="0" w:color="auto"/>
                <w:bottom w:val="none" w:sz="0" w:space="0" w:color="auto"/>
                <w:right w:val="none" w:sz="0" w:space="0" w:color="auto"/>
              </w:divBdr>
              <w:divsChild>
                <w:div w:id="1243299950">
                  <w:marLeft w:val="0"/>
                  <w:marRight w:val="0"/>
                  <w:marTop w:val="0"/>
                  <w:marBottom w:val="0"/>
                  <w:divBdr>
                    <w:top w:val="none" w:sz="0" w:space="0" w:color="auto"/>
                    <w:left w:val="none" w:sz="0" w:space="0" w:color="auto"/>
                    <w:bottom w:val="none" w:sz="0" w:space="0" w:color="auto"/>
                    <w:right w:val="none" w:sz="0" w:space="0" w:color="auto"/>
                  </w:divBdr>
                  <w:divsChild>
                    <w:div w:id="1275602538">
                      <w:marLeft w:val="0"/>
                      <w:marRight w:val="0"/>
                      <w:marTop w:val="0"/>
                      <w:marBottom w:val="0"/>
                      <w:divBdr>
                        <w:top w:val="none" w:sz="0" w:space="0" w:color="auto"/>
                        <w:left w:val="none" w:sz="0" w:space="0" w:color="auto"/>
                        <w:bottom w:val="none" w:sz="0" w:space="0" w:color="auto"/>
                        <w:right w:val="none" w:sz="0" w:space="0" w:color="auto"/>
                      </w:divBdr>
                      <w:divsChild>
                        <w:div w:id="1309284219">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223108557">
      <w:bodyDiv w:val="1"/>
      <w:marLeft w:val="0"/>
      <w:marRight w:val="0"/>
      <w:marTop w:val="0"/>
      <w:marBottom w:val="0"/>
      <w:divBdr>
        <w:top w:val="none" w:sz="0" w:space="0" w:color="auto"/>
        <w:left w:val="none" w:sz="0" w:space="0" w:color="auto"/>
        <w:bottom w:val="none" w:sz="0" w:space="0" w:color="auto"/>
        <w:right w:val="none" w:sz="0" w:space="0" w:color="auto"/>
      </w:divBdr>
    </w:div>
    <w:div w:id="226384183">
      <w:bodyDiv w:val="1"/>
      <w:marLeft w:val="0"/>
      <w:marRight w:val="0"/>
      <w:marTop w:val="0"/>
      <w:marBottom w:val="0"/>
      <w:divBdr>
        <w:top w:val="none" w:sz="0" w:space="0" w:color="auto"/>
        <w:left w:val="none" w:sz="0" w:space="0" w:color="auto"/>
        <w:bottom w:val="none" w:sz="0" w:space="0" w:color="auto"/>
        <w:right w:val="none" w:sz="0" w:space="0" w:color="auto"/>
      </w:divBdr>
    </w:div>
    <w:div w:id="235435590">
      <w:bodyDiv w:val="1"/>
      <w:marLeft w:val="0"/>
      <w:marRight w:val="0"/>
      <w:marTop w:val="0"/>
      <w:marBottom w:val="0"/>
      <w:divBdr>
        <w:top w:val="none" w:sz="0" w:space="0" w:color="auto"/>
        <w:left w:val="none" w:sz="0" w:space="0" w:color="auto"/>
        <w:bottom w:val="none" w:sz="0" w:space="0" w:color="auto"/>
        <w:right w:val="none" w:sz="0" w:space="0" w:color="auto"/>
      </w:divBdr>
    </w:div>
    <w:div w:id="239408978">
      <w:bodyDiv w:val="1"/>
      <w:marLeft w:val="0"/>
      <w:marRight w:val="0"/>
      <w:marTop w:val="0"/>
      <w:marBottom w:val="0"/>
      <w:divBdr>
        <w:top w:val="none" w:sz="0" w:space="0" w:color="auto"/>
        <w:left w:val="none" w:sz="0" w:space="0" w:color="auto"/>
        <w:bottom w:val="none" w:sz="0" w:space="0" w:color="auto"/>
        <w:right w:val="none" w:sz="0" w:space="0" w:color="auto"/>
      </w:divBdr>
    </w:div>
    <w:div w:id="239755036">
      <w:bodyDiv w:val="1"/>
      <w:marLeft w:val="0"/>
      <w:marRight w:val="0"/>
      <w:marTop w:val="0"/>
      <w:marBottom w:val="0"/>
      <w:divBdr>
        <w:top w:val="none" w:sz="0" w:space="0" w:color="auto"/>
        <w:left w:val="none" w:sz="0" w:space="0" w:color="auto"/>
        <w:bottom w:val="none" w:sz="0" w:space="0" w:color="auto"/>
        <w:right w:val="none" w:sz="0" w:space="0" w:color="auto"/>
      </w:divBdr>
    </w:div>
    <w:div w:id="250966973">
      <w:bodyDiv w:val="1"/>
      <w:marLeft w:val="0"/>
      <w:marRight w:val="0"/>
      <w:marTop w:val="0"/>
      <w:marBottom w:val="0"/>
      <w:divBdr>
        <w:top w:val="none" w:sz="0" w:space="0" w:color="auto"/>
        <w:left w:val="none" w:sz="0" w:space="0" w:color="auto"/>
        <w:bottom w:val="none" w:sz="0" w:space="0" w:color="auto"/>
        <w:right w:val="none" w:sz="0" w:space="0" w:color="auto"/>
      </w:divBdr>
    </w:div>
    <w:div w:id="254241770">
      <w:bodyDiv w:val="1"/>
      <w:marLeft w:val="0"/>
      <w:marRight w:val="0"/>
      <w:marTop w:val="0"/>
      <w:marBottom w:val="0"/>
      <w:divBdr>
        <w:top w:val="none" w:sz="0" w:space="0" w:color="auto"/>
        <w:left w:val="none" w:sz="0" w:space="0" w:color="auto"/>
        <w:bottom w:val="none" w:sz="0" w:space="0" w:color="auto"/>
        <w:right w:val="none" w:sz="0" w:space="0" w:color="auto"/>
      </w:divBdr>
    </w:div>
    <w:div w:id="265307414">
      <w:bodyDiv w:val="1"/>
      <w:marLeft w:val="0"/>
      <w:marRight w:val="0"/>
      <w:marTop w:val="0"/>
      <w:marBottom w:val="0"/>
      <w:divBdr>
        <w:top w:val="none" w:sz="0" w:space="0" w:color="auto"/>
        <w:left w:val="none" w:sz="0" w:space="0" w:color="auto"/>
        <w:bottom w:val="none" w:sz="0" w:space="0" w:color="auto"/>
        <w:right w:val="none" w:sz="0" w:space="0" w:color="auto"/>
      </w:divBdr>
    </w:div>
    <w:div w:id="283581617">
      <w:bodyDiv w:val="1"/>
      <w:marLeft w:val="0"/>
      <w:marRight w:val="0"/>
      <w:marTop w:val="0"/>
      <w:marBottom w:val="0"/>
      <w:divBdr>
        <w:top w:val="none" w:sz="0" w:space="0" w:color="auto"/>
        <w:left w:val="none" w:sz="0" w:space="0" w:color="auto"/>
        <w:bottom w:val="none" w:sz="0" w:space="0" w:color="auto"/>
        <w:right w:val="none" w:sz="0" w:space="0" w:color="auto"/>
      </w:divBdr>
    </w:div>
    <w:div w:id="290021127">
      <w:bodyDiv w:val="1"/>
      <w:marLeft w:val="0"/>
      <w:marRight w:val="0"/>
      <w:marTop w:val="0"/>
      <w:marBottom w:val="0"/>
      <w:divBdr>
        <w:top w:val="none" w:sz="0" w:space="0" w:color="auto"/>
        <w:left w:val="none" w:sz="0" w:space="0" w:color="auto"/>
        <w:bottom w:val="none" w:sz="0" w:space="0" w:color="auto"/>
        <w:right w:val="none" w:sz="0" w:space="0" w:color="auto"/>
      </w:divBdr>
    </w:div>
    <w:div w:id="293220450">
      <w:bodyDiv w:val="1"/>
      <w:marLeft w:val="0"/>
      <w:marRight w:val="0"/>
      <w:marTop w:val="0"/>
      <w:marBottom w:val="0"/>
      <w:divBdr>
        <w:top w:val="none" w:sz="0" w:space="0" w:color="auto"/>
        <w:left w:val="none" w:sz="0" w:space="0" w:color="auto"/>
        <w:bottom w:val="none" w:sz="0" w:space="0" w:color="auto"/>
        <w:right w:val="none" w:sz="0" w:space="0" w:color="auto"/>
      </w:divBdr>
    </w:div>
    <w:div w:id="293757925">
      <w:bodyDiv w:val="1"/>
      <w:marLeft w:val="0"/>
      <w:marRight w:val="0"/>
      <w:marTop w:val="0"/>
      <w:marBottom w:val="0"/>
      <w:divBdr>
        <w:top w:val="none" w:sz="0" w:space="0" w:color="auto"/>
        <w:left w:val="none" w:sz="0" w:space="0" w:color="auto"/>
        <w:bottom w:val="none" w:sz="0" w:space="0" w:color="auto"/>
        <w:right w:val="none" w:sz="0" w:space="0" w:color="auto"/>
      </w:divBdr>
    </w:div>
    <w:div w:id="293870820">
      <w:bodyDiv w:val="1"/>
      <w:marLeft w:val="0"/>
      <w:marRight w:val="0"/>
      <w:marTop w:val="0"/>
      <w:marBottom w:val="0"/>
      <w:divBdr>
        <w:top w:val="none" w:sz="0" w:space="0" w:color="auto"/>
        <w:left w:val="none" w:sz="0" w:space="0" w:color="auto"/>
        <w:bottom w:val="none" w:sz="0" w:space="0" w:color="auto"/>
        <w:right w:val="none" w:sz="0" w:space="0" w:color="auto"/>
      </w:divBdr>
    </w:div>
    <w:div w:id="300237659">
      <w:bodyDiv w:val="1"/>
      <w:marLeft w:val="0"/>
      <w:marRight w:val="0"/>
      <w:marTop w:val="0"/>
      <w:marBottom w:val="0"/>
      <w:divBdr>
        <w:top w:val="none" w:sz="0" w:space="0" w:color="auto"/>
        <w:left w:val="none" w:sz="0" w:space="0" w:color="auto"/>
        <w:bottom w:val="none" w:sz="0" w:space="0" w:color="auto"/>
        <w:right w:val="none" w:sz="0" w:space="0" w:color="auto"/>
      </w:divBdr>
    </w:div>
    <w:div w:id="328564642">
      <w:bodyDiv w:val="1"/>
      <w:marLeft w:val="0"/>
      <w:marRight w:val="0"/>
      <w:marTop w:val="0"/>
      <w:marBottom w:val="0"/>
      <w:divBdr>
        <w:top w:val="none" w:sz="0" w:space="0" w:color="auto"/>
        <w:left w:val="none" w:sz="0" w:space="0" w:color="auto"/>
        <w:bottom w:val="none" w:sz="0" w:space="0" w:color="auto"/>
        <w:right w:val="none" w:sz="0" w:space="0" w:color="auto"/>
      </w:divBdr>
    </w:div>
    <w:div w:id="350179998">
      <w:bodyDiv w:val="1"/>
      <w:marLeft w:val="0"/>
      <w:marRight w:val="0"/>
      <w:marTop w:val="0"/>
      <w:marBottom w:val="0"/>
      <w:divBdr>
        <w:top w:val="none" w:sz="0" w:space="0" w:color="auto"/>
        <w:left w:val="none" w:sz="0" w:space="0" w:color="auto"/>
        <w:bottom w:val="none" w:sz="0" w:space="0" w:color="auto"/>
        <w:right w:val="none" w:sz="0" w:space="0" w:color="auto"/>
      </w:divBdr>
    </w:div>
    <w:div w:id="356547282">
      <w:bodyDiv w:val="1"/>
      <w:marLeft w:val="0"/>
      <w:marRight w:val="0"/>
      <w:marTop w:val="0"/>
      <w:marBottom w:val="0"/>
      <w:divBdr>
        <w:top w:val="none" w:sz="0" w:space="0" w:color="auto"/>
        <w:left w:val="none" w:sz="0" w:space="0" w:color="auto"/>
        <w:bottom w:val="none" w:sz="0" w:space="0" w:color="auto"/>
        <w:right w:val="none" w:sz="0" w:space="0" w:color="auto"/>
      </w:divBdr>
    </w:div>
    <w:div w:id="360283973">
      <w:bodyDiv w:val="1"/>
      <w:marLeft w:val="0"/>
      <w:marRight w:val="0"/>
      <w:marTop w:val="0"/>
      <w:marBottom w:val="0"/>
      <w:divBdr>
        <w:top w:val="none" w:sz="0" w:space="0" w:color="auto"/>
        <w:left w:val="none" w:sz="0" w:space="0" w:color="auto"/>
        <w:bottom w:val="none" w:sz="0" w:space="0" w:color="auto"/>
        <w:right w:val="none" w:sz="0" w:space="0" w:color="auto"/>
      </w:divBdr>
    </w:div>
    <w:div w:id="375935166">
      <w:bodyDiv w:val="1"/>
      <w:marLeft w:val="0"/>
      <w:marRight w:val="0"/>
      <w:marTop w:val="0"/>
      <w:marBottom w:val="0"/>
      <w:divBdr>
        <w:top w:val="none" w:sz="0" w:space="0" w:color="auto"/>
        <w:left w:val="none" w:sz="0" w:space="0" w:color="auto"/>
        <w:bottom w:val="none" w:sz="0" w:space="0" w:color="auto"/>
        <w:right w:val="none" w:sz="0" w:space="0" w:color="auto"/>
      </w:divBdr>
    </w:div>
    <w:div w:id="384254463">
      <w:bodyDiv w:val="1"/>
      <w:marLeft w:val="0"/>
      <w:marRight w:val="0"/>
      <w:marTop w:val="0"/>
      <w:marBottom w:val="0"/>
      <w:divBdr>
        <w:top w:val="none" w:sz="0" w:space="0" w:color="auto"/>
        <w:left w:val="none" w:sz="0" w:space="0" w:color="auto"/>
        <w:bottom w:val="none" w:sz="0" w:space="0" w:color="auto"/>
        <w:right w:val="none" w:sz="0" w:space="0" w:color="auto"/>
      </w:divBdr>
    </w:div>
    <w:div w:id="389692484">
      <w:bodyDiv w:val="1"/>
      <w:marLeft w:val="0"/>
      <w:marRight w:val="0"/>
      <w:marTop w:val="0"/>
      <w:marBottom w:val="0"/>
      <w:divBdr>
        <w:top w:val="none" w:sz="0" w:space="0" w:color="auto"/>
        <w:left w:val="none" w:sz="0" w:space="0" w:color="auto"/>
        <w:bottom w:val="none" w:sz="0" w:space="0" w:color="auto"/>
        <w:right w:val="none" w:sz="0" w:space="0" w:color="auto"/>
      </w:divBdr>
    </w:div>
    <w:div w:id="390420541">
      <w:bodyDiv w:val="1"/>
      <w:marLeft w:val="0"/>
      <w:marRight w:val="0"/>
      <w:marTop w:val="0"/>
      <w:marBottom w:val="0"/>
      <w:divBdr>
        <w:top w:val="none" w:sz="0" w:space="0" w:color="auto"/>
        <w:left w:val="none" w:sz="0" w:space="0" w:color="auto"/>
        <w:bottom w:val="none" w:sz="0" w:space="0" w:color="auto"/>
        <w:right w:val="none" w:sz="0" w:space="0" w:color="auto"/>
      </w:divBdr>
    </w:div>
    <w:div w:id="407581920">
      <w:bodyDiv w:val="1"/>
      <w:marLeft w:val="0"/>
      <w:marRight w:val="0"/>
      <w:marTop w:val="0"/>
      <w:marBottom w:val="0"/>
      <w:divBdr>
        <w:top w:val="none" w:sz="0" w:space="0" w:color="auto"/>
        <w:left w:val="none" w:sz="0" w:space="0" w:color="auto"/>
        <w:bottom w:val="none" w:sz="0" w:space="0" w:color="auto"/>
        <w:right w:val="none" w:sz="0" w:space="0" w:color="auto"/>
      </w:divBdr>
    </w:div>
    <w:div w:id="415565101">
      <w:bodyDiv w:val="1"/>
      <w:marLeft w:val="0"/>
      <w:marRight w:val="0"/>
      <w:marTop w:val="0"/>
      <w:marBottom w:val="0"/>
      <w:divBdr>
        <w:top w:val="none" w:sz="0" w:space="0" w:color="auto"/>
        <w:left w:val="none" w:sz="0" w:space="0" w:color="auto"/>
        <w:bottom w:val="none" w:sz="0" w:space="0" w:color="auto"/>
        <w:right w:val="none" w:sz="0" w:space="0" w:color="auto"/>
      </w:divBdr>
    </w:div>
    <w:div w:id="421410626">
      <w:bodyDiv w:val="1"/>
      <w:marLeft w:val="0"/>
      <w:marRight w:val="0"/>
      <w:marTop w:val="0"/>
      <w:marBottom w:val="0"/>
      <w:divBdr>
        <w:top w:val="none" w:sz="0" w:space="0" w:color="auto"/>
        <w:left w:val="none" w:sz="0" w:space="0" w:color="auto"/>
        <w:bottom w:val="none" w:sz="0" w:space="0" w:color="auto"/>
        <w:right w:val="none" w:sz="0" w:space="0" w:color="auto"/>
      </w:divBdr>
    </w:div>
    <w:div w:id="426846715">
      <w:bodyDiv w:val="1"/>
      <w:marLeft w:val="0"/>
      <w:marRight w:val="0"/>
      <w:marTop w:val="0"/>
      <w:marBottom w:val="0"/>
      <w:divBdr>
        <w:top w:val="none" w:sz="0" w:space="0" w:color="auto"/>
        <w:left w:val="none" w:sz="0" w:space="0" w:color="auto"/>
        <w:bottom w:val="none" w:sz="0" w:space="0" w:color="auto"/>
        <w:right w:val="none" w:sz="0" w:space="0" w:color="auto"/>
      </w:divBdr>
    </w:div>
    <w:div w:id="435641537">
      <w:bodyDiv w:val="1"/>
      <w:marLeft w:val="0"/>
      <w:marRight w:val="0"/>
      <w:marTop w:val="0"/>
      <w:marBottom w:val="0"/>
      <w:divBdr>
        <w:top w:val="none" w:sz="0" w:space="0" w:color="auto"/>
        <w:left w:val="none" w:sz="0" w:space="0" w:color="auto"/>
        <w:bottom w:val="none" w:sz="0" w:space="0" w:color="auto"/>
        <w:right w:val="none" w:sz="0" w:space="0" w:color="auto"/>
      </w:divBdr>
    </w:div>
    <w:div w:id="452090950">
      <w:bodyDiv w:val="1"/>
      <w:marLeft w:val="0"/>
      <w:marRight w:val="0"/>
      <w:marTop w:val="0"/>
      <w:marBottom w:val="0"/>
      <w:divBdr>
        <w:top w:val="none" w:sz="0" w:space="0" w:color="auto"/>
        <w:left w:val="none" w:sz="0" w:space="0" w:color="auto"/>
        <w:bottom w:val="none" w:sz="0" w:space="0" w:color="auto"/>
        <w:right w:val="none" w:sz="0" w:space="0" w:color="auto"/>
      </w:divBdr>
    </w:div>
    <w:div w:id="467406657">
      <w:bodyDiv w:val="1"/>
      <w:marLeft w:val="0"/>
      <w:marRight w:val="0"/>
      <w:marTop w:val="0"/>
      <w:marBottom w:val="0"/>
      <w:divBdr>
        <w:top w:val="none" w:sz="0" w:space="0" w:color="auto"/>
        <w:left w:val="none" w:sz="0" w:space="0" w:color="auto"/>
        <w:bottom w:val="none" w:sz="0" w:space="0" w:color="auto"/>
        <w:right w:val="none" w:sz="0" w:space="0" w:color="auto"/>
      </w:divBdr>
    </w:div>
    <w:div w:id="472793988">
      <w:bodyDiv w:val="1"/>
      <w:marLeft w:val="0"/>
      <w:marRight w:val="0"/>
      <w:marTop w:val="0"/>
      <w:marBottom w:val="0"/>
      <w:divBdr>
        <w:top w:val="none" w:sz="0" w:space="0" w:color="auto"/>
        <w:left w:val="none" w:sz="0" w:space="0" w:color="auto"/>
        <w:bottom w:val="none" w:sz="0" w:space="0" w:color="auto"/>
        <w:right w:val="none" w:sz="0" w:space="0" w:color="auto"/>
      </w:divBdr>
    </w:div>
    <w:div w:id="475688200">
      <w:bodyDiv w:val="1"/>
      <w:marLeft w:val="0"/>
      <w:marRight w:val="0"/>
      <w:marTop w:val="0"/>
      <w:marBottom w:val="0"/>
      <w:divBdr>
        <w:top w:val="none" w:sz="0" w:space="0" w:color="auto"/>
        <w:left w:val="none" w:sz="0" w:space="0" w:color="auto"/>
        <w:bottom w:val="none" w:sz="0" w:space="0" w:color="auto"/>
        <w:right w:val="none" w:sz="0" w:space="0" w:color="auto"/>
      </w:divBdr>
    </w:div>
    <w:div w:id="478813360">
      <w:bodyDiv w:val="1"/>
      <w:marLeft w:val="0"/>
      <w:marRight w:val="0"/>
      <w:marTop w:val="0"/>
      <w:marBottom w:val="0"/>
      <w:divBdr>
        <w:top w:val="none" w:sz="0" w:space="0" w:color="auto"/>
        <w:left w:val="none" w:sz="0" w:space="0" w:color="auto"/>
        <w:bottom w:val="none" w:sz="0" w:space="0" w:color="auto"/>
        <w:right w:val="none" w:sz="0" w:space="0" w:color="auto"/>
      </w:divBdr>
    </w:div>
    <w:div w:id="488253641">
      <w:bodyDiv w:val="1"/>
      <w:marLeft w:val="0"/>
      <w:marRight w:val="0"/>
      <w:marTop w:val="0"/>
      <w:marBottom w:val="0"/>
      <w:divBdr>
        <w:top w:val="none" w:sz="0" w:space="0" w:color="auto"/>
        <w:left w:val="none" w:sz="0" w:space="0" w:color="auto"/>
        <w:bottom w:val="none" w:sz="0" w:space="0" w:color="auto"/>
        <w:right w:val="none" w:sz="0" w:space="0" w:color="auto"/>
      </w:divBdr>
    </w:div>
    <w:div w:id="496264045">
      <w:bodyDiv w:val="1"/>
      <w:marLeft w:val="0"/>
      <w:marRight w:val="0"/>
      <w:marTop w:val="0"/>
      <w:marBottom w:val="0"/>
      <w:divBdr>
        <w:top w:val="none" w:sz="0" w:space="0" w:color="auto"/>
        <w:left w:val="none" w:sz="0" w:space="0" w:color="auto"/>
        <w:bottom w:val="none" w:sz="0" w:space="0" w:color="auto"/>
        <w:right w:val="none" w:sz="0" w:space="0" w:color="auto"/>
      </w:divBdr>
    </w:div>
    <w:div w:id="516121160">
      <w:bodyDiv w:val="1"/>
      <w:marLeft w:val="0"/>
      <w:marRight w:val="0"/>
      <w:marTop w:val="0"/>
      <w:marBottom w:val="0"/>
      <w:divBdr>
        <w:top w:val="none" w:sz="0" w:space="0" w:color="auto"/>
        <w:left w:val="none" w:sz="0" w:space="0" w:color="auto"/>
        <w:bottom w:val="none" w:sz="0" w:space="0" w:color="auto"/>
        <w:right w:val="none" w:sz="0" w:space="0" w:color="auto"/>
      </w:divBdr>
    </w:div>
    <w:div w:id="516769662">
      <w:bodyDiv w:val="1"/>
      <w:marLeft w:val="0"/>
      <w:marRight w:val="0"/>
      <w:marTop w:val="0"/>
      <w:marBottom w:val="0"/>
      <w:divBdr>
        <w:top w:val="none" w:sz="0" w:space="0" w:color="auto"/>
        <w:left w:val="none" w:sz="0" w:space="0" w:color="auto"/>
        <w:bottom w:val="none" w:sz="0" w:space="0" w:color="auto"/>
        <w:right w:val="none" w:sz="0" w:space="0" w:color="auto"/>
      </w:divBdr>
    </w:div>
    <w:div w:id="519974613">
      <w:bodyDiv w:val="1"/>
      <w:marLeft w:val="0"/>
      <w:marRight w:val="0"/>
      <w:marTop w:val="0"/>
      <w:marBottom w:val="0"/>
      <w:divBdr>
        <w:top w:val="none" w:sz="0" w:space="0" w:color="auto"/>
        <w:left w:val="none" w:sz="0" w:space="0" w:color="auto"/>
        <w:bottom w:val="none" w:sz="0" w:space="0" w:color="auto"/>
        <w:right w:val="none" w:sz="0" w:space="0" w:color="auto"/>
      </w:divBdr>
    </w:div>
    <w:div w:id="522285921">
      <w:bodyDiv w:val="1"/>
      <w:marLeft w:val="0"/>
      <w:marRight w:val="0"/>
      <w:marTop w:val="0"/>
      <w:marBottom w:val="0"/>
      <w:divBdr>
        <w:top w:val="none" w:sz="0" w:space="0" w:color="auto"/>
        <w:left w:val="none" w:sz="0" w:space="0" w:color="auto"/>
        <w:bottom w:val="none" w:sz="0" w:space="0" w:color="auto"/>
        <w:right w:val="none" w:sz="0" w:space="0" w:color="auto"/>
      </w:divBdr>
    </w:div>
    <w:div w:id="530067465">
      <w:bodyDiv w:val="1"/>
      <w:marLeft w:val="0"/>
      <w:marRight w:val="0"/>
      <w:marTop w:val="0"/>
      <w:marBottom w:val="0"/>
      <w:divBdr>
        <w:top w:val="none" w:sz="0" w:space="0" w:color="auto"/>
        <w:left w:val="none" w:sz="0" w:space="0" w:color="auto"/>
        <w:bottom w:val="none" w:sz="0" w:space="0" w:color="auto"/>
        <w:right w:val="none" w:sz="0" w:space="0" w:color="auto"/>
      </w:divBdr>
    </w:div>
    <w:div w:id="539897947">
      <w:bodyDiv w:val="1"/>
      <w:marLeft w:val="0"/>
      <w:marRight w:val="0"/>
      <w:marTop w:val="0"/>
      <w:marBottom w:val="0"/>
      <w:divBdr>
        <w:top w:val="none" w:sz="0" w:space="0" w:color="auto"/>
        <w:left w:val="none" w:sz="0" w:space="0" w:color="auto"/>
        <w:bottom w:val="none" w:sz="0" w:space="0" w:color="auto"/>
        <w:right w:val="none" w:sz="0" w:space="0" w:color="auto"/>
      </w:divBdr>
    </w:div>
    <w:div w:id="551694606">
      <w:bodyDiv w:val="1"/>
      <w:marLeft w:val="0"/>
      <w:marRight w:val="0"/>
      <w:marTop w:val="0"/>
      <w:marBottom w:val="0"/>
      <w:divBdr>
        <w:top w:val="none" w:sz="0" w:space="0" w:color="auto"/>
        <w:left w:val="none" w:sz="0" w:space="0" w:color="auto"/>
        <w:bottom w:val="none" w:sz="0" w:space="0" w:color="auto"/>
        <w:right w:val="none" w:sz="0" w:space="0" w:color="auto"/>
      </w:divBdr>
    </w:div>
    <w:div w:id="554631416">
      <w:bodyDiv w:val="1"/>
      <w:marLeft w:val="0"/>
      <w:marRight w:val="0"/>
      <w:marTop w:val="0"/>
      <w:marBottom w:val="0"/>
      <w:divBdr>
        <w:top w:val="none" w:sz="0" w:space="0" w:color="auto"/>
        <w:left w:val="none" w:sz="0" w:space="0" w:color="auto"/>
        <w:bottom w:val="none" w:sz="0" w:space="0" w:color="auto"/>
        <w:right w:val="none" w:sz="0" w:space="0" w:color="auto"/>
      </w:divBdr>
    </w:div>
    <w:div w:id="566495492">
      <w:bodyDiv w:val="1"/>
      <w:marLeft w:val="0"/>
      <w:marRight w:val="0"/>
      <w:marTop w:val="0"/>
      <w:marBottom w:val="0"/>
      <w:divBdr>
        <w:top w:val="none" w:sz="0" w:space="0" w:color="auto"/>
        <w:left w:val="none" w:sz="0" w:space="0" w:color="auto"/>
        <w:bottom w:val="none" w:sz="0" w:space="0" w:color="auto"/>
        <w:right w:val="none" w:sz="0" w:space="0" w:color="auto"/>
      </w:divBdr>
    </w:div>
    <w:div w:id="570626969">
      <w:bodyDiv w:val="1"/>
      <w:marLeft w:val="0"/>
      <w:marRight w:val="0"/>
      <w:marTop w:val="0"/>
      <w:marBottom w:val="0"/>
      <w:divBdr>
        <w:top w:val="none" w:sz="0" w:space="0" w:color="auto"/>
        <w:left w:val="none" w:sz="0" w:space="0" w:color="auto"/>
        <w:bottom w:val="none" w:sz="0" w:space="0" w:color="auto"/>
        <w:right w:val="none" w:sz="0" w:space="0" w:color="auto"/>
      </w:divBdr>
    </w:div>
    <w:div w:id="582179584">
      <w:bodyDiv w:val="1"/>
      <w:marLeft w:val="0"/>
      <w:marRight w:val="0"/>
      <w:marTop w:val="0"/>
      <w:marBottom w:val="0"/>
      <w:divBdr>
        <w:top w:val="none" w:sz="0" w:space="0" w:color="auto"/>
        <w:left w:val="none" w:sz="0" w:space="0" w:color="auto"/>
        <w:bottom w:val="none" w:sz="0" w:space="0" w:color="auto"/>
        <w:right w:val="none" w:sz="0" w:space="0" w:color="auto"/>
      </w:divBdr>
    </w:div>
    <w:div w:id="584144828">
      <w:bodyDiv w:val="1"/>
      <w:marLeft w:val="0"/>
      <w:marRight w:val="0"/>
      <w:marTop w:val="0"/>
      <w:marBottom w:val="0"/>
      <w:divBdr>
        <w:top w:val="none" w:sz="0" w:space="0" w:color="auto"/>
        <w:left w:val="none" w:sz="0" w:space="0" w:color="auto"/>
        <w:bottom w:val="none" w:sz="0" w:space="0" w:color="auto"/>
        <w:right w:val="none" w:sz="0" w:space="0" w:color="auto"/>
      </w:divBdr>
    </w:div>
    <w:div w:id="597715245">
      <w:bodyDiv w:val="1"/>
      <w:marLeft w:val="0"/>
      <w:marRight w:val="0"/>
      <w:marTop w:val="0"/>
      <w:marBottom w:val="0"/>
      <w:divBdr>
        <w:top w:val="none" w:sz="0" w:space="0" w:color="auto"/>
        <w:left w:val="none" w:sz="0" w:space="0" w:color="auto"/>
        <w:bottom w:val="none" w:sz="0" w:space="0" w:color="auto"/>
        <w:right w:val="none" w:sz="0" w:space="0" w:color="auto"/>
      </w:divBdr>
    </w:div>
    <w:div w:id="605768860">
      <w:bodyDiv w:val="1"/>
      <w:marLeft w:val="0"/>
      <w:marRight w:val="0"/>
      <w:marTop w:val="0"/>
      <w:marBottom w:val="0"/>
      <w:divBdr>
        <w:top w:val="none" w:sz="0" w:space="0" w:color="auto"/>
        <w:left w:val="none" w:sz="0" w:space="0" w:color="auto"/>
        <w:bottom w:val="none" w:sz="0" w:space="0" w:color="auto"/>
        <w:right w:val="none" w:sz="0" w:space="0" w:color="auto"/>
      </w:divBdr>
    </w:div>
    <w:div w:id="610355350">
      <w:bodyDiv w:val="1"/>
      <w:marLeft w:val="0"/>
      <w:marRight w:val="0"/>
      <w:marTop w:val="0"/>
      <w:marBottom w:val="0"/>
      <w:divBdr>
        <w:top w:val="none" w:sz="0" w:space="0" w:color="auto"/>
        <w:left w:val="none" w:sz="0" w:space="0" w:color="auto"/>
        <w:bottom w:val="none" w:sz="0" w:space="0" w:color="auto"/>
        <w:right w:val="none" w:sz="0" w:space="0" w:color="auto"/>
      </w:divBdr>
    </w:div>
    <w:div w:id="613488899">
      <w:bodyDiv w:val="1"/>
      <w:marLeft w:val="0"/>
      <w:marRight w:val="0"/>
      <w:marTop w:val="0"/>
      <w:marBottom w:val="0"/>
      <w:divBdr>
        <w:top w:val="none" w:sz="0" w:space="0" w:color="auto"/>
        <w:left w:val="none" w:sz="0" w:space="0" w:color="auto"/>
        <w:bottom w:val="none" w:sz="0" w:space="0" w:color="auto"/>
        <w:right w:val="none" w:sz="0" w:space="0" w:color="auto"/>
      </w:divBdr>
    </w:div>
    <w:div w:id="623465630">
      <w:bodyDiv w:val="1"/>
      <w:marLeft w:val="0"/>
      <w:marRight w:val="0"/>
      <w:marTop w:val="0"/>
      <w:marBottom w:val="0"/>
      <w:divBdr>
        <w:top w:val="none" w:sz="0" w:space="0" w:color="auto"/>
        <w:left w:val="none" w:sz="0" w:space="0" w:color="auto"/>
        <w:bottom w:val="none" w:sz="0" w:space="0" w:color="auto"/>
        <w:right w:val="none" w:sz="0" w:space="0" w:color="auto"/>
      </w:divBdr>
    </w:div>
    <w:div w:id="637877198">
      <w:bodyDiv w:val="1"/>
      <w:marLeft w:val="0"/>
      <w:marRight w:val="0"/>
      <w:marTop w:val="0"/>
      <w:marBottom w:val="0"/>
      <w:divBdr>
        <w:top w:val="none" w:sz="0" w:space="0" w:color="auto"/>
        <w:left w:val="none" w:sz="0" w:space="0" w:color="auto"/>
        <w:bottom w:val="none" w:sz="0" w:space="0" w:color="auto"/>
        <w:right w:val="none" w:sz="0" w:space="0" w:color="auto"/>
      </w:divBdr>
    </w:div>
    <w:div w:id="645545260">
      <w:bodyDiv w:val="1"/>
      <w:marLeft w:val="0"/>
      <w:marRight w:val="0"/>
      <w:marTop w:val="0"/>
      <w:marBottom w:val="0"/>
      <w:divBdr>
        <w:top w:val="none" w:sz="0" w:space="0" w:color="auto"/>
        <w:left w:val="none" w:sz="0" w:space="0" w:color="auto"/>
        <w:bottom w:val="none" w:sz="0" w:space="0" w:color="auto"/>
        <w:right w:val="none" w:sz="0" w:space="0" w:color="auto"/>
      </w:divBdr>
    </w:div>
    <w:div w:id="665323516">
      <w:bodyDiv w:val="1"/>
      <w:marLeft w:val="0"/>
      <w:marRight w:val="0"/>
      <w:marTop w:val="0"/>
      <w:marBottom w:val="0"/>
      <w:divBdr>
        <w:top w:val="none" w:sz="0" w:space="0" w:color="auto"/>
        <w:left w:val="none" w:sz="0" w:space="0" w:color="auto"/>
        <w:bottom w:val="none" w:sz="0" w:space="0" w:color="auto"/>
        <w:right w:val="none" w:sz="0" w:space="0" w:color="auto"/>
      </w:divBdr>
    </w:div>
    <w:div w:id="665329682">
      <w:bodyDiv w:val="1"/>
      <w:marLeft w:val="0"/>
      <w:marRight w:val="0"/>
      <w:marTop w:val="0"/>
      <w:marBottom w:val="0"/>
      <w:divBdr>
        <w:top w:val="none" w:sz="0" w:space="0" w:color="auto"/>
        <w:left w:val="none" w:sz="0" w:space="0" w:color="auto"/>
        <w:bottom w:val="none" w:sz="0" w:space="0" w:color="auto"/>
        <w:right w:val="none" w:sz="0" w:space="0" w:color="auto"/>
      </w:divBdr>
    </w:div>
    <w:div w:id="668218218">
      <w:bodyDiv w:val="1"/>
      <w:marLeft w:val="0"/>
      <w:marRight w:val="0"/>
      <w:marTop w:val="0"/>
      <w:marBottom w:val="0"/>
      <w:divBdr>
        <w:top w:val="none" w:sz="0" w:space="0" w:color="auto"/>
        <w:left w:val="none" w:sz="0" w:space="0" w:color="auto"/>
        <w:bottom w:val="none" w:sz="0" w:space="0" w:color="auto"/>
        <w:right w:val="none" w:sz="0" w:space="0" w:color="auto"/>
      </w:divBdr>
    </w:div>
    <w:div w:id="673991730">
      <w:bodyDiv w:val="1"/>
      <w:marLeft w:val="0"/>
      <w:marRight w:val="0"/>
      <w:marTop w:val="0"/>
      <w:marBottom w:val="0"/>
      <w:divBdr>
        <w:top w:val="none" w:sz="0" w:space="0" w:color="auto"/>
        <w:left w:val="none" w:sz="0" w:space="0" w:color="auto"/>
        <w:bottom w:val="none" w:sz="0" w:space="0" w:color="auto"/>
        <w:right w:val="none" w:sz="0" w:space="0" w:color="auto"/>
      </w:divBdr>
    </w:div>
    <w:div w:id="679619384">
      <w:bodyDiv w:val="1"/>
      <w:marLeft w:val="0"/>
      <w:marRight w:val="0"/>
      <w:marTop w:val="0"/>
      <w:marBottom w:val="0"/>
      <w:divBdr>
        <w:top w:val="none" w:sz="0" w:space="0" w:color="auto"/>
        <w:left w:val="none" w:sz="0" w:space="0" w:color="auto"/>
        <w:bottom w:val="none" w:sz="0" w:space="0" w:color="auto"/>
        <w:right w:val="none" w:sz="0" w:space="0" w:color="auto"/>
      </w:divBdr>
    </w:div>
    <w:div w:id="685593171">
      <w:bodyDiv w:val="1"/>
      <w:marLeft w:val="0"/>
      <w:marRight w:val="0"/>
      <w:marTop w:val="0"/>
      <w:marBottom w:val="0"/>
      <w:divBdr>
        <w:top w:val="none" w:sz="0" w:space="0" w:color="auto"/>
        <w:left w:val="none" w:sz="0" w:space="0" w:color="auto"/>
        <w:bottom w:val="none" w:sz="0" w:space="0" w:color="auto"/>
        <w:right w:val="none" w:sz="0" w:space="0" w:color="auto"/>
      </w:divBdr>
    </w:div>
    <w:div w:id="707805342">
      <w:bodyDiv w:val="1"/>
      <w:marLeft w:val="0"/>
      <w:marRight w:val="0"/>
      <w:marTop w:val="0"/>
      <w:marBottom w:val="0"/>
      <w:divBdr>
        <w:top w:val="none" w:sz="0" w:space="0" w:color="auto"/>
        <w:left w:val="none" w:sz="0" w:space="0" w:color="auto"/>
        <w:bottom w:val="none" w:sz="0" w:space="0" w:color="auto"/>
        <w:right w:val="none" w:sz="0" w:space="0" w:color="auto"/>
      </w:divBdr>
    </w:div>
    <w:div w:id="707880817">
      <w:bodyDiv w:val="1"/>
      <w:marLeft w:val="0"/>
      <w:marRight w:val="0"/>
      <w:marTop w:val="0"/>
      <w:marBottom w:val="0"/>
      <w:divBdr>
        <w:top w:val="none" w:sz="0" w:space="0" w:color="auto"/>
        <w:left w:val="none" w:sz="0" w:space="0" w:color="auto"/>
        <w:bottom w:val="none" w:sz="0" w:space="0" w:color="auto"/>
        <w:right w:val="none" w:sz="0" w:space="0" w:color="auto"/>
      </w:divBdr>
    </w:div>
    <w:div w:id="714239044">
      <w:bodyDiv w:val="1"/>
      <w:marLeft w:val="0"/>
      <w:marRight w:val="0"/>
      <w:marTop w:val="0"/>
      <w:marBottom w:val="0"/>
      <w:divBdr>
        <w:top w:val="none" w:sz="0" w:space="0" w:color="auto"/>
        <w:left w:val="none" w:sz="0" w:space="0" w:color="auto"/>
        <w:bottom w:val="none" w:sz="0" w:space="0" w:color="auto"/>
        <w:right w:val="none" w:sz="0" w:space="0" w:color="auto"/>
      </w:divBdr>
    </w:div>
    <w:div w:id="727655450">
      <w:bodyDiv w:val="1"/>
      <w:marLeft w:val="0"/>
      <w:marRight w:val="0"/>
      <w:marTop w:val="0"/>
      <w:marBottom w:val="0"/>
      <w:divBdr>
        <w:top w:val="none" w:sz="0" w:space="0" w:color="auto"/>
        <w:left w:val="none" w:sz="0" w:space="0" w:color="auto"/>
        <w:bottom w:val="none" w:sz="0" w:space="0" w:color="auto"/>
        <w:right w:val="none" w:sz="0" w:space="0" w:color="auto"/>
      </w:divBdr>
    </w:div>
    <w:div w:id="735009290">
      <w:bodyDiv w:val="1"/>
      <w:marLeft w:val="0"/>
      <w:marRight w:val="0"/>
      <w:marTop w:val="0"/>
      <w:marBottom w:val="0"/>
      <w:divBdr>
        <w:top w:val="none" w:sz="0" w:space="0" w:color="auto"/>
        <w:left w:val="none" w:sz="0" w:space="0" w:color="auto"/>
        <w:bottom w:val="none" w:sz="0" w:space="0" w:color="auto"/>
        <w:right w:val="none" w:sz="0" w:space="0" w:color="auto"/>
      </w:divBdr>
    </w:div>
    <w:div w:id="736779870">
      <w:bodyDiv w:val="1"/>
      <w:marLeft w:val="0"/>
      <w:marRight w:val="0"/>
      <w:marTop w:val="0"/>
      <w:marBottom w:val="0"/>
      <w:divBdr>
        <w:top w:val="none" w:sz="0" w:space="0" w:color="auto"/>
        <w:left w:val="none" w:sz="0" w:space="0" w:color="auto"/>
        <w:bottom w:val="none" w:sz="0" w:space="0" w:color="auto"/>
        <w:right w:val="none" w:sz="0" w:space="0" w:color="auto"/>
      </w:divBdr>
    </w:div>
    <w:div w:id="747845863">
      <w:bodyDiv w:val="1"/>
      <w:marLeft w:val="0"/>
      <w:marRight w:val="0"/>
      <w:marTop w:val="0"/>
      <w:marBottom w:val="0"/>
      <w:divBdr>
        <w:top w:val="none" w:sz="0" w:space="0" w:color="auto"/>
        <w:left w:val="none" w:sz="0" w:space="0" w:color="auto"/>
        <w:bottom w:val="none" w:sz="0" w:space="0" w:color="auto"/>
        <w:right w:val="none" w:sz="0" w:space="0" w:color="auto"/>
      </w:divBdr>
    </w:div>
    <w:div w:id="755399728">
      <w:bodyDiv w:val="1"/>
      <w:marLeft w:val="0"/>
      <w:marRight w:val="0"/>
      <w:marTop w:val="0"/>
      <w:marBottom w:val="0"/>
      <w:divBdr>
        <w:top w:val="none" w:sz="0" w:space="0" w:color="auto"/>
        <w:left w:val="none" w:sz="0" w:space="0" w:color="auto"/>
        <w:bottom w:val="none" w:sz="0" w:space="0" w:color="auto"/>
        <w:right w:val="none" w:sz="0" w:space="0" w:color="auto"/>
      </w:divBdr>
    </w:div>
    <w:div w:id="756168186">
      <w:bodyDiv w:val="1"/>
      <w:marLeft w:val="0"/>
      <w:marRight w:val="0"/>
      <w:marTop w:val="0"/>
      <w:marBottom w:val="0"/>
      <w:divBdr>
        <w:top w:val="none" w:sz="0" w:space="0" w:color="auto"/>
        <w:left w:val="none" w:sz="0" w:space="0" w:color="auto"/>
        <w:bottom w:val="none" w:sz="0" w:space="0" w:color="auto"/>
        <w:right w:val="none" w:sz="0" w:space="0" w:color="auto"/>
      </w:divBdr>
    </w:div>
    <w:div w:id="782847070">
      <w:bodyDiv w:val="1"/>
      <w:marLeft w:val="0"/>
      <w:marRight w:val="0"/>
      <w:marTop w:val="0"/>
      <w:marBottom w:val="0"/>
      <w:divBdr>
        <w:top w:val="none" w:sz="0" w:space="0" w:color="auto"/>
        <w:left w:val="none" w:sz="0" w:space="0" w:color="auto"/>
        <w:bottom w:val="none" w:sz="0" w:space="0" w:color="auto"/>
        <w:right w:val="none" w:sz="0" w:space="0" w:color="auto"/>
      </w:divBdr>
    </w:div>
    <w:div w:id="823349543">
      <w:bodyDiv w:val="1"/>
      <w:marLeft w:val="0"/>
      <w:marRight w:val="0"/>
      <w:marTop w:val="0"/>
      <w:marBottom w:val="0"/>
      <w:divBdr>
        <w:top w:val="none" w:sz="0" w:space="0" w:color="auto"/>
        <w:left w:val="none" w:sz="0" w:space="0" w:color="auto"/>
        <w:bottom w:val="none" w:sz="0" w:space="0" w:color="auto"/>
        <w:right w:val="none" w:sz="0" w:space="0" w:color="auto"/>
      </w:divBdr>
    </w:div>
    <w:div w:id="825780465">
      <w:bodyDiv w:val="1"/>
      <w:marLeft w:val="0"/>
      <w:marRight w:val="0"/>
      <w:marTop w:val="0"/>
      <w:marBottom w:val="0"/>
      <w:divBdr>
        <w:top w:val="none" w:sz="0" w:space="0" w:color="auto"/>
        <w:left w:val="none" w:sz="0" w:space="0" w:color="auto"/>
        <w:bottom w:val="none" w:sz="0" w:space="0" w:color="auto"/>
        <w:right w:val="none" w:sz="0" w:space="0" w:color="auto"/>
      </w:divBdr>
    </w:div>
    <w:div w:id="834102625">
      <w:bodyDiv w:val="1"/>
      <w:marLeft w:val="0"/>
      <w:marRight w:val="0"/>
      <w:marTop w:val="0"/>
      <w:marBottom w:val="0"/>
      <w:divBdr>
        <w:top w:val="none" w:sz="0" w:space="0" w:color="auto"/>
        <w:left w:val="none" w:sz="0" w:space="0" w:color="auto"/>
        <w:bottom w:val="none" w:sz="0" w:space="0" w:color="auto"/>
        <w:right w:val="none" w:sz="0" w:space="0" w:color="auto"/>
      </w:divBdr>
    </w:div>
    <w:div w:id="834685772">
      <w:bodyDiv w:val="1"/>
      <w:marLeft w:val="0"/>
      <w:marRight w:val="0"/>
      <w:marTop w:val="0"/>
      <w:marBottom w:val="0"/>
      <w:divBdr>
        <w:top w:val="none" w:sz="0" w:space="0" w:color="auto"/>
        <w:left w:val="none" w:sz="0" w:space="0" w:color="auto"/>
        <w:bottom w:val="none" w:sz="0" w:space="0" w:color="auto"/>
        <w:right w:val="none" w:sz="0" w:space="0" w:color="auto"/>
      </w:divBdr>
    </w:div>
    <w:div w:id="845241720">
      <w:bodyDiv w:val="1"/>
      <w:marLeft w:val="0"/>
      <w:marRight w:val="0"/>
      <w:marTop w:val="0"/>
      <w:marBottom w:val="0"/>
      <w:divBdr>
        <w:top w:val="none" w:sz="0" w:space="0" w:color="auto"/>
        <w:left w:val="none" w:sz="0" w:space="0" w:color="auto"/>
        <w:bottom w:val="none" w:sz="0" w:space="0" w:color="auto"/>
        <w:right w:val="none" w:sz="0" w:space="0" w:color="auto"/>
      </w:divBdr>
    </w:div>
    <w:div w:id="848757356">
      <w:bodyDiv w:val="1"/>
      <w:marLeft w:val="0"/>
      <w:marRight w:val="0"/>
      <w:marTop w:val="0"/>
      <w:marBottom w:val="0"/>
      <w:divBdr>
        <w:top w:val="none" w:sz="0" w:space="0" w:color="auto"/>
        <w:left w:val="none" w:sz="0" w:space="0" w:color="auto"/>
        <w:bottom w:val="none" w:sz="0" w:space="0" w:color="auto"/>
        <w:right w:val="none" w:sz="0" w:space="0" w:color="auto"/>
      </w:divBdr>
    </w:div>
    <w:div w:id="850526929">
      <w:bodyDiv w:val="1"/>
      <w:marLeft w:val="0"/>
      <w:marRight w:val="0"/>
      <w:marTop w:val="0"/>
      <w:marBottom w:val="0"/>
      <w:divBdr>
        <w:top w:val="none" w:sz="0" w:space="0" w:color="auto"/>
        <w:left w:val="none" w:sz="0" w:space="0" w:color="auto"/>
        <w:bottom w:val="none" w:sz="0" w:space="0" w:color="auto"/>
        <w:right w:val="none" w:sz="0" w:space="0" w:color="auto"/>
      </w:divBdr>
    </w:div>
    <w:div w:id="850872809">
      <w:bodyDiv w:val="1"/>
      <w:marLeft w:val="0"/>
      <w:marRight w:val="0"/>
      <w:marTop w:val="0"/>
      <w:marBottom w:val="0"/>
      <w:divBdr>
        <w:top w:val="none" w:sz="0" w:space="0" w:color="auto"/>
        <w:left w:val="none" w:sz="0" w:space="0" w:color="auto"/>
        <w:bottom w:val="none" w:sz="0" w:space="0" w:color="auto"/>
        <w:right w:val="none" w:sz="0" w:space="0" w:color="auto"/>
      </w:divBdr>
    </w:div>
    <w:div w:id="858277950">
      <w:bodyDiv w:val="1"/>
      <w:marLeft w:val="0"/>
      <w:marRight w:val="0"/>
      <w:marTop w:val="0"/>
      <w:marBottom w:val="0"/>
      <w:divBdr>
        <w:top w:val="none" w:sz="0" w:space="0" w:color="auto"/>
        <w:left w:val="none" w:sz="0" w:space="0" w:color="auto"/>
        <w:bottom w:val="none" w:sz="0" w:space="0" w:color="auto"/>
        <w:right w:val="none" w:sz="0" w:space="0" w:color="auto"/>
      </w:divBdr>
    </w:div>
    <w:div w:id="864513457">
      <w:bodyDiv w:val="1"/>
      <w:marLeft w:val="0"/>
      <w:marRight w:val="0"/>
      <w:marTop w:val="0"/>
      <w:marBottom w:val="0"/>
      <w:divBdr>
        <w:top w:val="none" w:sz="0" w:space="0" w:color="auto"/>
        <w:left w:val="none" w:sz="0" w:space="0" w:color="auto"/>
        <w:bottom w:val="none" w:sz="0" w:space="0" w:color="auto"/>
        <w:right w:val="none" w:sz="0" w:space="0" w:color="auto"/>
      </w:divBdr>
    </w:div>
    <w:div w:id="867065751">
      <w:bodyDiv w:val="1"/>
      <w:marLeft w:val="0"/>
      <w:marRight w:val="0"/>
      <w:marTop w:val="0"/>
      <w:marBottom w:val="0"/>
      <w:divBdr>
        <w:top w:val="none" w:sz="0" w:space="0" w:color="auto"/>
        <w:left w:val="none" w:sz="0" w:space="0" w:color="auto"/>
        <w:bottom w:val="none" w:sz="0" w:space="0" w:color="auto"/>
        <w:right w:val="none" w:sz="0" w:space="0" w:color="auto"/>
      </w:divBdr>
    </w:div>
    <w:div w:id="868757124">
      <w:bodyDiv w:val="1"/>
      <w:marLeft w:val="0"/>
      <w:marRight w:val="0"/>
      <w:marTop w:val="0"/>
      <w:marBottom w:val="0"/>
      <w:divBdr>
        <w:top w:val="none" w:sz="0" w:space="0" w:color="auto"/>
        <w:left w:val="none" w:sz="0" w:space="0" w:color="auto"/>
        <w:bottom w:val="none" w:sz="0" w:space="0" w:color="auto"/>
        <w:right w:val="none" w:sz="0" w:space="0" w:color="auto"/>
      </w:divBdr>
    </w:div>
    <w:div w:id="868907754">
      <w:bodyDiv w:val="1"/>
      <w:marLeft w:val="0"/>
      <w:marRight w:val="0"/>
      <w:marTop w:val="0"/>
      <w:marBottom w:val="0"/>
      <w:divBdr>
        <w:top w:val="none" w:sz="0" w:space="0" w:color="auto"/>
        <w:left w:val="none" w:sz="0" w:space="0" w:color="auto"/>
        <w:bottom w:val="none" w:sz="0" w:space="0" w:color="auto"/>
        <w:right w:val="none" w:sz="0" w:space="0" w:color="auto"/>
      </w:divBdr>
    </w:div>
    <w:div w:id="872353231">
      <w:bodyDiv w:val="1"/>
      <w:marLeft w:val="0"/>
      <w:marRight w:val="0"/>
      <w:marTop w:val="0"/>
      <w:marBottom w:val="0"/>
      <w:divBdr>
        <w:top w:val="none" w:sz="0" w:space="0" w:color="auto"/>
        <w:left w:val="none" w:sz="0" w:space="0" w:color="auto"/>
        <w:bottom w:val="none" w:sz="0" w:space="0" w:color="auto"/>
        <w:right w:val="none" w:sz="0" w:space="0" w:color="auto"/>
      </w:divBdr>
    </w:div>
    <w:div w:id="873661227">
      <w:bodyDiv w:val="1"/>
      <w:marLeft w:val="0"/>
      <w:marRight w:val="0"/>
      <w:marTop w:val="0"/>
      <w:marBottom w:val="0"/>
      <w:divBdr>
        <w:top w:val="none" w:sz="0" w:space="0" w:color="auto"/>
        <w:left w:val="none" w:sz="0" w:space="0" w:color="auto"/>
        <w:bottom w:val="none" w:sz="0" w:space="0" w:color="auto"/>
        <w:right w:val="none" w:sz="0" w:space="0" w:color="auto"/>
      </w:divBdr>
    </w:div>
    <w:div w:id="894125166">
      <w:bodyDiv w:val="1"/>
      <w:marLeft w:val="0"/>
      <w:marRight w:val="0"/>
      <w:marTop w:val="0"/>
      <w:marBottom w:val="0"/>
      <w:divBdr>
        <w:top w:val="none" w:sz="0" w:space="0" w:color="auto"/>
        <w:left w:val="none" w:sz="0" w:space="0" w:color="auto"/>
        <w:bottom w:val="none" w:sz="0" w:space="0" w:color="auto"/>
        <w:right w:val="none" w:sz="0" w:space="0" w:color="auto"/>
      </w:divBdr>
    </w:div>
    <w:div w:id="901797275">
      <w:bodyDiv w:val="1"/>
      <w:marLeft w:val="0"/>
      <w:marRight w:val="0"/>
      <w:marTop w:val="0"/>
      <w:marBottom w:val="0"/>
      <w:divBdr>
        <w:top w:val="none" w:sz="0" w:space="0" w:color="auto"/>
        <w:left w:val="none" w:sz="0" w:space="0" w:color="auto"/>
        <w:bottom w:val="none" w:sz="0" w:space="0" w:color="auto"/>
        <w:right w:val="none" w:sz="0" w:space="0" w:color="auto"/>
      </w:divBdr>
    </w:div>
    <w:div w:id="909190722">
      <w:bodyDiv w:val="1"/>
      <w:marLeft w:val="0"/>
      <w:marRight w:val="0"/>
      <w:marTop w:val="0"/>
      <w:marBottom w:val="0"/>
      <w:divBdr>
        <w:top w:val="none" w:sz="0" w:space="0" w:color="auto"/>
        <w:left w:val="none" w:sz="0" w:space="0" w:color="auto"/>
        <w:bottom w:val="none" w:sz="0" w:space="0" w:color="auto"/>
        <w:right w:val="none" w:sz="0" w:space="0" w:color="auto"/>
      </w:divBdr>
    </w:div>
    <w:div w:id="911933667">
      <w:bodyDiv w:val="1"/>
      <w:marLeft w:val="0"/>
      <w:marRight w:val="0"/>
      <w:marTop w:val="0"/>
      <w:marBottom w:val="0"/>
      <w:divBdr>
        <w:top w:val="none" w:sz="0" w:space="0" w:color="auto"/>
        <w:left w:val="none" w:sz="0" w:space="0" w:color="auto"/>
        <w:bottom w:val="none" w:sz="0" w:space="0" w:color="auto"/>
        <w:right w:val="none" w:sz="0" w:space="0" w:color="auto"/>
      </w:divBdr>
    </w:div>
    <w:div w:id="917516296">
      <w:bodyDiv w:val="1"/>
      <w:marLeft w:val="0"/>
      <w:marRight w:val="0"/>
      <w:marTop w:val="0"/>
      <w:marBottom w:val="0"/>
      <w:divBdr>
        <w:top w:val="none" w:sz="0" w:space="0" w:color="auto"/>
        <w:left w:val="none" w:sz="0" w:space="0" w:color="auto"/>
        <w:bottom w:val="none" w:sz="0" w:space="0" w:color="auto"/>
        <w:right w:val="none" w:sz="0" w:space="0" w:color="auto"/>
      </w:divBdr>
    </w:div>
    <w:div w:id="928974969">
      <w:bodyDiv w:val="1"/>
      <w:marLeft w:val="0"/>
      <w:marRight w:val="0"/>
      <w:marTop w:val="0"/>
      <w:marBottom w:val="0"/>
      <w:divBdr>
        <w:top w:val="none" w:sz="0" w:space="0" w:color="auto"/>
        <w:left w:val="none" w:sz="0" w:space="0" w:color="auto"/>
        <w:bottom w:val="none" w:sz="0" w:space="0" w:color="auto"/>
        <w:right w:val="none" w:sz="0" w:space="0" w:color="auto"/>
      </w:divBdr>
    </w:div>
    <w:div w:id="938219079">
      <w:bodyDiv w:val="1"/>
      <w:marLeft w:val="0"/>
      <w:marRight w:val="0"/>
      <w:marTop w:val="0"/>
      <w:marBottom w:val="0"/>
      <w:divBdr>
        <w:top w:val="none" w:sz="0" w:space="0" w:color="auto"/>
        <w:left w:val="none" w:sz="0" w:space="0" w:color="auto"/>
        <w:bottom w:val="none" w:sz="0" w:space="0" w:color="auto"/>
        <w:right w:val="none" w:sz="0" w:space="0" w:color="auto"/>
      </w:divBdr>
    </w:div>
    <w:div w:id="951278989">
      <w:bodyDiv w:val="1"/>
      <w:marLeft w:val="0"/>
      <w:marRight w:val="0"/>
      <w:marTop w:val="0"/>
      <w:marBottom w:val="0"/>
      <w:divBdr>
        <w:top w:val="none" w:sz="0" w:space="0" w:color="auto"/>
        <w:left w:val="none" w:sz="0" w:space="0" w:color="auto"/>
        <w:bottom w:val="none" w:sz="0" w:space="0" w:color="auto"/>
        <w:right w:val="none" w:sz="0" w:space="0" w:color="auto"/>
      </w:divBdr>
    </w:div>
    <w:div w:id="952785778">
      <w:bodyDiv w:val="1"/>
      <w:marLeft w:val="0"/>
      <w:marRight w:val="0"/>
      <w:marTop w:val="0"/>
      <w:marBottom w:val="0"/>
      <w:divBdr>
        <w:top w:val="none" w:sz="0" w:space="0" w:color="auto"/>
        <w:left w:val="none" w:sz="0" w:space="0" w:color="auto"/>
        <w:bottom w:val="none" w:sz="0" w:space="0" w:color="auto"/>
        <w:right w:val="none" w:sz="0" w:space="0" w:color="auto"/>
      </w:divBdr>
    </w:div>
    <w:div w:id="971713733">
      <w:bodyDiv w:val="1"/>
      <w:marLeft w:val="0"/>
      <w:marRight w:val="0"/>
      <w:marTop w:val="0"/>
      <w:marBottom w:val="0"/>
      <w:divBdr>
        <w:top w:val="none" w:sz="0" w:space="0" w:color="auto"/>
        <w:left w:val="none" w:sz="0" w:space="0" w:color="auto"/>
        <w:bottom w:val="none" w:sz="0" w:space="0" w:color="auto"/>
        <w:right w:val="none" w:sz="0" w:space="0" w:color="auto"/>
      </w:divBdr>
    </w:div>
    <w:div w:id="973946841">
      <w:bodyDiv w:val="1"/>
      <w:marLeft w:val="0"/>
      <w:marRight w:val="0"/>
      <w:marTop w:val="0"/>
      <w:marBottom w:val="0"/>
      <w:divBdr>
        <w:top w:val="none" w:sz="0" w:space="0" w:color="auto"/>
        <w:left w:val="none" w:sz="0" w:space="0" w:color="auto"/>
        <w:bottom w:val="none" w:sz="0" w:space="0" w:color="auto"/>
        <w:right w:val="none" w:sz="0" w:space="0" w:color="auto"/>
      </w:divBdr>
    </w:div>
    <w:div w:id="976227437">
      <w:bodyDiv w:val="1"/>
      <w:marLeft w:val="0"/>
      <w:marRight w:val="0"/>
      <w:marTop w:val="0"/>
      <w:marBottom w:val="0"/>
      <w:divBdr>
        <w:top w:val="none" w:sz="0" w:space="0" w:color="auto"/>
        <w:left w:val="none" w:sz="0" w:space="0" w:color="auto"/>
        <w:bottom w:val="none" w:sz="0" w:space="0" w:color="auto"/>
        <w:right w:val="none" w:sz="0" w:space="0" w:color="auto"/>
      </w:divBdr>
    </w:div>
    <w:div w:id="976228590">
      <w:bodyDiv w:val="1"/>
      <w:marLeft w:val="0"/>
      <w:marRight w:val="0"/>
      <w:marTop w:val="0"/>
      <w:marBottom w:val="0"/>
      <w:divBdr>
        <w:top w:val="none" w:sz="0" w:space="0" w:color="auto"/>
        <w:left w:val="none" w:sz="0" w:space="0" w:color="auto"/>
        <w:bottom w:val="none" w:sz="0" w:space="0" w:color="auto"/>
        <w:right w:val="none" w:sz="0" w:space="0" w:color="auto"/>
      </w:divBdr>
    </w:div>
    <w:div w:id="993416532">
      <w:bodyDiv w:val="1"/>
      <w:marLeft w:val="0"/>
      <w:marRight w:val="0"/>
      <w:marTop w:val="0"/>
      <w:marBottom w:val="0"/>
      <w:divBdr>
        <w:top w:val="none" w:sz="0" w:space="0" w:color="auto"/>
        <w:left w:val="none" w:sz="0" w:space="0" w:color="auto"/>
        <w:bottom w:val="none" w:sz="0" w:space="0" w:color="auto"/>
        <w:right w:val="none" w:sz="0" w:space="0" w:color="auto"/>
      </w:divBdr>
    </w:div>
    <w:div w:id="1006402031">
      <w:bodyDiv w:val="1"/>
      <w:marLeft w:val="0"/>
      <w:marRight w:val="0"/>
      <w:marTop w:val="0"/>
      <w:marBottom w:val="0"/>
      <w:divBdr>
        <w:top w:val="none" w:sz="0" w:space="0" w:color="auto"/>
        <w:left w:val="none" w:sz="0" w:space="0" w:color="auto"/>
        <w:bottom w:val="none" w:sz="0" w:space="0" w:color="auto"/>
        <w:right w:val="none" w:sz="0" w:space="0" w:color="auto"/>
      </w:divBdr>
    </w:div>
    <w:div w:id="1009214404">
      <w:bodyDiv w:val="1"/>
      <w:marLeft w:val="0"/>
      <w:marRight w:val="0"/>
      <w:marTop w:val="0"/>
      <w:marBottom w:val="0"/>
      <w:divBdr>
        <w:top w:val="none" w:sz="0" w:space="0" w:color="auto"/>
        <w:left w:val="none" w:sz="0" w:space="0" w:color="auto"/>
        <w:bottom w:val="none" w:sz="0" w:space="0" w:color="auto"/>
        <w:right w:val="none" w:sz="0" w:space="0" w:color="auto"/>
      </w:divBdr>
    </w:div>
    <w:div w:id="1020010728">
      <w:bodyDiv w:val="1"/>
      <w:marLeft w:val="0"/>
      <w:marRight w:val="0"/>
      <w:marTop w:val="0"/>
      <w:marBottom w:val="0"/>
      <w:divBdr>
        <w:top w:val="none" w:sz="0" w:space="0" w:color="auto"/>
        <w:left w:val="none" w:sz="0" w:space="0" w:color="auto"/>
        <w:bottom w:val="none" w:sz="0" w:space="0" w:color="auto"/>
        <w:right w:val="none" w:sz="0" w:space="0" w:color="auto"/>
      </w:divBdr>
    </w:div>
    <w:div w:id="1020551472">
      <w:bodyDiv w:val="1"/>
      <w:marLeft w:val="0"/>
      <w:marRight w:val="0"/>
      <w:marTop w:val="0"/>
      <w:marBottom w:val="0"/>
      <w:divBdr>
        <w:top w:val="none" w:sz="0" w:space="0" w:color="auto"/>
        <w:left w:val="none" w:sz="0" w:space="0" w:color="auto"/>
        <w:bottom w:val="none" w:sz="0" w:space="0" w:color="auto"/>
        <w:right w:val="none" w:sz="0" w:space="0" w:color="auto"/>
      </w:divBdr>
    </w:div>
    <w:div w:id="1045064849">
      <w:bodyDiv w:val="1"/>
      <w:marLeft w:val="0"/>
      <w:marRight w:val="0"/>
      <w:marTop w:val="0"/>
      <w:marBottom w:val="0"/>
      <w:divBdr>
        <w:top w:val="none" w:sz="0" w:space="0" w:color="auto"/>
        <w:left w:val="none" w:sz="0" w:space="0" w:color="auto"/>
        <w:bottom w:val="none" w:sz="0" w:space="0" w:color="auto"/>
        <w:right w:val="none" w:sz="0" w:space="0" w:color="auto"/>
      </w:divBdr>
    </w:div>
    <w:div w:id="1081758708">
      <w:bodyDiv w:val="1"/>
      <w:marLeft w:val="0"/>
      <w:marRight w:val="0"/>
      <w:marTop w:val="0"/>
      <w:marBottom w:val="0"/>
      <w:divBdr>
        <w:top w:val="none" w:sz="0" w:space="0" w:color="auto"/>
        <w:left w:val="none" w:sz="0" w:space="0" w:color="auto"/>
        <w:bottom w:val="none" w:sz="0" w:space="0" w:color="auto"/>
        <w:right w:val="none" w:sz="0" w:space="0" w:color="auto"/>
      </w:divBdr>
    </w:div>
    <w:div w:id="1107500578">
      <w:bodyDiv w:val="1"/>
      <w:marLeft w:val="0"/>
      <w:marRight w:val="0"/>
      <w:marTop w:val="0"/>
      <w:marBottom w:val="0"/>
      <w:divBdr>
        <w:top w:val="none" w:sz="0" w:space="0" w:color="auto"/>
        <w:left w:val="none" w:sz="0" w:space="0" w:color="auto"/>
        <w:bottom w:val="none" w:sz="0" w:space="0" w:color="auto"/>
        <w:right w:val="none" w:sz="0" w:space="0" w:color="auto"/>
      </w:divBdr>
    </w:div>
    <w:div w:id="1115753404">
      <w:bodyDiv w:val="1"/>
      <w:marLeft w:val="0"/>
      <w:marRight w:val="0"/>
      <w:marTop w:val="0"/>
      <w:marBottom w:val="0"/>
      <w:divBdr>
        <w:top w:val="none" w:sz="0" w:space="0" w:color="auto"/>
        <w:left w:val="none" w:sz="0" w:space="0" w:color="auto"/>
        <w:bottom w:val="none" w:sz="0" w:space="0" w:color="auto"/>
        <w:right w:val="none" w:sz="0" w:space="0" w:color="auto"/>
      </w:divBdr>
    </w:div>
    <w:div w:id="1129012126">
      <w:bodyDiv w:val="1"/>
      <w:marLeft w:val="0"/>
      <w:marRight w:val="0"/>
      <w:marTop w:val="0"/>
      <w:marBottom w:val="0"/>
      <w:divBdr>
        <w:top w:val="none" w:sz="0" w:space="0" w:color="auto"/>
        <w:left w:val="none" w:sz="0" w:space="0" w:color="auto"/>
        <w:bottom w:val="none" w:sz="0" w:space="0" w:color="auto"/>
        <w:right w:val="none" w:sz="0" w:space="0" w:color="auto"/>
      </w:divBdr>
    </w:div>
    <w:div w:id="1138034491">
      <w:bodyDiv w:val="1"/>
      <w:marLeft w:val="0"/>
      <w:marRight w:val="0"/>
      <w:marTop w:val="0"/>
      <w:marBottom w:val="0"/>
      <w:divBdr>
        <w:top w:val="none" w:sz="0" w:space="0" w:color="auto"/>
        <w:left w:val="none" w:sz="0" w:space="0" w:color="auto"/>
        <w:bottom w:val="none" w:sz="0" w:space="0" w:color="auto"/>
        <w:right w:val="none" w:sz="0" w:space="0" w:color="auto"/>
      </w:divBdr>
    </w:div>
    <w:div w:id="1141772247">
      <w:bodyDiv w:val="1"/>
      <w:marLeft w:val="0"/>
      <w:marRight w:val="0"/>
      <w:marTop w:val="0"/>
      <w:marBottom w:val="0"/>
      <w:divBdr>
        <w:top w:val="none" w:sz="0" w:space="0" w:color="auto"/>
        <w:left w:val="none" w:sz="0" w:space="0" w:color="auto"/>
        <w:bottom w:val="none" w:sz="0" w:space="0" w:color="auto"/>
        <w:right w:val="none" w:sz="0" w:space="0" w:color="auto"/>
      </w:divBdr>
    </w:div>
    <w:div w:id="1147471595">
      <w:bodyDiv w:val="1"/>
      <w:marLeft w:val="0"/>
      <w:marRight w:val="0"/>
      <w:marTop w:val="0"/>
      <w:marBottom w:val="0"/>
      <w:divBdr>
        <w:top w:val="none" w:sz="0" w:space="0" w:color="auto"/>
        <w:left w:val="none" w:sz="0" w:space="0" w:color="auto"/>
        <w:bottom w:val="none" w:sz="0" w:space="0" w:color="auto"/>
        <w:right w:val="none" w:sz="0" w:space="0" w:color="auto"/>
      </w:divBdr>
    </w:div>
    <w:div w:id="1148937737">
      <w:bodyDiv w:val="1"/>
      <w:marLeft w:val="0"/>
      <w:marRight w:val="0"/>
      <w:marTop w:val="0"/>
      <w:marBottom w:val="0"/>
      <w:divBdr>
        <w:top w:val="none" w:sz="0" w:space="0" w:color="auto"/>
        <w:left w:val="none" w:sz="0" w:space="0" w:color="auto"/>
        <w:bottom w:val="none" w:sz="0" w:space="0" w:color="auto"/>
        <w:right w:val="none" w:sz="0" w:space="0" w:color="auto"/>
      </w:divBdr>
    </w:div>
    <w:div w:id="1152915213">
      <w:bodyDiv w:val="1"/>
      <w:marLeft w:val="0"/>
      <w:marRight w:val="0"/>
      <w:marTop w:val="0"/>
      <w:marBottom w:val="0"/>
      <w:divBdr>
        <w:top w:val="none" w:sz="0" w:space="0" w:color="auto"/>
        <w:left w:val="none" w:sz="0" w:space="0" w:color="auto"/>
        <w:bottom w:val="none" w:sz="0" w:space="0" w:color="auto"/>
        <w:right w:val="none" w:sz="0" w:space="0" w:color="auto"/>
      </w:divBdr>
    </w:div>
    <w:div w:id="1163860084">
      <w:bodyDiv w:val="1"/>
      <w:marLeft w:val="0"/>
      <w:marRight w:val="0"/>
      <w:marTop w:val="0"/>
      <w:marBottom w:val="0"/>
      <w:divBdr>
        <w:top w:val="none" w:sz="0" w:space="0" w:color="auto"/>
        <w:left w:val="none" w:sz="0" w:space="0" w:color="auto"/>
        <w:bottom w:val="none" w:sz="0" w:space="0" w:color="auto"/>
        <w:right w:val="none" w:sz="0" w:space="0" w:color="auto"/>
      </w:divBdr>
    </w:div>
    <w:div w:id="1164318464">
      <w:bodyDiv w:val="1"/>
      <w:marLeft w:val="0"/>
      <w:marRight w:val="0"/>
      <w:marTop w:val="0"/>
      <w:marBottom w:val="0"/>
      <w:divBdr>
        <w:top w:val="none" w:sz="0" w:space="0" w:color="auto"/>
        <w:left w:val="none" w:sz="0" w:space="0" w:color="auto"/>
        <w:bottom w:val="none" w:sz="0" w:space="0" w:color="auto"/>
        <w:right w:val="none" w:sz="0" w:space="0" w:color="auto"/>
      </w:divBdr>
    </w:div>
    <w:div w:id="1166169119">
      <w:bodyDiv w:val="1"/>
      <w:marLeft w:val="0"/>
      <w:marRight w:val="0"/>
      <w:marTop w:val="0"/>
      <w:marBottom w:val="0"/>
      <w:divBdr>
        <w:top w:val="none" w:sz="0" w:space="0" w:color="auto"/>
        <w:left w:val="none" w:sz="0" w:space="0" w:color="auto"/>
        <w:bottom w:val="none" w:sz="0" w:space="0" w:color="auto"/>
        <w:right w:val="none" w:sz="0" w:space="0" w:color="auto"/>
      </w:divBdr>
    </w:div>
    <w:div w:id="1179201538">
      <w:bodyDiv w:val="1"/>
      <w:marLeft w:val="0"/>
      <w:marRight w:val="0"/>
      <w:marTop w:val="0"/>
      <w:marBottom w:val="0"/>
      <w:divBdr>
        <w:top w:val="none" w:sz="0" w:space="0" w:color="auto"/>
        <w:left w:val="none" w:sz="0" w:space="0" w:color="auto"/>
        <w:bottom w:val="none" w:sz="0" w:space="0" w:color="auto"/>
        <w:right w:val="none" w:sz="0" w:space="0" w:color="auto"/>
      </w:divBdr>
    </w:div>
    <w:div w:id="1187254438">
      <w:bodyDiv w:val="1"/>
      <w:marLeft w:val="0"/>
      <w:marRight w:val="0"/>
      <w:marTop w:val="0"/>
      <w:marBottom w:val="0"/>
      <w:divBdr>
        <w:top w:val="none" w:sz="0" w:space="0" w:color="auto"/>
        <w:left w:val="none" w:sz="0" w:space="0" w:color="auto"/>
        <w:bottom w:val="none" w:sz="0" w:space="0" w:color="auto"/>
        <w:right w:val="none" w:sz="0" w:space="0" w:color="auto"/>
      </w:divBdr>
    </w:div>
    <w:div w:id="1192066486">
      <w:bodyDiv w:val="1"/>
      <w:marLeft w:val="0"/>
      <w:marRight w:val="0"/>
      <w:marTop w:val="0"/>
      <w:marBottom w:val="0"/>
      <w:divBdr>
        <w:top w:val="none" w:sz="0" w:space="0" w:color="auto"/>
        <w:left w:val="none" w:sz="0" w:space="0" w:color="auto"/>
        <w:bottom w:val="none" w:sz="0" w:space="0" w:color="auto"/>
        <w:right w:val="none" w:sz="0" w:space="0" w:color="auto"/>
      </w:divBdr>
    </w:div>
    <w:div w:id="1197545073">
      <w:bodyDiv w:val="1"/>
      <w:marLeft w:val="0"/>
      <w:marRight w:val="0"/>
      <w:marTop w:val="0"/>
      <w:marBottom w:val="0"/>
      <w:divBdr>
        <w:top w:val="none" w:sz="0" w:space="0" w:color="auto"/>
        <w:left w:val="none" w:sz="0" w:space="0" w:color="auto"/>
        <w:bottom w:val="none" w:sz="0" w:space="0" w:color="auto"/>
        <w:right w:val="none" w:sz="0" w:space="0" w:color="auto"/>
      </w:divBdr>
    </w:div>
    <w:div w:id="1202471963">
      <w:bodyDiv w:val="1"/>
      <w:marLeft w:val="0"/>
      <w:marRight w:val="0"/>
      <w:marTop w:val="0"/>
      <w:marBottom w:val="0"/>
      <w:divBdr>
        <w:top w:val="none" w:sz="0" w:space="0" w:color="auto"/>
        <w:left w:val="none" w:sz="0" w:space="0" w:color="auto"/>
        <w:bottom w:val="none" w:sz="0" w:space="0" w:color="auto"/>
        <w:right w:val="none" w:sz="0" w:space="0" w:color="auto"/>
      </w:divBdr>
    </w:div>
    <w:div w:id="1215584221">
      <w:bodyDiv w:val="1"/>
      <w:marLeft w:val="0"/>
      <w:marRight w:val="0"/>
      <w:marTop w:val="0"/>
      <w:marBottom w:val="0"/>
      <w:divBdr>
        <w:top w:val="none" w:sz="0" w:space="0" w:color="auto"/>
        <w:left w:val="none" w:sz="0" w:space="0" w:color="auto"/>
        <w:bottom w:val="none" w:sz="0" w:space="0" w:color="auto"/>
        <w:right w:val="none" w:sz="0" w:space="0" w:color="auto"/>
      </w:divBdr>
    </w:div>
    <w:div w:id="1231690108">
      <w:bodyDiv w:val="1"/>
      <w:marLeft w:val="0"/>
      <w:marRight w:val="0"/>
      <w:marTop w:val="0"/>
      <w:marBottom w:val="0"/>
      <w:divBdr>
        <w:top w:val="none" w:sz="0" w:space="0" w:color="auto"/>
        <w:left w:val="none" w:sz="0" w:space="0" w:color="auto"/>
        <w:bottom w:val="none" w:sz="0" w:space="0" w:color="auto"/>
        <w:right w:val="none" w:sz="0" w:space="0" w:color="auto"/>
      </w:divBdr>
    </w:div>
    <w:div w:id="1232229757">
      <w:bodyDiv w:val="1"/>
      <w:marLeft w:val="0"/>
      <w:marRight w:val="0"/>
      <w:marTop w:val="0"/>
      <w:marBottom w:val="0"/>
      <w:divBdr>
        <w:top w:val="none" w:sz="0" w:space="0" w:color="auto"/>
        <w:left w:val="none" w:sz="0" w:space="0" w:color="auto"/>
        <w:bottom w:val="none" w:sz="0" w:space="0" w:color="auto"/>
        <w:right w:val="none" w:sz="0" w:space="0" w:color="auto"/>
      </w:divBdr>
    </w:div>
    <w:div w:id="1243951970">
      <w:bodyDiv w:val="1"/>
      <w:marLeft w:val="0"/>
      <w:marRight w:val="0"/>
      <w:marTop w:val="0"/>
      <w:marBottom w:val="0"/>
      <w:divBdr>
        <w:top w:val="none" w:sz="0" w:space="0" w:color="auto"/>
        <w:left w:val="none" w:sz="0" w:space="0" w:color="auto"/>
        <w:bottom w:val="none" w:sz="0" w:space="0" w:color="auto"/>
        <w:right w:val="none" w:sz="0" w:space="0" w:color="auto"/>
      </w:divBdr>
    </w:div>
    <w:div w:id="1253970596">
      <w:bodyDiv w:val="1"/>
      <w:marLeft w:val="0"/>
      <w:marRight w:val="0"/>
      <w:marTop w:val="0"/>
      <w:marBottom w:val="0"/>
      <w:divBdr>
        <w:top w:val="none" w:sz="0" w:space="0" w:color="auto"/>
        <w:left w:val="none" w:sz="0" w:space="0" w:color="auto"/>
        <w:bottom w:val="none" w:sz="0" w:space="0" w:color="auto"/>
        <w:right w:val="none" w:sz="0" w:space="0" w:color="auto"/>
      </w:divBdr>
    </w:div>
    <w:div w:id="1257445278">
      <w:bodyDiv w:val="1"/>
      <w:marLeft w:val="0"/>
      <w:marRight w:val="0"/>
      <w:marTop w:val="0"/>
      <w:marBottom w:val="0"/>
      <w:divBdr>
        <w:top w:val="none" w:sz="0" w:space="0" w:color="auto"/>
        <w:left w:val="none" w:sz="0" w:space="0" w:color="auto"/>
        <w:bottom w:val="none" w:sz="0" w:space="0" w:color="auto"/>
        <w:right w:val="none" w:sz="0" w:space="0" w:color="auto"/>
      </w:divBdr>
    </w:div>
    <w:div w:id="1277445174">
      <w:bodyDiv w:val="1"/>
      <w:marLeft w:val="0"/>
      <w:marRight w:val="0"/>
      <w:marTop w:val="0"/>
      <w:marBottom w:val="0"/>
      <w:divBdr>
        <w:top w:val="none" w:sz="0" w:space="0" w:color="auto"/>
        <w:left w:val="none" w:sz="0" w:space="0" w:color="auto"/>
        <w:bottom w:val="none" w:sz="0" w:space="0" w:color="auto"/>
        <w:right w:val="none" w:sz="0" w:space="0" w:color="auto"/>
      </w:divBdr>
    </w:div>
    <w:div w:id="1292175533">
      <w:bodyDiv w:val="1"/>
      <w:marLeft w:val="0"/>
      <w:marRight w:val="0"/>
      <w:marTop w:val="0"/>
      <w:marBottom w:val="0"/>
      <w:divBdr>
        <w:top w:val="none" w:sz="0" w:space="0" w:color="auto"/>
        <w:left w:val="none" w:sz="0" w:space="0" w:color="auto"/>
        <w:bottom w:val="none" w:sz="0" w:space="0" w:color="auto"/>
        <w:right w:val="none" w:sz="0" w:space="0" w:color="auto"/>
      </w:divBdr>
    </w:div>
    <w:div w:id="1299190740">
      <w:bodyDiv w:val="1"/>
      <w:marLeft w:val="0"/>
      <w:marRight w:val="0"/>
      <w:marTop w:val="0"/>
      <w:marBottom w:val="0"/>
      <w:divBdr>
        <w:top w:val="none" w:sz="0" w:space="0" w:color="auto"/>
        <w:left w:val="none" w:sz="0" w:space="0" w:color="auto"/>
        <w:bottom w:val="none" w:sz="0" w:space="0" w:color="auto"/>
        <w:right w:val="none" w:sz="0" w:space="0" w:color="auto"/>
      </w:divBdr>
    </w:div>
    <w:div w:id="1312179741">
      <w:bodyDiv w:val="1"/>
      <w:marLeft w:val="0"/>
      <w:marRight w:val="0"/>
      <w:marTop w:val="0"/>
      <w:marBottom w:val="0"/>
      <w:divBdr>
        <w:top w:val="none" w:sz="0" w:space="0" w:color="auto"/>
        <w:left w:val="none" w:sz="0" w:space="0" w:color="auto"/>
        <w:bottom w:val="none" w:sz="0" w:space="0" w:color="auto"/>
        <w:right w:val="none" w:sz="0" w:space="0" w:color="auto"/>
      </w:divBdr>
    </w:div>
    <w:div w:id="1313216201">
      <w:bodyDiv w:val="1"/>
      <w:marLeft w:val="0"/>
      <w:marRight w:val="0"/>
      <w:marTop w:val="0"/>
      <w:marBottom w:val="0"/>
      <w:divBdr>
        <w:top w:val="none" w:sz="0" w:space="0" w:color="auto"/>
        <w:left w:val="none" w:sz="0" w:space="0" w:color="auto"/>
        <w:bottom w:val="none" w:sz="0" w:space="0" w:color="auto"/>
        <w:right w:val="none" w:sz="0" w:space="0" w:color="auto"/>
      </w:divBdr>
    </w:div>
    <w:div w:id="1319116886">
      <w:bodyDiv w:val="1"/>
      <w:marLeft w:val="0"/>
      <w:marRight w:val="0"/>
      <w:marTop w:val="0"/>
      <w:marBottom w:val="0"/>
      <w:divBdr>
        <w:top w:val="none" w:sz="0" w:space="0" w:color="auto"/>
        <w:left w:val="none" w:sz="0" w:space="0" w:color="auto"/>
        <w:bottom w:val="none" w:sz="0" w:space="0" w:color="auto"/>
        <w:right w:val="none" w:sz="0" w:space="0" w:color="auto"/>
      </w:divBdr>
    </w:div>
    <w:div w:id="1366099995">
      <w:bodyDiv w:val="1"/>
      <w:marLeft w:val="0"/>
      <w:marRight w:val="0"/>
      <w:marTop w:val="0"/>
      <w:marBottom w:val="0"/>
      <w:divBdr>
        <w:top w:val="none" w:sz="0" w:space="0" w:color="auto"/>
        <w:left w:val="none" w:sz="0" w:space="0" w:color="auto"/>
        <w:bottom w:val="none" w:sz="0" w:space="0" w:color="auto"/>
        <w:right w:val="none" w:sz="0" w:space="0" w:color="auto"/>
      </w:divBdr>
    </w:div>
    <w:div w:id="1368985776">
      <w:bodyDiv w:val="1"/>
      <w:marLeft w:val="0"/>
      <w:marRight w:val="0"/>
      <w:marTop w:val="0"/>
      <w:marBottom w:val="0"/>
      <w:divBdr>
        <w:top w:val="none" w:sz="0" w:space="0" w:color="auto"/>
        <w:left w:val="none" w:sz="0" w:space="0" w:color="auto"/>
        <w:bottom w:val="none" w:sz="0" w:space="0" w:color="auto"/>
        <w:right w:val="none" w:sz="0" w:space="0" w:color="auto"/>
      </w:divBdr>
    </w:div>
    <w:div w:id="1369331888">
      <w:bodyDiv w:val="1"/>
      <w:marLeft w:val="0"/>
      <w:marRight w:val="0"/>
      <w:marTop w:val="0"/>
      <w:marBottom w:val="0"/>
      <w:divBdr>
        <w:top w:val="none" w:sz="0" w:space="0" w:color="auto"/>
        <w:left w:val="none" w:sz="0" w:space="0" w:color="auto"/>
        <w:bottom w:val="none" w:sz="0" w:space="0" w:color="auto"/>
        <w:right w:val="none" w:sz="0" w:space="0" w:color="auto"/>
      </w:divBdr>
    </w:div>
    <w:div w:id="1373769327">
      <w:bodyDiv w:val="1"/>
      <w:marLeft w:val="0"/>
      <w:marRight w:val="0"/>
      <w:marTop w:val="0"/>
      <w:marBottom w:val="0"/>
      <w:divBdr>
        <w:top w:val="none" w:sz="0" w:space="0" w:color="auto"/>
        <w:left w:val="none" w:sz="0" w:space="0" w:color="auto"/>
        <w:bottom w:val="none" w:sz="0" w:space="0" w:color="auto"/>
        <w:right w:val="none" w:sz="0" w:space="0" w:color="auto"/>
      </w:divBdr>
    </w:div>
    <w:div w:id="1391345736">
      <w:bodyDiv w:val="1"/>
      <w:marLeft w:val="0"/>
      <w:marRight w:val="0"/>
      <w:marTop w:val="0"/>
      <w:marBottom w:val="0"/>
      <w:divBdr>
        <w:top w:val="none" w:sz="0" w:space="0" w:color="auto"/>
        <w:left w:val="none" w:sz="0" w:space="0" w:color="auto"/>
        <w:bottom w:val="none" w:sz="0" w:space="0" w:color="auto"/>
        <w:right w:val="none" w:sz="0" w:space="0" w:color="auto"/>
      </w:divBdr>
    </w:div>
    <w:div w:id="1398017512">
      <w:bodyDiv w:val="1"/>
      <w:marLeft w:val="0"/>
      <w:marRight w:val="0"/>
      <w:marTop w:val="0"/>
      <w:marBottom w:val="0"/>
      <w:divBdr>
        <w:top w:val="none" w:sz="0" w:space="0" w:color="auto"/>
        <w:left w:val="none" w:sz="0" w:space="0" w:color="auto"/>
        <w:bottom w:val="none" w:sz="0" w:space="0" w:color="auto"/>
        <w:right w:val="none" w:sz="0" w:space="0" w:color="auto"/>
      </w:divBdr>
    </w:div>
    <w:div w:id="1411581481">
      <w:bodyDiv w:val="1"/>
      <w:marLeft w:val="0"/>
      <w:marRight w:val="0"/>
      <w:marTop w:val="0"/>
      <w:marBottom w:val="0"/>
      <w:divBdr>
        <w:top w:val="none" w:sz="0" w:space="0" w:color="auto"/>
        <w:left w:val="none" w:sz="0" w:space="0" w:color="auto"/>
        <w:bottom w:val="none" w:sz="0" w:space="0" w:color="auto"/>
        <w:right w:val="none" w:sz="0" w:space="0" w:color="auto"/>
      </w:divBdr>
    </w:div>
    <w:div w:id="1423532443">
      <w:bodyDiv w:val="1"/>
      <w:marLeft w:val="0"/>
      <w:marRight w:val="0"/>
      <w:marTop w:val="0"/>
      <w:marBottom w:val="0"/>
      <w:divBdr>
        <w:top w:val="none" w:sz="0" w:space="0" w:color="auto"/>
        <w:left w:val="none" w:sz="0" w:space="0" w:color="auto"/>
        <w:bottom w:val="none" w:sz="0" w:space="0" w:color="auto"/>
        <w:right w:val="none" w:sz="0" w:space="0" w:color="auto"/>
      </w:divBdr>
    </w:div>
    <w:div w:id="1428765316">
      <w:bodyDiv w:val="1"/>
      <w:marLeft w:val="0"/>
      <w:marRight w:val="0"/>
      <w:marTop w:val="0"/>
      <w:marBottom w:val="0"/>
      <w:divBdr>
        <w:top w:val="none" w:sz="0" w:space="0" w:color="auto"/>
        <w:left w:val="none" w:sz="0" w:space="0" w:color="auto"/>
        <w:bottom w:val="none" w:sz="0" w:space="0" w:color="auto"/>
        <w:right w:val="none" w:sz="0" w:space="0" w:color="auto"/>
      </w:divBdr>
    </w:div>
    <w:div w:id="1432894631">
      <w:bodyDiv w:val="1"/>
      <w:marLeft w:val="0"/>
      <w:marRight w:val="0"/>
      <w:marTop w:val="0"/>
      <w:marBottom w:val="0"/>
      <w:divBdr>
        <w:top w:val="none" w:sz="0" w:space="0" w:color="auto"/>
        <w:left w:val="none" w:sz="0" w:space="0" w:color="auto"/>
        <w:bottom w:val="none" w:sz="0" w:space="0" w:color="auto"/>
        <w:right w:val="none" w:sz="0" w:space="0" w:color="auto"/>
      </w:divBdr>
    </w:div>
    <w:div w:id="1434593195">
      <w:bodyDiv w:val="1"/>
      <w:marLeft w:val="0"/>
      <w:marRight w:val="0"/>
      <w:marTop w:val="0"/>
      <w:marBottom w:val="0"/>
      <w:divBdr>
        <w:top w:val="none" w:sz="0" w:space="0" w:color="auto"/>
        <w:left w:val="none" w:sz="0" w:space="0" w:color="auto"/>
        <w:bottom w:val="none" w:sz="0" w:space="0" w:color="auto"/>
        <w:right w:val="none" w:sz="0" w:space="0" w:color="auto"/>
      </w:divBdr>
    </w:div>
    <w:div w:id="1451850549">
      <w:bodyDiv w:val="1"/>
      <w:marLeft w:val="0"/>
      <w:marRight w:val="0"/>
      <w:marTop w:val="0"/>
      <w:marBottom w:val="0"/>
      <w:divBdr>
        <w:top w:val="none" w:sz="0" w:space="0" w:color="auto"/>
        <w:left w:val="none" w:sz="0" w:space="0" w:color="auto"/>
        <w:bottom w:val="none" w:sz="0" w:space="0" w:color="auto"/>
        <w:right w:val="none" w:sz="0" w:space="0" w:color="auto"/>
      </w:divBdr>
    </w:div>
    <w:div w:id="1451898816">
      <w:bodyDiv w:val="1"/>
      <w:marLeft w:val="0"/>
      <w:marRight w:val="0"/>
      <w:marTop w:val="0"/>
      <w:marBottom w:val="0"/>
      <w:divBdr>
        <w:top w:val="none" w:sz="0" w:space="0" w:color="auto"/>
        <w:left w:val="none" w:sz="0" w:space="0" w:color="auto"/>
        <w:bottom w:val="none" w:sz="0" w:space="0" w:color="auto"/>
        <w:right w:val="none" w:sz="0" w:space="0" w:color="auto"/>
      </w:divBdr>
    </w:div>
    <w:div w:id="1454521868">
      <w:bodyDiv w:val="1"/>
      <w:marLeft w:val="0"/>
      <w:marRight w:val="0"/>
      <w:marTop w:val="0"/>
      <w:marBottom w:val="0"/>
      <w:divBdr>
        <w:top w:val="none" w:sz="0" w:space="0" w:color="auto"/>
        <w:left w:val="none" w:sz="0" w:space="0" w:color="auto"/>
        <w:bottom w:val="none" w:sz="0" w:space="0" w:color="auto"/>
        <w:right w:val="none" w:sz="0" w:space="0" w:color="auto"/>
      </w:divBdr>
    </w:div>
    <w:div w:id="1460025920">
      <w:bodyDiv w:val="1"/>
      <w:marLeft w:val="0"/>
      <w:marRight w:val="0"/>
      <w:marTop w:val="0"/>
      <w:marBottom w:val="0"/>
      <w:divBdr>
        <w:top w:val="none" w:sz="0" w:space="0" w:color="auto"/>
        <w:left w:val="none" w:sz="0" w:space="0" w:color="auto"/>
        <w:bottom w:val="none" w:sz="0" w:space="0" w:color="auto"/>
        <w:right w:val="none" w:sz="0" w:space="0" w:color="auto"/>
      </w:divBdr>
    </w:div>
    <w:div w:id="1464694373">
      <w:bodyDiv w:val="1"/>
      <w:marLeft w:val="0"/>
      <w:marRight w:val="0"/>
      <w:marTop w:val="0"/>
      <w:marBottom w:val="0"/>
      <w:divBdr>
        <w:top w:val="none" w:sz="0" w:space="0" w:color="auto"/>
        <w:left w:val="none" w:sz="0" w:space="0" w:color="auto"/>
        <w:bottom w:val="none" w:sz="0" w:space="0" w:color="auto"/>
        <w:right w:val="none" w:sz="0" w:space="0" w:color="auto"/>
      </w:divBdr>
    </w:div>
    <w:div w:id="1465662165">
      <w:bodyDiv w:val="1"/>
      <w:marLeft w:val="0"/>
      <w:marRight w:val="0"/>
      <w:marTop w:val="0"/>
      <w:marBottom w:val="0"/>
      <w:divBdr>
        <w:top w:val="none" w:sz="0" w:space="0" w:color="auto"/>
        <w:left w:val="none" w:sz="0" w:space="0" w:color="auto"/>
        <w:bottom w:val="none" w:sz="0" w:space="0" w:color="auto"/>
        <w:right w:val="none" w:sz="0" w:space="0" w:color="auto"/>
      </w:divBdr>
    </w:div>
    <w:div w:id="1469278597">
      <w:bodyDiv w:val="1"/>
      <w:marLeft w:val="0"/>
      <w:marRight w:val="0"/>
      <w:marTop w:val="0"/>
      <w:marBottom w:val="0"/>
      <w:divBdr>
        <w:top w:val="none" w:sz="0" w:space="0" w:color="auto"/>
        <w:left w:val="none" w:sz="0" w:space="0" w:color="auto"/>
        <w:bottom w:val="none" w:sz="0" w:space="0" w:color="auto"/>
        <w:right w:val="none" w:sz="0" w:space="0" w:color="auto"/>
      </w:divBdr>
    </w:div>
    <w:div w:id="1492914690">
      <w:bodyDiv w:val="1"/>
      <w:marLeft w:val="0"/>
      <w:marRight w:val="0"/>
      <w:marTop w:val="0"/>
      <w:marBottom w:val="0"/>
      <w:divBdr>
        <w:top w:val="none" w:sz="0" w:space="0" w:color="auto"/>
        <w:left w:val="none" w:sz="0" w:space="0" w:color="auto"/>
        <w:bottom w:val="none" w:sz="0" w:space="0" w:color="auto"/>
        <w:right w:val="none" w:sz="0" w:space="0" w:color="auto"/>
      </w:divBdr>
    </w:div>
    <w:div w:id="1495955467">
      <w:bodyDiv w:val="1"/>
      <w:marLeft w:val="0"/>
      <w:marRight w:val="0"/>
      <w:marTop w:val="0"/>
      <w:marBottom w:val="0"/>
      <w:divBdr>
        <w:top w:val="none" w:sz="0" w:space="0" w:color="auto"/>
        <w:left w:val="none" w:sz="0" w:space="0" w:color="auto"/>
        <w:bottom w:val="none" w:sz="0" w:space="0" w:color="auto"/>
        <w:right w:val="none" w:sz="0" w:space="0" w:color="auto"/>
      </w:divBdr>
    </w:div>
    <w:div w:id="1498351408">
      <w:bodyDiv w:val="1"/>
      <w:marLeft w:val="0"/>
      <w:marRight w:val="0"/>
      <w:marTop w:val="0"/>
      <w:marBottom w:val="0"/>
      <w:divBdr>
        <w:top w:val="none" w:sz="0" w:space="0" w:color="auto"/>
        <w:left w:val="none" w:sz="0" w:space="0" w:color="auto"/>
        <w:bottom w:val="none" w:sz="0" w:space="0" w:color="auto"/>
        <w:right w:val="none" w:sz="0" w:space="0" w:color="auto"/>
      </w:divBdr>
    </w:div>
    <w:div w:id="1499615477">
      <w:bodyDiv w:val="1"/>
      <w:marLeft w:val="0"/>
      <w:marRight w:val="0"/>
      <w:marTop w:val="0"/>
      <w:marBottom w:val="0"/>
      <w:divBdr>
        <w:top w:val="none" w:sz="0" w:space="0" w:color="auto"/>
        <w:left w:val="none" w:sz="0" w:space="0" w:color="auto"/>
        <w:bottom w:val="none" w:sz="0" w:space="0" w:color="auto"/>
        <w:right w:val="none" w:sz="0" w:space="0" w:color="auto"/>
      </w:divBdr>
    </w:div>
    <w:div w:id="1507017281">
      <w:bodyDiv w:val="1"/>
      <w:marLeft w:val="0"/>
      <w:marRight w:val="0"/>
      <w:marTop w:val="0"/>
      <w:marBottom w:val="0"/>
      <w:divBdr>
        <w:top w:val="none" w:sz="0" w:space="0" w:color="auto"/>
        <w:left w:val="none" w:sz="0" w:space="0" w:color="auto"/>
        <w:bottom w:val="none" w:sz="0" w:space="0" w:color="auto"/>
        <w:right w:val="none" w:sz="0" w:space="0" w:color="auto"/>
      </w:divBdr>
    </w:div>
    <w:div w:id="1508784571">
      <w:bodyDiv w:val="1"/>
      <w:marLeft w:val="0"/>
      <w:marRight w:val="0"/>
      <w:marTop w:val="0"/>
      <w:marBottom w:val="0"/>
      <w:divBdr>
        <w:top w:val="none" w:sz="0" w:space="0" w:color="auto"/>
        <w:left w:val="none" w:sz="0" w:space="0" w:color="auto"/>
        <w:bottom w:val="none" w:sz="0" w:space="0" w:color="auto"/>
        <w:right w:val="none" w:sz="0" w:space="0" w:color="auto"/>
      </w:divBdr>
    </w:div>
    <w:div w:id="1546065524">
      <w:bodyDiv w:val="1"/>
      <w:marLeft w:val="0"/>
      <w:marRight w:val="0"/>
      <w:marTop w:val="0"/>
      <w:marBottom w:val="0"/>
      <w:divBdr>
        <w:top w:val="none" w:sz="0" w:space="0" w:color="auto"/>
        <w:left w:val="none" w:sz="0" w:space="0" w:color="auto"/>
        <w:bottom w:val="none" w:sz="0" w:space="0" w:color="auto"/>
        <w:right w:val="none" w:sz="0" w:space="0" w:color="auto"/>
      </w:divBdr>
    </w:div>
    <w:div w:id="1547641867">
      <w:bodyDiv w:val="1"/>
      <w:marLeft w:val="0"/>
      <w:marRight w:val="0"/>
      <w:marTop w:val="0"/>
      <w:marBottom w:val="0"/>
      <w:divBdr>
        <w:top w:val="none" w:sz="0" w:space="0" w:color="auto"/>
        <w:left w:val="none" w:sz="0" w:space="0" w:color="auto"/>
        <w:bottom w:val="none" w:sz="0" w:space="0" w:color="auto"/>
        <w:right w:val="none" w:sz="0" w:space="0" w:color="auto"/>
      </w:divBdr>
    </w:div>
    <w:div w:id="1566717803">
      <w:bodyDiv w:val="1"/>
      <w:marLeft w:val="0"/>
      <w:marRight w:val="0"/>
      <w:marTop w:val="0"/>
      <w:marBottom w:val="0"/>
      <w:divBdr>
        <w:top w:val="none" w:sz="0" w:space="0" w:color="auto"/>
        <w:left w:val="none" w:sz="0" w:space="0" w:color="auto"/>
        <w:bottom w:val="none" w:sz="0" w:space="0" w:color="auto"/>
        <w:right w:val="none" w:sz="0" w:space="0" w:color="auto"/>
      </w:divBdr>
    </w:div>
    <w:div w:id="1578204697">
      <w:bodyDiv w:val="1"/>
      <w:marLeft w:val="0"/>
      <w:marRight w:val="0"/>
      <w:marTop w:val="0"/>
      <w:marBottom w:val="0"/>
      <w:divBdr>
        <w:top w:val="none" w:sz="0" w:space="0" w:color="auto"/>
        <w:left w:val="none" w:sz="0" w:space="0" w:color="auto"/>
        <w:bottom w:val="none" w:sz="0" w:space="0" w:color="auto"/>
        <w:right w:val="none" w:sz="0" w:space="0" w:color="auto"/>
      </w:divBdr>
    </w:div>
    <w:div w:id="1581669174">
      <w:bodyDiv w:val="1"/>
      <w:marLeft w:val="0"/>
      <w:marRight w:val="0"/>
      <w:marTop w:val="0"/>
      <w:marBottom w:val="0"/>
      <w:divBdr>
        <w:top w:val="none" w:sz="0" w:space="0" w:color="auto"/>
        <w:left w:val="none" w:sz="0" w:space="0" w:color="auto"/>
        <w:bottom w:val="none" w:sz="0" w:space="0" w:color="auto"/>
        <w:right w:val="none" w:sz="0" w:space="0" w:color="auto"/>
      </w:divBdr>
    </w:div>
    <w:div w:id="1590385624">
      <w:bodyDiv w:val="1"/>
      <w:marLeft w:val="0"/>
      <w:marRight w:val="0"/>
      <w:marTop w:val="0"/>
      <w:marBottom w:val="0"/>
      <w:divBdr>
        <w:top w:val="none" w:sz="0" w:space="0" w:color="auto"/>
        <w:left w:val="none" w:sz="0" w:space="0" w:color="auto"/>
        <w:bottom w:val="none" w:sz="0" w:space="0" w:color="auto"/>
        <w:right w:val="none" w:sz="0" w:space="0" w:color="auto"/>
      </w:divBdr>
    </w:div>
    <w:div w:id="1591112730">
      <w:bodyDiv w:val="1"/>
      <w:marLeft w:val="0"/>
      <w:marRight w:val="0"/>
      <w:marTop w:val="0"/>
      <w:marBottom w:val="0"/>
      <w:divBdr>
        <w:top w:val="none" w:sz="0" w:space="0" w:color="auto"/>
        <w:left w:val="none" w:sz="0" w:space="0" w:color="auto"/>
        <w:bottom w:val="none" w:sz="0" w:space="0" w:color="auto"/>
        <w:right w:val="none" w:sz="0" w:space="0" w:color="auto"/>
      </w:divBdr>
    </w:div>
    <w:div w:id="1594123716">
      <w:bodyDiv w:val="1"/>
      <w:marLeft w:val="0"/>
      <w:marRight w:val="0"/>
      <w:marTop w:val="0"/>
      <w:marBottom w:val="0"/>
      <w:divBdr>
        <w:top w:val="none" w:sz="0" w:space="0" w:color="auto"/>
        <w:left w:val="none" w:sz="0" w:space="0" w:color="auto"/>
        <w:bottom w:val="none" w:sz="0" w:space="0" w:color="auto"/>
        <w:right w:val="none" w:sz="0" w:space="0" w:color="auto"/>
      </w:divBdr>
    </w:div>
    <w:div w:id="1598059711">
      <w:bodyDiv w:val="1"/>
      <w:marLeft w:val="0"/>
      <w:marRight w:val="0"/>
      <w:marTop w:val="0"/>
      <w:marBottom w:val="0"/>
      <w:divBdr>
        <w:top w:val="none" w:sz="0" w:space="0" w:color="auto"/>
        <w:left w:val="none" w:sz="0" w:space="0" w:color="auto"/>
        <w:bottom w:val="none" w:sz="0" w:space="0" w:color="auto"/>
        <w:right w:val="none" w:sz="0" w:space="0" w:color="auto"/>
      </w:divBdr>
    </w:div>
    <w:div w:id="1599604355">
      <w:bodyDiv w:val="1"/>
      <w:marLeft w:val="0"/>
      <w:marRight w:val="0"/>
      <w:marTop w:val="0"/>
      <w:marBottom w:val="0"/>
      <w:divBdr>
        <w:top w:val="none" w:sz="0" w:space="0" w:color="auto"/>
        <w:left w:val="none" w:sz="0" w:space="0" w:color="auto"/>
        <w:bottom w:val="none" w:sz="0" w:space="0" w:color="auto"/>
        <w:right w:val="none" w:sz="0" w:space="0" w:color="auto"/>
      </w:divBdr>
    </w:div>
    <w:div w:id="1606691962">
      <w:bodyDiv w:val="1"/>
      <w:marLeft w:val="0"/>
      <w:marRight w:val="0"/>
      <w:marTop w:val="0"/>
      <w:marBottom w:val="0"/>
      <w:divBdr>
        <w:top w:val="none" w:sz="0" w:space="0" w:color="auto"/>
        <w:left w:val="none" w:sz="0" w:space="0" w:color="auto"/>
        <w:bottom w:val="none" w:sz="0" w:space="0" w:color="auto"/>
        <w:right w:val="none" w:sz="0" w:space="0" w:color="auto"/>
      </w:divBdr>
    </w:div>
    <w:div w:id="1607926192">
      <w:bodyDiv w:val="1"/>
      <w:marLeft w:val="0"/>
      <w:marRight w:val="0"/>
      <w:marTop w:val="0"/>
      <w:marBottom w:val="0"/>
      <w:divBdr>
        <w:top w:val="none" w:sz="0" w:space="0" w:color="auto"/>
        <w:left w:val="none" w:sz="0" w:space="0" w:color="auto"/>
        <w:bottom w:val="none" w:sz="0" w:space="0" w:color="auto"/>
        <w:right w:val="none" w:sz="0" w:space="0" w:color="auto"/>
      </w:divBdr>
    </w:div>
    <w:div w:id="1613785467">
      <w:bodyDiv w:val="1"/>
      <w:marLeft w:val="0"/>
      <w:marRight w:val="0"/>
      <w:marTop w:val="0"/>
      <w:marBottom w:val="0"/>
      <w:divBdr>
        <w:top w:val="none" w:sz="0" w:space="0" w:color="auto"/>
        <w:left w:val="none" w:sz="0" w:space="0" w:color="auto"/>
        <w:bottom w:val="none" w:sz="0" w:space="0" w:color="auto"/>
        <w:right w:val="none" w:sz="0" w:space="0" w:color="auto"/>
      </w:divBdr>
    </w:div>
    <w:div w:id="1618023979">
      <w:bodyDiv w:val="1"/>
      <w:marLeft w:val="0"/>
      <w:marRight w:val="0"/>
      <w:marTop w:val="0"/>
      <w:marBottom w:val="0"/>
      <w:divBdr>
        <w:top w:val="none" w:sz="0" w:space="0" w:color="auto"/>
        <w:left w:val="none" w:sz="0" w:space="0" w:color="auto"/>
        <w:bottom w:val="none" w:sz="0" w:space="0" w:color="auto"/>
        <w:right w:val="none" w:sz="0" w:space="0" w:color="auto"/>
      </w:divBdr>
    </w:div>
    <w:div w:id="1622035373">
      <w:bodyDiv w:val="1"/>
      <w:marLeft w:val="0"/>
      <w:marRight w:val="0"/>
      <w:marTop w:val="0"/>
      <w:marBottom w:val="0"/>
      <w:divBdr>
        <w:top w:val="none" w:sz="0" w:space="0" w:color="auto"/>
        <w:left w:val="none" w:sz="0" w:space="0" w:color="auto"/>
        <w:bottom w:val="none" w:sz="0" w:space="0" w:color="auto"/>
        <w:right w:val="none" w:sz="0" w:space="0" w:color="auto"/>
      </w:divBdr>
    </w:div>
    <w:div w:id="1633437724">
      <w:bodyDiv w:val="1"/>
      <w:marLeft w:val="0"/>
      <w:marRight w:val="0"/>
      <w:marTop w:val="0"/>
      <w:marBottom w:val="0"/>
      <w:divBdr>
        <w:top w:val="none" w:sz="0" w:space="0" w:color="auto"/>
        <w:left w:val="none" w:sz="0" w:space="0" w:color="auto"/>
        <w:bottom w:val="none" w:sz="0" w:space="0" w:color="auto"/>
        <w:right w:val="none" w:sz="0" w:space="0" w:color="auto"/>
      </w:divBdr>
    </w:div>
    <w:div w:id="1634558081">
      <w:bodyDiv w:val="1"/>
      <w:marLeft w:val="0"/>
      <w:marRight w:val="0"/>
      <w:marTop w:val="0"/>
      <w:marBottom w:val="0"/>
      <w:divBdr>
        <w:top w:val="none" w:sz="0" w:space="0" w:color="auto"/>
        <w:left w:val="none" w:sz="0" w:space="0" w:color="auto"/>
        <w:bottom w:val="none" w:sz="0" w:space="0" w:color="auto"/>
        <w:right w:val="none" w:sz="0" w:space="0" w:color="auto"/>
      </w:divBdr>
    </w:div>
    <w:div w:id="1649439332">
      <w:bodyDiv w:val="1"/>
      <w:marLeft w:val="0"/>
      <w:marRight w:val="0"/>
      <w:marTop w:val="0"/>
      <w:marBottom w:val="0"/>
      <w:divBdr>
        <w:top w:val="none" w:sz="0" w:space="0" w:color="auto"/>
        <w:left w:val="none" w:sz="0" w:space="0" w:color="auto"/>
        <w:bottom w:val="none" w:sz="0" w:space="0" w:color="auto"/>
        <w:right w:val="none" w:sz="0" w:space="0" w:color="auto"/>
      </w:divBdr>
    </w:div>
    <w:div w:id="1658920015">
      <w:bodyDiv w:val="1"/>
      <w:marLeft w:val="0"/>
      <w:marRight w:val="0"/>
      <w:marTop w:val="0"/>
      <w:marBottom w:val="0"/>
      <w:divBdr>
        <w:top w:val="none" w:sz="0" w:space="0" w:color="auto"/>
        <w:left w:val="none" w:sz="0" w:space="0" w:color="auto"/>
        <w:bottom w:val="none" w:sz="0" w:space="0" w:color="auto"/>
        <w:right w:val="none" w:sz="0" w:space="0" w:color="auto"/>
      </w:divBdr>
    </w:div>
    <w:div w:id="1685208083">
      <w:bodyDiv w:val="1"/>
      <w:marLeft w:val="0"/>
      <w:marRight w:val="0"/>
      <w:marTop w:val="0"/>
      <w:marBottom w:val="0"/>
      <w:divBdr>
        <w:top w:val="none" w:sz="0" w:space="0" w:color="auto"/>
        <w:left w:val="none" w:sz="0" w:space="0" w:color="auto"/>
        <w:bottom w:val="none" w:sz="0" w:space="0" w:color="auto"/>
        <w:right w:val="none" w:sz="0" w:space="0" w:color="auto"/>
      </w:divBdr>
    </w:div>
    <w:div w:id="1698505606">
      <w:bodyDiv w:val="1"/>
      <w:marLeft w:val="0"/>
      <w:marRight w:val="0"/>
      <w:marTop w:val="0"/>
      <w:marBottom w:val="0"/>
      <w:divBdr>
        <w:top w:val="none" w:sz="0" w:space="0" w:color="auto"/>
        <w:left w:val="none" w:sz="0" w:space="0" w:color="auto"/>
        <w:bottom w:val="none" w:sz="0" w:space="0" w:color="auto"/>
        <w:right w:val="none" w:sz="0" w:space="0" w:color="auto"/>
      </w:divBdr>
    </w:div>
    <w:div w:id="1706323694">
      <w:bodyDiv w:val="1"/>
      <w:marLeft w:val="0"/>
      <w:marRight w:val="0"/>
      <w:marTop w:val="0"/>
      <w:marBottom w:val="0"/>
      <w:divBdr>
        <w:top w:val="none" w:sz="0" w:space="0" w:color="auto"/>
        <w:left w:val="none" w:sz="0" w:space="0" w:color="auto"/>
        <w:bottom w:val="none" w:sz="0" w:space="0" w:color="auto"/>
        <w:right w:val="none" w:sz="0" w:space="0" w:color="auto"/>
      </w:divBdr>
    </w:div>
    <w:div w:id="1707868388">
      <w:bodyDiv w:val="1"/>
      <w:marLeft w:val="0"/>
      <w:marRight w:val="0"/>
      <w:marTop w:val="0"/>
      <w:marBottom w:val="0"/>
      <w:divBdr>
        <w:top w:val="none" w:sz="0" w:space="0" w:color="auto"/>
        <w:left w:val="none" w:sz="0" w:space="0" w:color="auto"/>
        <w:bottom w:val="none" w:sz="0" w:space="0" w:color="auto"/>
        <w:right w:val="none" w:sz="0" w:space="0" w:color="auto"/>
      </w:divBdr>
    </w:div>
    <w:div w:id="1712150595">
      <w:bodyDiv w:val="1"/>
      <w:marLeft w:val="0"/>
      <w:marRight w:val="0"/>
      <w:marTop w:val="0"/>
      <w:marBottom w:val="0"/>
      <w:divBdr>
        <w:top w:val="none" w:sz="0" w:space="0" w:color="auto"/>
        <w:left w:val="none" w:sz="0" w:space="0" w:color="auto"/>
        <w:bottom w:val="none" w:sz="0" w:space="0" w:color="auto"/>
        <w:right w:val="none" w:sz="0" w:space="0" w:color="auto"/>
      </w:divBdr>
      <w:divsChild>
        <w:div w:id="1101484677">
          <w:marLeft w:val="0"/>
          <w:marRight w:val="0"/>
          <w:marTop w:val="0"/>
          <w:marBottom w:val="0"/>
          <w:divBdr>
            <w:top w:val="none" w:sz="0" w:space="0" w:color="auto"/>
            <w:left w:val="none" w:sz="0" w:space="0" w:color="auto"/>
            <w:bottom w:val="none" w:sz="0" w:space="0" w:color="auto"/>
            <w:right w:val="none" w:sz="0" w:space="0" w:color="auto"/>
          </w:divBdr>
          <w:divsChild>
            <w:div w:id="115564786">
              <w:marLeft w:val="0"/>
              <w:marRight w:val="0"/>
              <w:marTop w:val="0"/>
              <w:marBottom w:val="0"/>
              <w:divBdr>
                <w:top w:val="none" w:sz="0" w:space="0" w:color="000000"/>
                <w:left w:val="none" w:sz="0" w:space="0" w:color="000000"/>
                <w:bottom w:val="none" w:sz="0" w:space="0" w:color="000000"/>
                <w:right w:val="none" w:sz="0" w:space="0" w:color="000000"/>
              </w:divBdr>
              <w:divsChild>
                <w:div w:id="695809948">
                  <w:marLeft w:val="0"/>
                  <w:marRight w:val="0"/>
                  <w:marTop w:val="0"/>
                  <w:marBottom w:val="0"/>
                  <w:divBdr>
                    <w:top w:val="none" w:sz="0" w:space="0" w:color="auto"/>
                    <w:left w:val="none" w:sz="0" w:space="0" w:color="auto"/>
                    <w:bottom w:val="none" w:sz="0" w:space="0" w:color="auto"/>
                    <w:right w:val="none" w:sz="0" w:space="0" w:color="auto"/>
                  </w:divBdr>
                  <w:divsChild>
                    <w:div w:id="1825661720">
                      <w:marLeft w:val="0"/>
                      <w:marRight w:val="0"/>
                      <w:marTop w:val="0"/>
                      <w:marBottom w:val="0"/>
                      <w:divBdr>
                        <w:top w:val="none" w:sz="0" w:space="0" w:color="auto"/>
                        <w:left w:val="none" w:sz="0" w:space="0" w:color="auto"/>
                        <w:bottom w:val="none" w:sz="0" w:space="0" w:color="auto"/>
                        <w:right w:val="none" w:sz="0" w:space="0" w:color="auto"/>
                      </w:divBdr>
                      <w:divsChild>
                        <w:div w:id="242105985">
                          <w:marLeft w:val="0"/>
                          <w:marRight w:val="-18928"/>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267477">
      <w:bodyDiv w:val="1"/>
      <w:marLeft w:val="0"/>
      <w:marRight w:val="0"/>
      <w:marTop w:val="0"/>
      <w:marBottom w:val="0"/>
      <w:divBdr>
        <w:top w:val="none" w:sz="0" w:space="0" w:color="auto"/>
        <w:left w:val="none" w:sz="0" w:space="0" w:color="auto"/>
        <w:bottom w:val="none" w:sz="0" w:space="0" w:color="auto"/>
        <w:right w:val="none" w:sz="0" w:space="0" w:color="auto"/>
      </w:divBdr>
    </w:div>
    <w:div w:id="1761681210">
      <w:bodyDiv w:val="1"/>
      <w:marLeft w:val="0"/>
      <w:marRight w:val="0"/>
      <w:marTop w:val="0"/>
      <w:marBottom w:val="0"/>
      <w:divBdr>
        <w:top w:val="none" w:sz="0" w:space="0" w:color="auto"/>
        <w:left w:val="none" w:sz="0" w:space="0" w:color="auto"/>
        <w:bottom w:val="none" w:sz="0" w:space="0" w:color="auto"/>
        <w:right w:val="none" w:sz="0" w:space="0" w:color="auto"/>
      </w:divBdr>
    </w:div>
    <w:div w:id="1762330487">
      <w:bodyDiv w:val="1"/>
      <w:marLeft w:val="0"/>
      <w:marRight w:val="0"/>
      <w:marTop w:val="0"/>
      <w:marBottom w:val="0"/>
      <w:divBdr>
        <w:top w:val="none" w:sz="0" w:space="0" w:color="auto"/>
        <w:left w:val="none" w:sz="0" w:space="0" w:color="auto"/>
        <w:bottom w:val="none" w:sz="0" w:space="0" w:color="auto"/>
        <w:right w:val="none" w:sz="0" w:space="0" w:color="auto"/>
      </w:divBdr>
    </w:div>
    <w:div w:id="1762722681">
      <w:bodyDiv w:val="1"/>
      <w:marLeft w:val="0"/>
      <w:marRight w:val="0"/>
      <w:marTop w:val="0"/>
      <w:marBottom w:val="0"/>
      <w:divBdr>
        <w:top w:val="none" w:sz="0" w:space="0" w:color="auto"/>
        <w:left w:val="none" w:sz="0" w:space="0" w:color="auto"/>
        <w:bottom w:val="none" w:sz="0" w:space="0" w:color="auto"/>
        <w:right w:val="none" w:sz="0" w:space="0" w:color="auto"/>
      </w:divBdr>
    </w:div>
    <w:div w:id="1765374597">
      <w:bodyDiv w:val="1"/>
      <w:marLeft w:val="0"/>
      <w:marRight w:val="0"/>
      <w:marTop w:val="0"/>
      <w:marBottom w:val="0"/>
      <w:divBdr>
        <w:top w:val="none" w:sz="0" w:space="0" w:color="auto"/>
        <w:left w:val="none" w:sz="0" w:space="0" w:color="auto"/>
        <w:bottom w:val="none" w:sz="0" w:space="0" w:color="auto"/>
        <w:right w:val="none" w:sz="0" w:space="0" w:color="auto"/>
      </w:divBdr>
    </w:div>
    <w:div w:id="1766337970">
      <w:bodyDiv w:val="1"/>
      <w:marLeft w:val="0"/>
      <w:marRight w:val="0"/>
      <w:marTop w:val="0"/>
      <w:marBottom w:val="0"/>
      <w:divBdr>
        <w:top w:val="none" w:sz="0" w:space="0" w:color="auto"/>
        <w:left w:val="none" w:sz="0" w:space="0" w:color="auto"/>
        <w:bottom w:val="none" w:sz="0" w:space="0" w:color="auto"/>
        <w:right w:val="none" w:sz="0" w:space="0" w:color="auto"/>
      </w:divBdr>
    </w:div>
    <w:div w:id="1773551182">
      <w:bodyDiv w:val="1"/>
      <w:marLeft w:val="0"/>
      <w:marRight w:val="0"/>
      <w:marTop w:val="0"/>
      <w:marBottom w:val="0"/>
      <w:divBdr>
        <w:top w:val="none" w:sz="0" w:space="0" w:color="auto"/>
        <w:left w:val="none" w:sz="0" w:space="0" w:color="auto"/>
        <w:bottom w:val="none" w:sz="0" w:space="0" w:color="auto"/>
        <w:right w:val="none" w:sz="0" w:space="0" w:color="auto"/>
      </w:divBdr>
    </w:div>
    <w:div w:id="1775595494">
      <w:bodyDiv w:val="1"/>
      <w:marLeft w:val="0"/>
      <w:marRight w:val="0"/>
      <w:marTop w:val="0"/>
      <w:marBottom w:val="0"/>
      <w:divBdr>
        <w:top w:val="none" w:sz="0" w:space="0" w:color="auto"/>
        <w:left w:val="none" w:sz="0" w:space="0" w:color="auto"/>
        <w:bottom w:val="none" w:sz="0" w:space="0" w:color="auto"/>
        <w:right w:val="none" w:sz="0" w:space="0" w:color="auto"/>
      </w:divBdr>
    </w:div>
    <w:div w:id="1839691284">
      <w:bodyDiv w:val="1"/>
      <w:marLeft w:val="0"/>
      <w:marRight w:val="0"/>
      <w:marTop w:val="0"/>
      <w:marBottom w:val="0"/>
      <w:divBdr>
        <w:top w:val="none" w:sz="0" w:space="0" w:color="auto"/>
        <w:left w:val="none" w:sz="0" w:space="0" w:color="auto"/>
        <w:bottom w:val="none" w:sz="0" w:space="0" w:color="auto"/>
        <w:right w:val="none" w:sz="0" w:space="0" w:color="auto"/>
      </w:divBdr>
    </w:div>
    <w:div w:id="1876775139">
      <w:bodyDiv w:val="1"/>
      <w:marLeft w:val="0"/>
      <w:marRight w:val="0"/>
      <w:marTop w:val="0"/>
      <w:marBottom w:val="0"/>
      <w:divBdr>
        <w:top w:val="none" w:sz="0" w:space="0" w:color="auto"/>
        <w:left w:val="none" w:sz="0" w:space="0" w:color="auto"/>
        <w:bottom w:val="none" w:sz="0" w:space="0" w:color="auto"/>
        <w:right w:val="none" w:sz="0" w:space="0" w:color="auto"/>
      </w:divBdr>
    </w:div>
    <w:div w:id="1885558125">
      <w:bodyDiv w:val="1"/>
      <w:marLeft w:val="0"/>
      <w:marRight w:val="0"/>
      <w:marTop w:val="0"/>
      <w:marBottom w:val="0"/>
      <w:divBdr>
        <w:top w:val="none" w:sz="0" w:space="0" w:color="auto"/>
        <w:left w:val="none" w:sz="0" w:space="0" w:color="auto"/>
        <w:bottom w:val="none" w:sz="0" w:space="0" w:color="auto"/>
        <w:right w:val="none" w:sz="0" w:space="0" w:color="auto"/>
      </w:divBdr>
    </w:div>
    <w:div w:id="1894735994">
      <w:bodyDiv w:val="1"/>
      <w:marLeft w:val="0"/>
      <w:marRight w:val="0"/>
      <w:marTop w:val="0"/>
      <w:marBottom w:val="0"/>
      <w:divBdr>
        <w:top w:val="none" w:sz="0" w:space="0" w:color="auto"/>
        <w:left w:val="none" w:sz="0" w:space="0" w:color="auto"/>
        <w:bottom w:val="none" w:sz="0" w:space="0" w:color="auto"/>
        <w:right w:val="none" w:sz="0" w:space="0" w:color="auto"/>
      </w:divBdr>
    </w:div>
    <w:div w:id="1906060587">
      <w:bodyDiv w:val="1"/>
      <w:marLeft w:val="0"/>
      <w:marRight w:val="0"/>
      <w:marTop w:val="0"/>
      <w:marBottom w:val="0"/>
      <w:divBdr>
        <w:top w:val="none" w:sz="0" w:space="0" w:color="auto"/>
        <w:left w:val="none" w:sz="0" w:space="0" w:color="auto"/>
        <w:bottom w:val="none" w:sz="0" w:space="0" w:color="auto"/>
        <w:right w:val="none" w:sz="0" w:space="0" w:color="auto"/>
      </w:divBdr>
    </w:div>
    <w:div w:id="1910260295">
      <w:bodyDiv w:val="1"/>
      <w:marLeft w:val="0"/>
      <w:marRight w:val="0"/>
      <w:marTop w:val="0"/>
      <w:marBottom w:val="0"/>
      <w:divBdr>
        <w:top w:val="none" w:sz="0" w:space="0" w:color="auto"/>
        <w:left w:val="none" w:sz="0" w:space="0" w:color="auto"/>
        <w:bottom w:val="none" w:sz="0" w:space="0" w:color="auto"/>
        <w:right w:val="none" w:sz="0" w:space="0" w:color="auto"/>
      </w:divBdr>
    </w:div>
    <w:div w:id="1924025748">
      <w:bodyDiv w:val="1"/>
      <w:marLeft w:val="0"/>
      <w:marRight w:val="0"/>
      <w:marTop w:val="0"/>
      <w:marBottom w:val="0"/>
      <w:divBdr>
        <w:top w:val="none" w:sz="0" w:space="0" w:color="auto"/>
        <w:left w:val="none" w:sz="0" w:space="0" w:color="auto"/>
        <w:bottom w:val="none" w:sz="0" w:space="0" w:color="auto"/>
        <w:right w:val="none" w:sz="0" w:space="0" w:color="auto"/>
      </w:divBdr>
    </w:div>
    <w:div w:id="1928540062">
      <w:bodyDiv w:val="1"/>
      <w:marLeft w:val="0"/>
      <w:marRight w:val="0"/>
      <w:marTop w:val="0"/>
      <w:marBottom w:val="0"/>
      <w:divBdr>
        <w:top w:val="none" w:sz="0" w:space="0" w:color="auto"/>
        <w:left w:val="none" w:sz="0" w:space="0" w:color="auto"/>
        <w:bottom w:val="none" w:sz="0" w:space="0" w:color="auto"/>
        <w:right w:val="none" w:sz="0" w:space="0" w:color="auto"/>
      </w:divBdr>
    </w:div>
    <w:div w:id="1931547253">
      <w:bodyDiv w:val="1"/>
      <w:marLeft w:val="0"/>
      <w:marRight w:val="0"/>
      <w:marTop w:val="0"/>
      <w:marBottom w:val="0"/>
      <w:divBdr>
        <w:top w:val="none" w:sz="0" w:space="0" w:color="auto"/>
        <w:left w:val="none" w:sz="0" w:space="0" w:color="auto"/>
        <w:bottom w:val="none" w:sz="0" w:space="0" w:color="auto"/>
        <w:right w:val="none" w:sz="0" w:space="0" w:color="auto"/>
      </w:divBdr>
    </w:div>
    <w:div w:id="1940333419">
      <w:bodyDiv w:val="1"/>
      <w:marLeft w:val="0"/>
      <w:marRight w:val="0"/>
      <w:marTop w:val="0"/>
      <w:marBottom w:val="0"/>
      <w:divBdr>
        <w:top w:val="none" w:sz="0" w:space="0" w:color="auto"/>
        <w:left w:val="none" w:sz="0" w:space="0" w:color="auto"/>
        <w:bottom w:val="none" w:sz="0" w:space="0" w:color="auto"/>
        <w:right w:val="none" w:sz="0" w:space="0" w:color="auto"/>
      </w:divBdr>
    </w:div>
    <w:div w:id="1941060044">
      <w:bodyDiv w:val="1"/>
      <w:marLeft w:val="0"/>
      <w:marRight w:val="0"/>
      <w:marTop w:val="0"/>
      <w:marBottom w:val="0"/>
      <w:divBdr>
        <w:top w:val="none" w:sz="0" w:space="0" w:color="auto"/>
        <w:left w:val="none" w:sz="0" w:space="0" w:color="auto"/>
        <w:bottom w:val="none" w:sz="0" w:space="0" w:color="auto"/>
        <w:right w:val="none" w:sz="0" w:space="0" w:color="auto"/>
      </w:divBdr>
    </w:div>
    <w:div w:id="1943536389">
      <w:bodyDiv w:val="1"/>
      <w:marLeft w:val="0"/>
      <w:marRight w:val="0"/>
      <w:marTop w:val="0"/>
      <w:marBottom w:val="0"/>
      <w:divBdr>
        <w:top w:val="none" w:sz="0" w:space="0" w:color="auto"/>
        <w:left w:val="none" w:sz="0" w:space="0" w:color="auto"/>
        <w:bottom w:val="none" w:sz="0" w:space="0" w:color="auto"/>
        <w:right w:val="none" w:sz="0" w:space="0" w:color="auto"/>
      </w:divBdr>
    </w:div>
    <w:div w:id="1975014894">
      <w:bodyDiv w:val="1"/>
      <w:marLeft w:val="0"/>
      <w:marRight w:val="0"/>
      <w:marTop w:val="0"/>
      <w:marBottom w:val="0"/>
      <w:divBdr>
        <w:top w:val="none" w:sz="0" w:space="0" w:color="auto"/>
        <w:left w:val="none" w:sz="0" w:space="0" w:color="auto"/>
        <w:bottom w:val="none" w:sz="0" w:space="0" w:color="auto"/>
        <w:right w:val="none" w:sz="0" w:space="0" w:color="auto"/>
      </w:divBdr>
    </w:div>
    <w:div w:id="1977757995">
      <w:bodyDiv w:val="1"/>
      <w:marLeft w:val="0"/>
      <w:marRight w:val="0"/>
      <w:marTop w:val="0"/>
      <w:marBottom w:val="0"/>
      <w:divBdr>
        <w:top w:val="none" w:sz="0" w:space="0" w:color="auto"/>
        <w:left w:val="none" w:sz="0" w:space="0" w:color="auto"/>
        <w:bottom w:val="none" w:sz="0" w:space="0" w:color="auto"/>
        <w:right w:val="none" w:sz="0" w:space="0" w:color="auto"/>
      </w:divBdr>
    </w:div>
    <w:div w:id="1981575746">
      <w:bodyDiv w:val="1"/>
      <w:marLeft w:val="0"/>
      <w:marRight w:val="0"/>
      <w:marTop w:val="0"/>
      <w:marBottom w:val="0"/>
      <w:divBdr>
        <w:top w:val="none" w:sz="0" w:space="0" w:color="auto"/>
        <w:left w:val="none" w:sz="0" w:space="0" w:color="auto"/>
        <w:bottom w:val="none" w:sz="0" w:space="0" w:color="auto"/>
        <w:right w:val="none" w:sz="0" w:space="0" w:color="auto"/>
      </w:divBdr>
    </w:div>
    <w:div w:id="1999533829">
      <w:bodyDiv w:val="1"/>
      <w:marLeft w:val="0"/>
      <w:marRight w:val="0"/>
      <w:marTop w:val="0"/>
      <w:marBottom w:val="0"/>
      <w:divBdr>
        <w:top w:val="none" w:sz="0" w:space="0" w:color="auto"/>
        <w:left w:val="none" w:sz="0" w:space="0" w:color="auto"/>
        <w:bottom w:val="none" w:sz="0" w:space="0" w:color="auto"/>
        <w:right w:val="none" w:sz="0" w:space="0" w:color="auto"/>
      </w:divBdr>
    </w:div>
    <w:div w:id="2000687424">
      <w:bodyDiv w:val="1"/>
      <w:marLeft w:val="0"/>
      <w:marRight w:val="0"/>
      <w:marTop w:val="0"/>
      <w:marBottom w:val="0"/>
      <w:divBdr>
        <w:top w:val="none" w:sz="0" w:space="0" w:color="auto"/>
        <w:left w:val="none" w:sz="0" w:space="0" w:color="auto"/>
        <w:bottom w:val="none" w:sz="0" w:space="0" w:color="auto"/>
        <w:right w:val="none" w:sz="0" w:space="0" w:color="auto"/>
      </w:divBdr>
    </w:div>
    <w:div w:id="2003046126">
      <w:bodyDiv w:val="1"/>
      <w:marLeft w:val="0"/>
      <w:marRight w:val="0"/>
      <w:marTop w:val="0"/>
      <w:marBottom w:val="0"/>
      <w:divBdr>
        <w:top w:val="none" w:sz="0" w:space="0" w:color="auto"/>
        <w:left w:val="none" w:sz="0" w:space="0" w:color="auto"/>
        <w:bottom w:val="none" w:sz="0" w:space="0" w:color="auto"/>
        <w:right w:val="none" w:sz="0" w:space="0" w:color="auto"/>
      </w:divBdr>
    </w:div>
    <w:div w:id="2009945885">
      <w:bodyDiv w:val="1"/>
      <w:marLeft w:val="0"/>
      <w:marRight w:val="0"/>
      <w:marTop w:val="0"/>
      <w:marBottom w:val="0"/>
      <w:divBdr>
        <w:top w:val="none" w:sz="0" w:space="0" w:color="auto"/>
        <w:left w:val="none" w:sz="0" w:space="0" w:color="auto"/>
        <w:bottom w:val="none" w:sz="0" w:space="0" w:color="auto"/>
        <w:right w:val="none" w:sz="0" w:space="0" w:color="auto"/>
      </w:divBdr>
    </w:div>
    <w:div w:id="2013028909">
      <w:bodyDiv w:val="1"/>
      <w:marLeft w:val="0"/>
      <w:marRight w:val="0"/>
      <w:marTop w:val="0"/>
      <w:marBottom w:val="0"/>
      <w:divBdr>
        <w:top w:val="none" w:sz="0" w:space="0" w:color="auto"/>
        <w:left w:val="none" w:sz="0" w:space="0" w:color="auto"/>
        <w:bottom w:val="none" w:sz="0" w:space="0" w:color="auto"/>
        <w:right w:val="none" w:sz="0" w:space="0" w:color="auto"/>
      </w:divBdr>
    </w:div>
    <w:div w:id="2014334074">
      <w:bodyDiv w:val="1"/>
      <w:marLeft w:val="0"/>
      <w:marRight w:val="0"/>
      <w:marTop w:val="0"/>
      <w:marBottom w:val="0"/>
      <w:divBdr>
        <w:top w:val="none" w:sz="0" w:space="0" w:color="auto"/>
        <w:left w:val="none" w:sz="0" w:space="0" w:color="auto"/>
        <w:bottom w:val="none" w:sz="0" w:space="0" w:color="auto"/>
        <w:right w:val="none" w:sz="0" w:space="0" w:color="auto"/>
      </w:divBdr>
    </w:div>
    <w:div w:id="2015759517">
      <w:bodyDiv w:val="1"/>
      <w:marLeft w:val="0"/>
      <w:marRight w:val="0"/>
      <w:marTop w:val="0"/>
      <w:marBottom w:val="0"/>
      <w:divBdr>
        <w:top w:val="none" w:sz="0" w:space="0" w:color="auto"/>
        <w:left w:val="none" w:sz="0" w:space="0" w:color="auto"/>
        <w:bottom w:val="none" w:sz="0" w:space="0" w:color="auto"/>
        <w:right w:val="none" w:sz="0" w:space="0" w:color="auto"/>
      </w:divBdr>
    </w:div>
    <w:div w:id="2019386883">
      <w:bodyDiv w:val="1"/>
      <w:marLeft w:val="0"/>
      <w:marRight w:val="0"/>
      <w:marTop w:val="0"/>
      <w:marBottom w:val="0"/>
      <w:divBdr>
        <w:top w:val="none" w:sz="0" w:space="0" w:color="auto"/>
        <w:left w:val="none" w:sz="0" w:space="0" w:color="auto"/>
        <w:bottom w:val="none" w:sz="0" w:space="0" w:color="auto"/>
        <w:right w:val="none" w:sz="0" w:space="0" w:color="auto"/>
      </w:divBdr>
    </w:div>
    <w:div w:id="2036037057">
      <w:bodyDiv w:val="1"/>
      <w:marLeft w:val="0"/>
      <w:marRight w:val="0"/>
      <w:marTop w:val="0"/>
      <w:marBottom w:val="0"/>
      <w:divBdr>
        <w:top w:val="none" w:sz="0" w:space="0" w:color="auto"/>
        <w:left w:val="none" w:sz="0" w:space="0" w:color="auto"/>
        <w:bottom w:val="none" w:sz="0" w:space="0" w:color="auto"/>
        <w:right w:val="none" w:sz="0" w:space="0" w:color="auto"/>
      </w:divBdr>
    </w:div>
    <w:div w:id="2038114114">
      <w:bodyDiv w:val="1"/>
      <w:marLeft w:val="0"/>
      <w:marRight w:val="0"/>
      <w:marTop w:val="0"/>
      <w:marBottom w:val="0"/>
      <w:divBdr>
        <w:top w:val="none" w:sz="0" w:space="0" w:color="auto"/>
        <w:left w:val="none" w:sz="0" w:space="0" w:color="auto"/>
        <w:bottom w:val="none" w:sz="0" w:space="0" w:color="auto"/>
        <w:right w:val="none" w:sz="0" w:space="0" w:color="auto"/>
      </w:divBdr>
    </w:div>
    <w:div w:id="2053579657">
      <w:bodyDiv w:val="1"/>
      <w:marLeft w:val="0"/>
      <w:marRight w:val="0"/>
      <w:marTop w:val="0"/>
      <w:marBottom w:val="0"/>
      <w:divBdr>
        <w:top w:val="none" w:sz="0" w:space="0" w:color="auto"/>
        <w:left w:val="none" w:sz="0" w:space="0" w:color="auto"/>
        <w:bottom w:val="none" w:sz="0" w:space="0" w:color="auto"/>
        <w:right w:val="none" w:sz="0" w:space="0" w:color="auto"/>
      </w:divBdr>
    </w:div>
    <w:div w:id="2059665671">
      <w:bodyDiv w:val="1"/>
      <w:marLeft w:val="0"/>
      <w:marRight w:val="0"/>
      <w:marTop w:val="0"/>
      <w:marBottom w:val="0"/>
      <w:divBdr>
        <w:top w:val="none" w:sz="0" w:space="0" w:color="auto"/>
        <w:left w:val="none" w:sz="0" w:space="0" w:color="auto"/>
        <w:bottom w:val="none" w:sz="0" w:space="0" w:color="auto"/>
        <w:right w:val="none" w:sz="0" w:space="0" w:color="auto"/>
      </w:divBdr>
    </w:div>
    <w:div w:id="2060780636">
      <w:bodyDiv w:val="1"/>
      <w:marLeft w:val="0"/>
      <w:marRight w:val="0"/>
      <w:marTop w:val="0"/>
      <w:marBottom w:val="0"/>
      <w:divBdr>
        <w:top w:val="none" w:sz="0" w:space="0" w:color="auto"/>
        <w:left w:val="none" w:sz="0" w:space="0" w:color="auto"/>
        <w:bottom w:val="none" w:sz="0" w:space="0" w:color="auto"/>
        <w:right w:val="none" w:sz="0" w:space="0" w:color="auto"/>
      </w:divBdr>
    </w:div>
    <w:div w:id="2061438401">
      <w:bodyDiv w:val="1"/>
      <w:marLeft w:val="0"/>
      <w:marRight w:val="0"/>
      <w:marTop w:val="0"/>
      <w:marBottom w:val="0"/>
      <w:divBdr>
        <w:top w:val="none" w:sz="0" w:space="0" w:color="auto"/>
        <w:left w:val="none" w:sz="0" w:space="0" w:color="auto"/>
        <w:bottom w:val="none" w:sz="0" w:space="0" w:color="auto"/>
        <w:right w:val="none" w:sz="0" w:space="0" w:color="auto"/>
      </w:divBdr>
    </w:div>
    <w:div w:id="2082825169">
      <w:bodyDiv w:val="1"/>
      <w:marLeft w:val="0"/>
      <w:marRight w:val="0"/>
      <w:marTop w:val="0"/>
      <w:marBottom w:val="0"/>
      <w:divBdr>
        <w:top w:val="none" w:sz="0" w:space="0" w:color="auto"/>
        <w:left w:val="none" w:sz="0" w:space="0" w:color="auto"/>
        <w:bottom w:val="none" w:sz="0" w:space="0" w:color="auto"/>
        <w:right w:val="none" w:sz="0" w:space="0" w:color="auto"/>
      </w:divBdr>
    </w:div>
    <w:div w:id="2092239992">
      <w:bodyDiv w:val="1"/>
      <w:marLeft w:val="0"/>
      <w:marRight w:val="0"/>
      <w:marTop w:val="0"/>
      <w:marBottom w:val="0"/>
      <w:divBdr>
        <w:top w:val="none" w:sz="0" w:space="0" w:color="auto"/>
        <w:left w:val="none" w:sz="0" w:space="0" w:color="auto"/>
        <w:bottom w:val="none" w:sz="0" w:space="0" w:color="auto"/>
        <w:right w:val="none" w:sz="0" w:space="0" w:color="auto"/>
      </w:divBdr>
    </w:div>
    <w:div w:id="2097364781">
      <w:bodyDiv w:val="1"/>
      <w:marLeft w:val="0"/>
      <w:marRight w:val="0"/>
      <w:marTop w:val="0"/>
      <w:marBottom w:val="0"/>
      <w:divBdr>
        <w:top w:val="none" w:sz="0" w:space="0" w:color="auto"/>
        <w:left w:val="none" w:sz="0" w:space="0" w:color="auto"/>
        <w:bottom w:val="none" w:sz="0" w:space="0" w:color="auto"/>
        <w:right w:val="none" w:sz="0" w:space="0" w:color="auto"/>
      </w:divBdr>
    </w:div>
    <w:div w:id="2098868742">
      <w:bodyDiv w:val="1"/>
      <w:marLeft w:val="0"/>
      <w:marRight w:val="0"/>
      <w:marTop w:val="0"/>
      <w:marBottom w:val="0"/>
      <w:divBdr>
        <w:top w:val="none" w:sz="0" w:space="0" w:color="auto"/>
        <w:left w:val="none" w:sz="0" w:space="0" w:color="auto"/>
        <w:bottom w:val="none" w:sz="0" w:space="0" w:color="auto"/>
        <w:right w:val="none" w:sz="0" w:space="0" w:color="auto"/>
      </w:divBdr>
    </w:div>
    <w:div w:id="2101874556">
      <w:bodyDiv w:val="1"/>
      <w:marLeft w:val="0"/>
      <w:marRight w:val="0"/>
      <w:marTop w:val="0"/>
      <w:marBottom w:val="0"/>
      <w:divBdr>
        <w:top w:val="none" w:sz="0" w:space="0" w:color="auto"/>
        <w:left w:val="none" w:sz="0" w:space="0" w:color="auto"/>
        <w:bottom w:val="none" w:sz="0" w:space="0" w:color="auto"/>
        <w:right w:val="none" w:sz="0" w:space="0" w:color="auto"/>
      </w:divBdr>
    </w:div>
    <w:div w:id="2110614186">
      <w:bodyDiv w:val="1"/>
      <w:marLeft w:val="0"/>
      <w:marRight w:val="0"/>
      <w:marTop w:val="0"/>
      <w:marBottom w:val="0"/>
      <w:divBdr>
        <w:top w:val="none" w:sz="0" w:space="0" w:color="auto"/>
        <w:left w:val="none" w:sz="0" w:space="0" w:color="auto"/>
        <w:bottom w:val="none" w:sz="0" w:space="0" w:color="auto"/>
        <w:right w:val="none" w:sz="0" w:space="0" w:color="auto"/>
      </w:divBdr>
    </w:div>
    <w:div w:id="2114473981">
      <w:bodyDiv w:val="1"/>
      <w:marLeft w:val="0"/>
      <w:marRight w:val="0"/>
      <w:marTop w:val="0"/>
      <w:marBottom w:val="0"/>
      <w:divBdr>
        <w:top w:val="none" w:sz="0" w:space="0" w:color="auto"/>
        <w:left w:val="none" w:sz="0" w:space="0" w:color="auto"/>
        <w:bottom w:val="none" w:sz="0" w:space="0" w:color="auto"/>
        <w:right w:val="none" w:sz="0" w:space="0" w:color="auto"/>
      </w:divBdr>
    </w:div>
    <w:div w:id="2128573886">
      <w:bodyDiv w:val="1"/>
      <w:marLeft w:val="0"/>
      <w:marRight w:val="0"/>
      <w:marTop w:val="0"/>
      <w:marBottom w:val="0"/>
      <w:divBdr>
        <w:top w:val="none" w:sz="0" w:space="0" w:color="auto"/>
        <w:left w:val="none" w:sz="0" w:space="0" w:color="auto"/>
        <w:bottom w:val="none" w:sz="0" w:space="0" w:color="auto"/>
        <w:right w:val="none" w:sz="0" w:space="0" w:color="auto"/>
      </w:divBdr>
    </w:div>
    <w:div w:id="2134209934">
      <w:bodyDiv w:val="1"/>
      <w:marLeft w:val="0"/>
      <w:marRight w:val="0"/>
      <w:marTop w:val="0"/>
      <w:marBottom w:val="0"/>
      <w:divBdr>
        <w:top w:val="none" w:sz="0" w:space="0" w:color="auto"/>
        <w:left w:val="none" w:sz="0" w:space="0" w:color="auto"/>
        <w:bottom w:val="none" w:sz="0" w:space="0" w:color="auto"/>
        <w:right w:val="none" w:sz="0" w:space="0" w:color="auto"/>
      </w:divBdr>
    </w:div>
    <w:div w:id="213975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microsoft.com/office/2007/relationships/hdphoto" Target="media/hdphoto3.wdp"/><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immittearthmethodistchurch.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Bulletins\E9feb20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4B1FEC4EB4CB46A5282C5B2DC5BD18" ma:contentTypeVersion="2" ma:contentTypeDescription="Create a new document." ma:contentTypeScope="" ma:versionID="f8012ae8a01665644a7fa07e3655e1a8">
  <xsd:schema xmlns:xsd="http://www.w3.org/2001/XMLSchema" xmlns:xs="http://www.w3.org/2001/XMLSchema" xmlns:p="http://schemas.microsoft.com/office/2006/metadata/properties" xmlns:ns3="8533151d-2b9a-41ef-9747-929311a676d3" targetNamespace="http://schemas.microsoft.com/office/2006/metadata/properties" ma:root="true" ma:fieldsID="d867350660d0c49076b778bca4a4e9e1" ns3:_="">
    <xsd:import namespace="8533151d-2b9a-41ef-9747-929311a676d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3151d-2b9a-41ef-9747-929311a676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FB1C0-CA44-4A01-AC4D-B22E13884D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A996BA-0766-49BC-B03E-A6C7AA590B05}">
  <ds:schemaRefs>
    <ds:schemaRef ds:uri="http://schemas.microsoft.com/sharepoint/v3/contenttype/forms"/>
  </ds:schemaRefs>
</ds:datastoreItem>
</file>

<file path=customXml/itemProps3.xml><?xml version="1.0" encoding="utf-8"?>
<ds:datastoreItem xmlns:ds="http://schemas.openxmlformats.org/officeDocument/2006/customXml" ds:itemID="{57DCDA35-819A-4884-B6E9-3A817CE29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33151d-2b9a-41ef-9747-929311a67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BFCE29-C582-4BBA-B0B1-C8DC31092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E9feb2014</Template>
  <TotalTime>12</TotalTime>
  <Pages>5</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Earth United Methodist Church</vt:lpstr>
    </vt:vector>
  </TitlesOfParts>
  <Company>Satellite Pro</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United Methodist Church</dc:title>
  <dc:subject/>
  <dc:creator>city of springlake</dc:creator>
  <cp:keywords/>
  <dc:description/>
  <cp:lastModifiedBy>FUMC Dimmitt</cp:lastModifiedBy>
  <cp:revision>8</cp:revision>
  <cp:lastPrinted>2026-09-17T16:40:00Z</cp:lastPrinted>
  <dcterms:created xsi:type="dcterms:W3CDTF">2026-09-22T15:07:00Z</dcterms:created>
  <dcterms:modified xsi:type="dcterms:W3CDTF">2026-09-24T19:42:00Z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0x010100EE4B1FEC4EB4CB46A5282C5B2DC5BD18</vt:lpwstr>
  </property>
  <property fmtid="{D5CDD505-2E9C-101B-9397-08002B2CF9AE}" pid="3" name="GrammarlyDocumentId">
    <vt:lpwstr>b79af458-16ab-4c31-97bf-e3caec3c12f9</vt:lpwstr>
  </property>
</Properties>
</file>